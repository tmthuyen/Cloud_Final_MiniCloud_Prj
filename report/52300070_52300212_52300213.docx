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888E5" w14:textId="77777777" w:rsidR="009D0065" w:rsidRPr="009707F2" w:rsidRDefault="009D0065" w:rsidP="009D0065">
      <w:pPr>
        <w:spacing w:before="91"/>
        <w:ind w:left="540" w:right="550"/>
        <w:jc w:val="center"/>
        <w:rPr>
          <w:sz w:val="28"/>
          <w:szCs w:val="28"/>
        </w:rPr>
      </w:pPr>
      <w:bookmarkStart w:id="0" w:name="_Hlk198929456"/>
      <w:bookmarkStart w:id="1" w:name="_Hlk36280688"/>
      <w:bookmarkEnd w:id="0"/>
      <w:r w:rsidRPr="009707F2">
        <w:rPr>
          <w:sz w:val="28"/>
          <w:szCs w:val="28"/>
        </w:rPr>
        <w:t>TỔNG LIÊN ĐOÀN LAO ĐỘNG VIỆT NAM</w:t>
      </w:r>
    </w:p>
    <w:p w14:paraId="6148A95B" w14:textId="77777777" w:rsidR="009D0065" w:rsidRPr="009707F2" w:rsidRDefault="009D0065" w:rsidP="009D0065">
      <w:pPr>
        <w:spacing w:before="3"/>
        <w:ind w:left="540" w:right="550"/>
        <w:jc w:val="center"/>
        <w:rPr>
          <w:sz w:val="28"/>
          <w:szCs w:val="28"/>
        </w:rPr>
      </w:pPr>
      <w:r w:rsidRPr="009707F2">
        <w:rPr>
          <w:b/>
          <w:sz w:val="28"/>
          <w:szCs w:val="28"/>
        </w:rPr>
        <w:t>TRƯỜNG ĐẠI HỌC TÔN ĐỨC THẮNG</w:t>
      </w:r>
    </w:p>
    <w:p w14:paraId="3B96051D" w14:textId="77777777" w:rsidR="009D0065" w:rsidRPr="009707F2" w:rsidRDefault="009D0065" w:rsidP="009D0065">
      <w:pPr>
        <w:spacing w:before="4"/>
        <w:ind w:left="540" w:right="550"/>
        <w:jc w:val="center"/>
        <w:rPr>
          <w:sz w:val="28"/>
          <w:szCs w:val="28"/>
        </w:rPr>
      </w:pPr>
      <w:r w:rsidRPr="009707F2">
        <w:rPr>
          <w:b/>
          <w:sz w:val="28"/>
          <w:szCs w:val="28"/>
        </w:rPr>
        <w:t>KHOA CÔNG NGHỆ THÔNG TIN</w:t>
      </w:r>
    </w:p>
    <w:p w14:paraId="054F0973" w14:textId="77777777" w:rsidR="009D0065" w:rsidRPr="009707F2" w:rsidRDefault="009D0065" w:rsidP="009D0065">
      <w:pPr>
        <w:pStyle w:val="BodyText"/>
        <w:spacing w:before="7"/>
        <w:jc w:val="center"/>
        <w:rPr>
          <w:sz w:val="19"/>
          <w:lang w:val="en-US"/>
        </w:rPr>
      </w:pPr>
    </w:p>
    <w:p w14:paraId="442A2112" w14:textId="77777777" w:rsidR="009D0065" w:rsidRPr="009707F2" w:rsidRDefault="00B127A5" w:rsidP="009D0065">
      <w:pPr>
        <w:pStyle w:val="BodyText"/>
        <w:rPr>
          <w:sz w:val="28"/>
          <w:lang w:val="en-US"/>
        </w:rPr>
      </w:pPr>
      <w:r w:rsidRPr="009707F2">
        <w:rPr>
          <w:lang w:val="en-US"/>
        </w:rPr>
        <w:drawing>
          <wp:anchor distT="0" distB="0" distL="114300" distR="114300" simplePos="0" relativeHeight="251658240" behindDoc="0" locked="0" layoutInCell="1" allowOverlap="1" wp14:anchorId="2F267933" wp14:editId="72046221">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439465" w14:textId="77777777" w:rsidR="009D0065" w:rsidRPr="009707F2" w:rsidRDefault="009D0065" w:rsidP="009D0065">
      <w:pPr>
        <w:pStyle w:val="BodyText"/>
        <w:rPr>
          <w:sz w:val="28"/>
          <w:lang w:val="en-US"/>
        </w:rPr>
      </w:pPr>
    </w:p>
    <w:p w14:paraId="5B6F8BB3" w14:textId="046121C5" w:rsidR="00B517C6" w:rsidRPr="009707F2" w:rsidRDefault="009A2F7B" w:rsidP="009D0065">
      <w:pPr>
        <w:pStyle w:val="BodyText"/>
        <w:spacing w:before="1"/>
        <w:rPr>
          <w:sz w:val="38"/>
          <w:lang w:val="en-US"/>
        </w:rPr>
      </w:pPr>
      <w:r w:rsidRPr="009707F2">
        <w:rPr>
          <w:sz w:val="38"/>
          <w:lang w:val="en-US"/>
        </w:rPr>
        <w:tab/>
      </w:r>
    </w:p>
    <w:p w14:paraId="768050D1" w14:textId="77777777" w:rsidR="00437B0F" w:rsidRDefault="00437B0F" w:rsidP="00437B0F">
      <w:pPr>
        <w:widowControl w:val="0"/>
        <w:autoSpaceDE w:val="0"/>
        <w:autoSpaceDN w:val="0"/>
        <w:spacing w:after="0" w:line="298" w:lineRule="exact"/>
        <w:ind w:right="49"/>
        <w:jc w:val="center"/>
        <w:rPr>
          <w:b/>
          <w:sz w:val="28"/>
          <w:szCs w:val="28"/>
        </w:rPr>
      </w:pPr>
      <w:r>
        <w:rPr>
          <w:b/>
          <w:sz w:val="28"/>
          <w:szCs w:val="28"/>
        </w:rPr>
        <w:t>Trần Minh Thuyên</w:t>
      </w:r>
      <w:r w:rsidRPr="009707F2">
        <w:rPr>
          <w:b/>
          <w:sz w:val="28"/>
          <w:szCs w:val="28"/>
        </w:rPr>
        <w:t xml:space="preserve"> </w:t>
      </w:r>
      <w:r>
        <w:rPr>
          <w:b/>
          <w:sz w:val="28"/>
          <w:szCs w:val="28"/>
        </w:rPr>
        <w:t>–</w:t>
      </w:r>
      <w:r w:rsidRPr="009707F2">
        <w:rPr>
          <w:b/>
          <w:sz w:val="28"/>
          <w:szCs w:val="28"/>
        </w:rPr>
        <w:t xml:space="preserve"> 5230</w:t>
      </w:r>
      <w:r>
        <w:rPr>
          <w:b/>
          <w:sz w:val="28"/>
          <w:szCs w:val="28"/>
        </w:rPr>
        <w:t>0070</w:t>
      </w:r>
    </w:p>
    <w:p w14:paraId="4A89A214" w14:textId="4C05DA57" w:rsidR="004C0D83" w:rsidRDefault="00437B0F" w:rsidP="004C0D83">
      <w:pPr>
        <w:widowControl w:val="0"/>
        <w:autoSpaceDE w:val="0"/>
        <w:autoSpaceDN w:val="0"/>
        <w:spacing w:after="0" w:line="298" w:lineRule="exact"/>
        <w:ind w:right="49"/>
        <w:jc w:val="center"/>
        <w:rPr>
          <w:b/>
          <w:sz w:val="28"/>
          <w:szCs w:val="28"/>
        </w:rPr>
      </w:pPr>
      <w:r w:rsidRPr="00437B0F">
        <w:rPr>
          <w:b/>
          <w:sz w:val="28"/>
          <w:szCs w:val="28"/>
        </w:rPr>
        <w:t>Nguyễn Tuấn Kiệt</w:t>
      </w:r>
      <w:r w:rsidRPr="009707F2">
        <w:rPr>
          <w:b/>
          <w:sz w:val="28"/>
          <w:szCs w:val="28"/>
        </w:rPr>
        <w:t xml:space="preserve"> </w:t>
      </w:r>
      <w:r>
        <w:rPr>
          <w:b/>
          <w:sz w:val="28"/>
          <w:szCs w:val="28"/>
        </w:rPr>
        <w:t>–</w:t>
      </w:r>
      <w:r w:rsidRPr="009707F2">
        <w:rPr>
          <w:b/>
          <w:sz w:val="28"/>
          <w:szCs w:val="28"/>
        </w:rPr>
        <w:t xml:space="preserve"> 523002</w:t>
      </w:r>
      <w:r>
        <w:rPr>
          <w:b/>
          <w:sz w:val="28"/>
          <w:szCs w:val="28"/>
        </w:rPr>
        <w:t>12</w:t>
      </w:r>
      <w:r w:rsidR="004C0D83">
        <w:rPr>
          <w:b/>
          <w:sz w:val="28"/>
          <w:szCs w:val="28"/>
        </w:rPr>
        <w:t xml:space="preserve"> </w:t>
      </w:r>
    </w:p>
    <w:p w14:paraId="430108D8" w14:textId="354EB890" w:rsidR="00437B0F" w:rsidRDefault="004C0D83" w:rsidP="004C0D83">
      <w:pPr>
        <w:widowControl w:val="0"/>
        <w:autoSpaceDE w:val="0"/>
        <w:autoSpaceDN w:val="0"/>
        <w:spacing w:after="0" w:line="298" w:lineRule="exact"/>
        <w:ind w:right="49"/>
        <w:jc w:val="center"/>
        <w:rPr>
          <w:b/>
          <w:sz w:val="28"/>
          <w:szCs w:val="28"/>
        </w:rPr>
      </w:pPr>
      <w:r w:rsidRPr="00437B0F">
        <w:rPr>
          <w:b/>
          <w:sz w:val="28"/>
          <w:szCs w:val="28"/>
        </w:rPr>
        <w:t>Nguyễn Tuấn Kiệt</w:t>
      </w:r>
      <w:r w:rsidRPr="009707F2">
        <w:rPr>
          <w:b/>
          <w:sz w:val="28"/>
          <w:szCs w:val="28"/>
        </w:rPr>
        <w:t xml:space="preserve"> </w:t>
      </w:r>
      <w:r>
        <w:rPr>
          <w:b/>
          <w:sz w:val="28"/>
          <w:szCs w:val="28"/>
        </w:rPr>
        <w:t>–</w:t>
      </w:r>
      <w:r w:rsidRPr="009707F2">
        <w:rPr>
          <w:b/>
          <w:sz w:val="28"/>
          <w:szCs w:val="28"/>
        </w:rPr>
        <w:t xml:space="preserve"> 523002</w:t>
      </w:r>
      <w:r>
        <w:rPr>
          <w:b/>
          <w:sz w:val="28"/>
          <w:szCs w:val="28"/>
        </w:rPr>
        <w:t xml:space="preserve">13 </w:t>
      </w:r>
    </w:p>
    <w:p w14:paraId="6E1745C1" w14:textId="77777777" w:rsidR="00EA46DC" w:rsidRDefault="00EA46DC" w:rsidP="00B517C6">
      <w:pPr>
        <w:ind w:right="550"/>
        <w:rPr>
          <w:sz w:val="48"/>
          <w:szCs w:val="48"/>
        </w:rPr>
      </w:pPr>
    </w:p>
    <w:p w14:paraId="627817B8" w14:textId="26EF2A50" w:rsidR="009D0065" w:rsidRPr="00146576" w:rsidRDefault="004C0D83" w:rsidP="00146576">
      <w:pPr>
        <w:spacing w:before="103" w:line="362" w:lineRule="auto"/>
        <w:ind w:right="10"/>
        <w:jc w:val="center"/>
        <w:rPr>
          <w:b/>
          <w:sz w:val="44"/>
          <w:szCs w:val="44"/>
        </w:rPr>
      </w:pPr>
      <w:r w:rsidRPr="004C0D83">
        <w:rPr>
          <w:b/>
          <w:sz w:val="44"/>
          <w:szCs w:val="44"/>
        </w:rPr>
        <w:t>XÂY DỰNG MÔ PHỎNG HỆ THỐNG MINICLOUD CƠ BẢN</w:t>
      </w:r>
    </w:p>
    <w:p w14:paraId="22EF15FE" w14:textId="77777777" w:rsidR="00146576" w:rsidRPr="00F53347" w:rsidRDefault="00146576" w:rsidP="005E4587">
      <w:pPr>
        <w:ind w:left="446" w:right="461"/>
        <w:jc w:val="center"/>
        <w:rPr>
          <w:b/>
        </w:rPr>
      </w:pPr>
    </w:p>
    <w:p w14:paraId="3432E2E2" w14:textId="4E2229BB" w:rsidR="009D0065" w:rsidRPr="00146576" w:rsidRDefault="004C0D83" w:rsidP="005E4587">
      <w:pPr>
        <w:ind w:left="446" w:right="461"/>
        <w:jc w:val="center"/>
        <w:rPr>
          <w:b/>
          <w:sz w:val="44"/>
          <w:szCs w:val="44"/>
        </w:rPr>
      </w:pPr>
      <w:r>
        <w:rPr>
          <w:b/>
          <w:sz w:val="44"/>
          <w:szCs w:val="44"/>
        </w:rPr>
        <w:t>BÁO CÁO CUỐI KỲ</w:t>
      </w:r>
    </w:p>
    <w:p w14:paraId="39B3D9E3" w14:textId="3EF202CB" w:rsidR="00B517C6" w:rsidRPr="00146576" w:rsidRDefault="004C0D83" w:rsidP="00146576">
      <w:pPr>
        <w:ind w:left="446" w:right="461"/>
        <w:jc w:val="center"/>
        <w:rPr>
          <w:b/>
          <w:sz w:val="44"/>
          <w:szCs w:val="44"/>
        </w:rPr>
      </w:pPr>
      <w:r>
        <w:rPr>
          <w:b/>
          <w:sz w:val="44"/>
          <w:szCs w:val="44"/>
        </w:rPr>
        <w:t>ĐIỆN TOÁN ĐÁM MÂY</w:t>
      </w:r>
    </w:p>
    <w:p w14:paraId="499F7A80" w14:textId="77777777" w:rsidR="009A2F7B" w:rsidRDefault="009A2F7B" w:rsidP="00146576">
      <w:pPr>
        <w:spacing w:before="10"/>
        <w:rPr>
          <w:b/>
          <w:sz w:val="28"/>
        </w:rPr>
      </w:pPr>
    </w:p>
    <w:p w14:paraId="7366F117" w14:textId="77777777" w:rsidR="0023539D" w:rsidRDefault="0023539D" w:rsidP="00146576">
      <w:pPr>
        <w:spacing w:before="10"/>
        <w:rPr>
          <w:b/>
          <w:sz w:val="28"/>
        </w:rPr>
      </w:pPr>
    </w:p>
    <w:p w14:paraId="4694B941" w14:textId="3B7DE409" w:rsidR="00F53347" w:rsidRPr="009707F2" w:rsidRDefault="00F53347" w:rsidP="00146576">
      <w:pPr>
        <w:spacing w:before="10"/>
        <w:rPr>
          <w:b/>
          <w:sz w:val="28"/>
        </w:rPr>
      </w:pPr>
    </w:p>
    <w:p w14:paraId="062B5C71" w14:textId="3892BAA3" w:rsidR="001D49C3" w:rsidRPr="009707F2" w:rsidRDefault="009D0065" w:rsidP="009A2F7B">
      <w:pPr>
        <w:spacing w:before="10"/>
        <w:ind w:left="20"/>
        <w:jc w:val="center"/>
        <w:rPr>
          <w:sz w:val="28"/>
          <w:szCs w:val="28"/>
        </w:rPr>
      </w:pPr>
      <w:r w:rsidRPr="009707F2">
        <w:rPr>
          <w:b/>
          <w:sz w:val="28"/>
        </w:rPr>
        <w:t>THÀNH PHỐ HỒ CHÍ MINH, NĂM</w:t>
      </w:r>
      <w:bookmarkEnd w:id="1"/>
      <w:r w:rsidR="00B517C6" w:rsidRPr="009707F2">
        <w:rPr>
          <w:b/>
          <w:sz w:val="28"/>
        </w:rPr>
        <w:t xml:space="preserve"> 2025</w:t>
      </w:r>
      <w:r w:rsidR="001D49C3" w:rsidRPr="009707F2">
        <w:rPr>
          <w:sz w:val="28"/>
          <w:szCs w:val="28"/>
        </w:rPr>
        <w:br w:type="page"/>
      </w:r>
    </w:p>
    <w:p w14:paraId="488609A8" w14:textId="77777777" w:rsidR="009D0065" w:rsidRPr="009707F2" w:rsidRDefault="009D0065" w:rsidP="009D0065">
      <w:pPr>
        <w:spacing w:before="91"/>
        <w:ind w:left="540" w:right="550"/>
        <w:jc w:val="center"/>
        <w:rPr>
          <w:sz w:val="28"/>
          <w:szCs w:val="28"/>
        </w:rPr>
      </w:pPr>
      <w:r w:rsidRPr="009707F2">
        <w:rPr>
          <w:sz w:val="28"/>
          <w:szCs w:val="28"/>
        </w:rPr>
        <w:lastRenderedPageBreak/>
        <w:t>TỔNG LIÊN ĐOÀN LAO ĐỘNG VIỆT NAM</w:t>
      </w:r>
    </w:p>
    <w:p w14:paraId="592D4B1F" w14:textId="77777777" w:rsidR="009D0065" w:rsidRPr="009707F2" w:rsidRDefault="009D0065" w:rsidP="009D0065">
      <w:pPr>
        <w:spacing w:before="3"/>
        <w:ind w:left="540" w:right="550"/>
        <w:jc w:val="center"/>
        <w:rPr>
          <w:sz w:val="28"/>
          <w:szCs w:val="28"/>
        </w:rPr>
      </w:pPr>
      <w:r w:rsidRPr="009707F2">
        <w:rPr>
          <w:b/>
          <w:sz w:val="28"/>
          <w:szCs w:val="28"/>
        </w:rPr>
        <w:t>TRƯỜNG ĐẠI HỌC TÔN ĐỨC THẮNG</w:t>
      </w:r>
    </w:p>
    <w:p w14:paraId="39A7BCFA" w14:textId="77777777" w:rsidR="009D0065" w:rsidRPr="009707F2" w:rsidRDefault="009D0065" w:rsidP="009D0065">
      <w:pPr>
        <w:spacing w:before="4"/>
        <w:ind w:left="540" w:right="550"/>
        <w:jc w:val="center"/>
        <w:rPr>
          <w:sz w:val="28"/>
          <w:szCs w:val="28"/>
        </w:rPr>
      </w:pPr>
      <w:r w:rsidRPr="009707F2">
        <w:rPr>
          <w:b/>
          <w:sz w:val="28"/>
          <w:szCs w:val="28"/>
        </w:rPr>
        <w:t>KHOA CÔNG NGHỆ THÔNG TIN</w:t>
      </w:r>
    </w:p>
    <w:p w14:paraId="73099F0E" w14:textId="77777777" w:rsidR="009D0065" w:rsidRPr="009707F2" w:rsidRDefault="009D0065" w:rsidP="009D0065">
      <w:pPr>
        <w:pStyle w:val="BodyText"/>
        <w:spacing w:before="7"/>
        <w:jc w:val="center"/>
        <w:rPr>
          <w:sz w:val="19"/>
          <w:lang w:val="en-US"/>
        </w:rPr>
      </w:pPr>
    </w:p>
    <w:p w14:paraId="5327CCED" w14:textId="77777777" w:rsidR="009D0065" w:rsidRPr="009707F2" w:rsidRDefault="00B127A5" w:rsidP="009D0065">
      <w:pPr>
        <w:pStyle w:val="BodyText"/>
        <w:rPr>
          <w:sz w:val="28"/>
          <w:lang w:val="en-US"/>
        </w:rPr>
      </w:pPr>
      <w:r w:rsidRPr="009707F2">
        <w:rPr>
          <w:lang w:val="en-US"/>
        </w:rPr>
        <w:drawing>
          <wp:anchor distT="0" distB="0" distL="114300" distR="114300" simplePos="0" relativeHeight="251659264" behindDoc="0" locked="0" layoutInCell="1" allowOverlap="1" wp14:anchorId="2D358C91" wp14:editId="7A5E64D3">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ED8F38" w14:textId="77777777" w:rsidR="009D0065" w:rsidRPr="009707F2" w:rsidRDefault="009D0065" w:rsidP="009D0065">
      <w:pPr>
        <w:pStyle w:val="BodyText"/>
        <w:rPr>
          <w:sz w:val="28"/>
          <w:lang w:val="en-US"/>
        </w:rPr>
      </w:pPr>
    </w:p>
    <w:p w14:paraId="5B7CF342" w14:textId="77777777" w:rsidR="00B127A5" w:rsidRPr="009707F2" w:rsidRDefault="00B127A5" w:rsidP="009D0065">
      <w:pPr>
        <w:pStyle w:val="BodyText"/>
        <w:spacing w:before="1"/>
        <w:rPr>
          <w:sz w:val="38"/>
          <w:lang w:val="en-US"/>
        </w:rPr>
      </w:pPr>
    </w:p>
    <w:p w14:paraId="0CA07D89" w14:textId="77777777" w:rsidR="004C0D83" w:rsidRPr="004C0D83" w:rsidRDefault="004C0D83" w:rsidP="004C0D83">
      <w:pPr>
        <w:widowControl w:val="0"/>
        <w:autoSpaceDE w:val="0"/>
        <w:autoSpaceDN w:val="0"/>
        <w:spacing w:after="0" w:line="298" w:lineRule="exact"/>
        <w:ind w:right="49"/>
        <w:jc w:val="center"/>
        <w:rPr>
          <w:b/>
          <w:sz w:val="28"/>
          <w:szCs w:val="28"/>
        </w:rPr>
      </w:pPr>
      <w:r w:rsidRPr="004C0D83">
        <w:rPr>
          <w:b/>
          <w:sz w:val="28"/>
          <w:szCs w:val="28"/>
        </w:rPr>
        <w:t>Trần Minh Thuyên – 52300070</w:t>
      </w:r>
    </w:p>
    <w:p w14:paraId="03FCA6A6" w14:textId="77777777" w:rsidR="004C0D83" w:rsidRPr="004C0D83" w:rsidRDefault="004C0D83" w:rsidP="004C0D83">
      <w:pPr>
        <w:widowControl w:val="0"/>
        <w:autoSpaceDE w:val="0"/>
        <w:autoSpaceDN w:val="0"/>
        <w:spacing w:after="0" w:line="298" w:lineRule="exact"/>
        <w:ind w:right="49"/>
        <w:jc w:val="center"/>
        <w:rPr>
          <w:b/>
          <w:sz w:val="28"/>
          <w:szCs w:val="28"/>
        </w:rPr>
      </w:pPr>
      <w:r w:rsidRPr="004C0D83">
        <w:rPr>
          <w:b/>
          <w:sz w:val="28"/>
          <w:szCs w:val="28"/>
        </w:rPr>
        <w:t xml:space="preserve">Nguyễn Tuấn Kiệt – 52300212 </w:t>
      </w:r>
    </w:p>
    <w:p w14:paraId="75EFB7B9" w14:textId="0E91D26C" w:rsidR="00437B0F" w:rsidRDefault="004C0D83" w:rsidP="004C0D83">
      <w:pPr>
        <w:widowControl w:val="0"/>
        <w:autoSpaceDE w:val="0"/>
        <w:autoSpaceDN w:val="0"/>
        <w:spacing w:after="0" w:line="298" w:lineRule="exact"/>
        <w:ind w:right="49"/>
        <w:jc w:val="center"/>
        <w:rPr>
          <w:b/>
          <w:sz w:val="28"/>
          <w:szCs w:val="28"/>
        </w:rPr>
      </w:pPr>
      <w:r w:rsidRPr="004C0D83">
        <w:rPr>
          <w:b/>
          <w:sz w:val="28"/>
          <w:szCs w:val="28"/>
        </w:rPr>
        <w:t>Nguyễn Tuấn Kiệt – 52300213</w:t>
      </w:r>
    </w:p>
    <w:p w14:paraId="0337FD6D" w14:textId="77777777" w:rsidR="004C0D83" w:rsidRPr="009707F2" w:rsidRDefault="004C0D83" w:rsidP="004C0D83">
      <w:pPr>
        <w:widowControl w:val="0"/>
        <w:autoSpaceDE w:val="0"/>
        <w:autoSpaceDN w:val="0"/>
        <w:spacing w:after="0" w:line="298" w:lineRule="exact"/>
        <w:ind w:right="49"/>
        <w:jc w:val="center"/>
        <w:rPr>
          <w:b/>
          <w:sz w:val="28"/>
          <w:szCs w:val="28"/>
        </w:rPr>
      </w:pPr>
    </w:p>
    <w:p w14:paraId="58E6C784" w14:textId="21689274" w:rsidR="00EA46DC" w:rsidRDefault="004C0D83" w:rsidP="00146576">
      <w:pPr>
        <w:spacing w:before="103" w:line="362" w:lineRule="auto"/>
        <w:ind w:right="10"/>
        <w:jc w:val="center"/>
        <w:rPr>
          <w:b/>
          <w:sz w:val="44"/>
          <w:szCs w:val="44"/>
        </w:rPr>
      </w:pPr>
      <w:r w:rsidRPr="004C0D83">
        <w:rPr>
          <w:b/>
          <w:sz w:val="44"/>
          <w:szCs w:val="44"/>
        </w:rPr>
        <w:t>XÂY DỰNG MÔ PHỎNG HỆ THỐNG MINICLOUD CƠ BẢN</w:t>
      </w:r>
    </w:p>
    <w:p w14:paraId="75316E4B" w14:textId="77777777" w:rsidR="00F53347" w:rsidRPr="00F53347" w:rsidRDefault="00F53347" w:rsidP="00146576">
      <w:pPr>
        <w:spacing w:before="103" w:line="362" w:lineRule="auto"/>
        <w:ind w:right="10"/>
        <w:jc w:val="center"/>
        <w:rPr>
          <w:b/>
        </w:rPr>
      </w:pPr>
    </w:p>
    <w:p w14:paraId="28432E08" w14:textId="77777777" w:rsidR="004C0D83" w:rsidRPr="004C0D83" w:rsidRDefault="004C0D83" w:rsidP="004C0D83">
      <w:pPr>
        <w:tabs>
          <w:tab w:val="left" w:pos="7830"/>
        </w:tabs>
        <w:ind w:left="446" w:right="461"/>
        <w:jc w:val="center"/>
        <w:rPr>
          <w:b/>
          <w:sz w:val="52"/>
          <w:szCs w:val="52"/>
        </w:rPr>
      </w:pPr>
      <w:r w:rsidRPr="004C0D83">
        <w:rPr>
          <w:b/>
          <w:sz w:val="52"/>
          <w:szCs w:val="52"/>
        </w:rPr>
        <w:t>BÁO CÁO CUỐI KỲ</w:t>
      </w:r>
    </w:p>
    <w:p w14:paraId="00AECDFA" w14:textId="3FA4D124" w:rsidR="00F53347" w:rsidRDefault="004C0D83" w:rsidP="004C0D83">
      <w:pPr>
        <w:tabs>
          <w:tab w:val="left" w:pos="7830"/>
        </w:tabs>
        <w:ind w:left="446" w:right="461"/>
        <w:jc w:val="center"/>
        <w:rPr>
          <w:b/>
          <w:sz w:val="52"/>
          <w:szCs w:val="52"/>
        </w:rPr>
      </w:pPr>
      <w:r w:rsidRPr="004C0D83">
        <w:rPr>
          <w:b/>
          <w:sz w:val="52"/>
          <w:szCs w:val="52"/>
        </w:rPr>
        <w:t>ĐIỆN TOÁN ĐÁM MÂ</w:t>
      </w:r>
      <w:r>
        <w:rPr>
          <w:b/>
          <w:sz w:val="52"/>
          <w:szCs w:val="52"/>
        </w:rPr>
        <w:t>Y</w:t>
      </w:r>
    </w:p>
    <w:p w14:paraId="5AC48164" w14:textId="77777777" w:rsidR="004C0D83" w:rsidRPr="00F53347" w:rsidRDefault="004C0D83" w:rsidP="004C0D83">
      <w:pPr>
        <w:tabs>
          <w:tab w:val="left" w:pos="7830"/>
        </w:tabs>
        <w:ind w:left="446" w:right="461"/>
        <w:jc w:val="center"/>
        <w:rPr>
          <w:b/>
        </w:rPr>
      </w:pPr>
    </w:p>
    <w:p w14:paraId="5E3908ED" w14:textId="77777777" w:rsidR="005E4587" w:rsidRPr="009707F2" w:rsidRDefault="005E4587" w:rsidP="005E4587">
      <w:pPr>
        <w:tabs>
          <w:tab w:val="center" w:pos="4730"/>
        </w:tabs>
        <w:ind w:right="49"/>
        <w:jc w:val="center"/>
        <w:rPr>
          <w:sz w:val="28"/>
          <w:szCs w:val="28"/>
        </w:rPr>
      </w:pPr>
      <w:r w:rsidRPr="009707F2">
        <w:rPr>
          <w:sz w:val="28"/>
          <w:szCs w:val="28"/>
        </w:rPr>
        <w:t>Người hướng dẫn</w:t>
      </w:r>
    </w:p>
    <w:p w14:paraId="4D184663" w14:textId="69DA85E0" w:rsidR="009D0065" w:rsidRPr="009707F2" w:rsidRDefault="00437B0F" w:rsidP="005E4587">
      <w:pPr>
        <w:pStyle w:val="BodyText"/>
        <w:tabs>
          <w:tab w:val="left" w:pos="3919"/>
        </w:tabs>
        <w:jc w:val="center"/>
        <w:rPr>
          <w:sz w:val="26"/>
          <w:lang w:val="en-US"/>
        </w:rPr>
      </w:pPr>
      <w:r>
        <w:rPr>
          <w:b/>
          <w:sz w:val="28"/>
          <w:szCs w:val="28"/>
          <w:lang w:val="en-US"/>
        </w:rPr>
        <w:t>TS</w:t>
      </w:r>
      <w:r w:rsidR="005E4587" w:rsidRPr="009707F2">
        <w:rPr>
          <w:b/>
          <w:sz w:val="28"/>
          <w:szCs w:val="28"/>
          <w:lang w:val="en-US"/>
        </w:rPr>
        <w:t xml:space="preserve">. </w:t>
      </w:r>
      <w:r w:rsidR="004C0D83">
        <w:rPr>
          <w:b/>
          <w:sz w:val="28"/>
          <w:szCs w:val="28"/>
          <w:lang w:val="en-US"/>
        </w:rPr>
        <w:t>Nguyễn Chí Thiện</w:t>
      </w:r>
    </w:p>
    <w:p w14:paraId="3D3C21A8" w14:textId="77777777" w:rsidR="009D0065" w:rsidRPr="009707F2" w:rsidRDefault="009D0065" w:rsidP="009D0065">
      <w:pPr>
        <w:rPr>
          <w:sz w:val="26"/>
        </w:rPr>
      </w:pPr>
    </w:p>
    <w:p w14:paraId="46E3FA81" w14:textId="2681AB0B" w:rsidR="003C69F2" w:rsidRPr="009707F2" w:rsidRDefault="009D0065" w:rsidP="009D0065">
      <w:pPr>
        <w:spacing w:before="10"/>
        <w:ind w:left="20"/>
        <w:jc w:val="center"/>
        <w:rPr>
          <w:b/>
          <w:sz w:val="28"/>
        </w:rPr>
        <w:sectPr w:rsidR="003C69F2" w:rsidRPr="009707F2" w:rsidSect="00602D02">
          <w:headerReference w:type="default" r:id="rId9"/>
          <w:footerReference w:type="default" r:id="rId10"/>
          <w:pgSz w:w="11906" w:h="16838" w:code="9"/>
          <w:pgMar w:top="1985" w:right="1134" w:bottom="1701" w:left="1985" w:header="720" w:footer="720" w:gutter="0"/>
          <w:cols w:space="720"/>
          <w:docGrid w:linePitch="360"/>
        </w:sectPr>
      </w:pPr>
      <w:r w:rsidRPr="009707F2">
        <w:rPr>
          <w:b/>
          <w:sz w:val="28"/>
        </w:rPr>
        <w:t xml:space="preserve">THÀNH PHỐ HỒ CHÍ MINH, NĂM </w:t>
      </w:r>
      <w:r w:rsidR="00B517C6" w:rsidRPr="009707F2">
        <w:rPr>
          <w:b/>
          <w:sz w:val="28"/>
        </w:rPr>
        <w:t>2025</w:t>
      </w:r>
    </w:p>
    <w:p w14:paraId="330E03DA" w14:textId="62CE8CC1" w:rsidR="000044BC" w:rsidRPr="009707F2" w:rsidRDefault="000044BC" w:rsidP="000044BC">
      <w:pPr>
        <w:jc w:val="center"/>
        <w:rPr>
          <w:b/>
          <w:bCs/>
          <w:sz w:val="32"/>
          <w:szCs w:val="32"/>
        </w:rPr>
      </w:pPr>
      <w:r w:rsidRPr="009707F2">
        <w:rPr>
          <w:b/>
          <w:bCs/>
          <w:sz w:val="32"/>
          <w:szCs w:val="32"/>
        </w:rPr>
        <w:lastRenderedPageBreak/>
        <w:t>LỜI CẢM ƠN</w:t>
      </w:r>
    </w:p>
    <w:p w14:paraId="3BB685A2" w14:textId="221D96D5" w:rsidR="000044BC" w:rsidRPr="009707F2" w:rsidRDefault="000044BC" w:rsidP="0064189C">
      <w:pPr>
        <w:pStyle w:val="Nidungvnbn"/>
      </w:pPr>
    </w:p>
    <w:p w14:paraId="4FEF9CC5" w14:textId="3AB66270" w:rsidR="00EA46DC" w:rsidRPr="009707F2" w:rsidRDefault="00806B62" w:rsidP="00EA46DC">
      <w:pPr>
        <w:tabs>
          <w:tab w:val="left" w:leader="dot" w:pos="0"/>
          <w:tab w:val="left" w:leader="dot" w:pos="9072"/>
        </w:tabs>
        <w:spacing w:line="360" w:lineRule="auto"/>
        <w:ind w:right="-80" w:firstLine="720"/>
        <w:jc w:val="both"/>
        <w:rPr>
          <w:rFonts w:ascii="TimesNewRomanPSMT" w:hAnsi="TimesNewRomanPSMT"/>
          <w:color w:val="000000"/>
          <w:sz w:val="26"/>
          <w:szCs w:val="26"/>
        </w:rPr>
      </w:pPr>
      <w:r>
        <w:rPr>
          <w:rFonts w:ascii="TimesNewRomanPSMT" w:hAnsi="TimesNewRomanPSMT"/>
          <w:color w:val="000000"/>
          <w:sz w:val="26"/>
          <w:szCs w:val="26"/>
        </w:rPr>
        <w:t>Chúng e</w:t>
      </w:r>
      <w:r w:rsidR="00EA46DC" w:rsidRPr="009707F2">
        <w:rPr>
          <w:rFonts w:ascii="TimesNewRomanPSMT" w:hAnsi="TimesNewRomanPSMT"/>
          <w:color w:val="000000"/>
          <w:sz w:val="26"/>
          <w:szCs w:val="26"/>
        </w:rPr>
        <w:t xml:space="preserve">m xin chân thành cảm ơn </w:t>
      </w:r>
      <w:r w:rsidR="004C0D83">
        <w:rPr>
          <w:sz w:val="26"/>
          <w:szCs w:val="26"/>
        </w:rPr>
        <w:t>thầy</w:t>
      </w:r>
      <w:r w:rsidR="005D1C57">
        <w:rPr>
          <w:sz w:val="26"/>
          <w:szCs w:val="26"/>
        </w:rPr>
        <w:t xml:space="preserve"> </w:t>
      </w:r>
      <w:r w:rsidR="004C0D83">
        <w:rPr>
          <w:sz w:val="26"/>
          <w:szCs w:val="26"/>
        </w:rPr>
        <w:t>Nguyễn Chí Thiện</w:t>
      </w:r>
      <w:r w:rsidR="00EB247F">
        <w:rPr>
          <w:sz w:val="26"/>
          <w:szCs w:val="26"/>
        </w:rPr>
        <w:t xml:space="preserve"> giảng dạy</w:t>
      </w:r>
      <w:r w:rsidR="005D1C57">
        <w:rPr>
          <w:sz w:val="26"/>
          <w:szCs w:val="26"/>
        </w:rPr>
        <w:t xml:space="preserve"> </w:t>
      </w:r>
      <w:r w:rsidR="00EA46DC" w:rsidRPr="009707F2">
        <w:rPr>
          <w:rFonts w:ascii="TimesNewRomanPSMT" w:hAnsi="TimesNewRomanPSMT"/>
          <w:color w:val="000000"/>
          <w:sz w:val="26"/>
          <w:szCs w:val="26"/>
        </w:rPr>
        <w:t xml:space="preserve">môn </w:t>
      </w:r>
      <w:r w:rsidR="004C0D83">
        <w:rPr>
          <w:rFonts w:ascii="TimesNewRomanPSMT" w:hAnsi="TimesNewRomanPSMT"/>
          <w:color w:val="000000"/>
          <w:sz w:val="26"/>
          <w:szCs w:val="26"/>
        </w:rPr>
        <w:t>Điện toán đám mây</w:t>
      </w:r>
      <w:r w:rsidR="00437B0F">
        <w:rPr>
          <w:rFonts w:ascii="TimesNewRomanPSMT" w:hAnsi="TimesNewRomanPSMT"/>
          <w:color w:val="000000"/>
          <w:sz w:val="26"/>
          <w:szCs w:val="26"/>
        </w:rPr>
        <w:t xml:space="preserve"> (</w:t>
      </w:r>
      <w:r w:rsidR="004C0D83">
        <w:rPr>
          <w:rFonts w:ascii="TimesNewRomanPSMT" w:hAnsi="TimesNewRomanPSMT"/>
          <w:color w:val="000000"/>
          <w:sz w:val="26"/>
          <w:szCs w:val="26"/>
        </w:rPr>
        <w:t>Cloud Computing</w:t>
      </w:r>
      <w:r w:rsidR="00437B0F">
        <w:rPr>
          <w:rFonts w:ascii="TimesNewRomanPSMT" w:hAnsi="TimesNewRomanPSMT"/>
          <w:color w:val="000000"/>
          <w:sz w:val="26"/>
          <w:szCs w:val="26"/>
        </w:rPr>
        <w:t>)</w:t>
      </w:r>
      <w:r w:rsidR="00EA46DC" w:rsidRPr="009707F2">
        <w:rPr>
          <w:rFonts w:ascii="TimesNewRomanPSMT" w:hAnsi="TimesNewRomanPSMT"/>
          <w:color w:val="000000"/>
          <w:sz w:val="26"/>
          <w:szCs w:val="26"/>
        </w:rPr>
        <w:t xml:space="preserve">, học kỳ </w:t>
      </w:r>
      <w:r w:rsidR="00437B0F">
        <w:rPr>
          <w:rFonts w:ascii="TimesNewRomanPSMT" w:hAnsi="TimesNewRomanPSMT"/>
          <w:color w:val="000000"/>
          <w:sz w:val="26"/>
          <w:szCs w:val="26"/>
        </w:rPr>
        <w:t>1</w:t>
      </w:r>
      <w:r w:rsidR="00EA46DC" w:rsidRPr="009707F2">
        <w:rPr>
          <w:rFonts w:ascii="TimesNewRomanPSMT" w:hAnsi="TimesNewRomanPSMT"/>
          <w:color w:val="000000"/>
          <w:sz w:val="26"/>
          <w:szCs w:val="26"/>
        </w:rPr>
        <w:t>, năm học 202</w:t>
      </w:r>
      <w:r w:rsidR="00437B0F">
        <w:rPr>
          <w:rFonts w:ascii="TimesNewRomanPSMT" w:hAnsi="TimesNewRomanPSMT"/>
          <w:color w:val="000000"/>
          <w:sz w:val="26"/>
          <w:szCs w:val="26"/>
        </w:rPr>
        <w:t>5</w:t>
      </w:r>
      <w:r w:rsidR="00EA46DC" w:rsidRPr="009707F2">
        <w:rPr>
          <w:rFonts w:ascii="TimesNewRomanPSMT" w:hAnsi="TimesNewRomanPSMT"/>
          <w:color w:val="000000"/>
          <w:sz w:val="26"/>
          <w:szCs w:val="26"/>
        </w:rPr>
        <w:t xml:space="preserve"> - 202</w:t>
      </w:r>
      <w:r w:rsidR="00437B0F">
        <w:rPr>
          <w:rFonts w:ascii="TimesNewRomanPSMT" w:hAnsi="TimesNewRomanPSMT"/>
          <w:color w:val="000000"/>
          <w:sz w:val="26"/>
          <w:szCs w:val="26"/>
        </w:rPr>
        <w:t>6</w:t>
      </w:r>
      <w:r w:rsidR="00EA46DC" w:rsidRPr="009707F2">
        <w:rPr>
          <w:rFonts w:ascii="TimesNewRomanPSMT" w:hAnsi="TimesNewRomanPSMT"/>
          <w:color w:val="000000"/>
          <w:sz w:val="26"/>
          <w:szCs w:val="26"/>
        </w:rPr>
        <w:t xml:space="preserve"> đã bỏ thời gian và công sức quý báu của </w:t>
      </w:r>
      <w:r w:rsidR="00437B0F">
        <w:rPr>
          <w:rFonts w:ascii="TimesNewRomanPSMT" w:hAnsi="TimesNewRomanPSMT"/>
          <w:color w:val="000000"/>
          <w:sz w:val="26"/>
          <w:szCs w:val="26"/>
        </w:rPr>
        <w:t>mình</w:t>
      </w:r>
      <w:r w:rsidR="00EA46DC" w:rsidRPr="009707F2">
        <w:rPr>
          <w:rFonts w:ascii="TimesNewRomanPSMT" w:hAnsi="TimesNewRomanPSMT"/>
          <w:color w:val="000000"/>
          <w:sz w:val="26"/>
          <w:szCs w:val="26"/>
        </w:rPr>
        <w:t xml:space="preserve"> để </w:t>
      </w:r>
      <w:r w:rsidR="00437B0F">
        <w:rPr>
          <w:rFonts w:ascii="TimesNewRomanPSMT" w:hAnsi="TimesNewRomanPSMT"/>
          <w:color w:val="000000"/>
          <w:sz w:val="26"/>
          <w:szCs w:val="26"/>
        </w:rPr>
        <w:t xml:space="preserve">truyền đạt </w:t>
      </w:r>
      <w:r w:rsidR="00EA46DC" w:rsidRPr="009707F2">
        <w:rPr>
          <w:rFonts w:ascii="TimesNewRomanPSMT" w:hAnsi="TimesNewRomanPSMT"/>
          <w:color w:val="000000"/>
          <w:sz w:val="26"/>
          <w:szCs w:val="26"/>
        </w:rPr>
        <w:t xml:space="preserve">cho </w:t>
      </w:r>
      <w:r>
        <w:rPr>
          <w:rFonts w:ascii="TimesNewRomanPSMT" w:hAnsi="TimesNewRomanPSMT"/>
          <w:color w:val="000000"/>
          <w:sz w:val="26"/>
          <w:szCs w:val="26"/>
        </w:rPr>
        <w:t>chúng e</w:t>
      </w:r>
      <w:r w:rsidR="00EA46DC" w:rsidRPr="009707F2">
        <w:rPr>
          <w:rFonts w:ascii="TimesNewRomanPSMT" w:hAnsi="TimesNewRomanPSMT"/>
          <w:color w:val="000000"/>
          <w:sz w:val="26"/>
          <w:szCs w:val="26"/>
        </w:rPr>
        <w:t>m những bài học bổ ích, là nền tảng để chúng em vững bước trên con đường học vấn</w:t>
      </w:r>
      <w:r w:rsidR="00437B0F">
        <w:rPr>
          <w:rFonts w:ascii="TimesNewRomanPSMT" w:hAnsi="TimesNewRomanPSMT"/>
          <w:color w:val="000000"/>
          <w:sz w:val="26"/>
          <w:szCs w:val="26"/>
        </w:rPr>
        <w:t xml:space="preserve"> và chuẩn bị kỹ năng liên quan đến ngành học</w:t>
      </w:r>
      <w:r w:rsidR="00EA46DC" w:rsidRPr="009707F2">
        <w:rPr>
          <w:rFonts w:ascii="TimesNewRomanPSMT" w:hAnsi="TimesNewRomanPSMT"/>
          <w:color w:val="000000"/>
          <w:sz w:val="26"/>
          <w:szCs w:val="26"/>
        </w:rPr>
        <w:t xml:space="preserve"> của </w:t>
      </w:r>
      <w:r w:rsidR="00437B0F">
        <w:rPr>
          <w:rFonts w:ascii="TimesNewRomanPSMT" w:hAnsi="TimesNewRomanPSMT"/>
          <w:color w:val="000000"/>
          <w:sz w:val="26"/>
          <w:szCs w:val="26"/>
        </w:rPr>
        <w:t>chính mình</w:t>
      </w:r>
      <w:r w:rsidR="00EA46DC" w:rsidRPr="009707F2">
        <w:rPr>
          <w:rFonts w:ascii="TimesNewRomanPSMT" w:hAnsi="TimesNewRomanPSMT"/>
          <w:color w:val="000000"/>
          <w:sz w:val="26"/>
          <w:szCs w:val="26"/>
        </w:rPr>
        <w:t xml:space="preserve">. </w:t>
      </w:r>
      <w:r>
        <w:rPr>
          <w:rFonts w:ascii="TimesNewRomanPSMT" w:hAnsi="TimesNewRomanPSMT"/>
          <w:color w:val="000000"/>
          <w:sz w:val="26"/>
          <w:szCs w:val="26"/>
        </w:rPr>
        <w:t>Chúng e</w:t>
      </w:r>
      <w:r w:rsidR="00EA46DC" w:rsidRPr="009707F2">
        <w:rPr>
          <w:rFonts w:ascii="TimesNewRomanPSMT" w:hAnsi="TimesNewRomanPSMT"/>
          <w:color w:val="000000"/>
          <w:sz w:val="26"/>
          <w:szCs w:val="26"/>
        </w:rPr>
        <w:t xml:space="preserve">m sẽ mãi nhớ ơn công sức và sự tận tình trong giảng dạy của </w:t>
      </w:r>
      <w:r w:rsidR="004C0D83">
        <w:rPr>
          <w:rFonts w:ascii="TimesNewRomanPSMT" w:hAnsi="TimesNewRomanPSMT"/>
          <w:color w:val="000000"/>
          <w:sz w:val="26"/>
          <w:szCs w:val="26"/>
        </w:rPr>
        <w:t>thầy</w:t>
      </w:r>
      <w:r w:rsidR="00EA46DC" w:rsidRPr="009707F2">
        <w:rPr>
          <w:rFonts w:ascii="TimesNewRomanPSMT" w:hAnsi="TimesNewRomanPSMT"/>
          <w:color w:val="000000"/>
          <w:sz w:val="26"/>
          <w:szCs w:val="26"/>
        </w:rPr>
        <w:t>.</w:t>
      </w:r>
    </w:p>
    <w:p w14:paraId="365E0470" w14:textId="2EE0644B" w:rsidR="00EA46DC" w:rsidRPr="009707F2" w:rsidRDefault="00EA46DC" w:rsidP="00EA46DC">
      <w:pPr>
        <w:tabs>
          <w:tab w:val="left" w:leader="dot" w:pos="0"/>
          <w:tab w:val="left" w:leader="dot" w:pos="9072"/>
        </w:tabs>
        <w:spacing w:line="360" w:lineRule="auto"/>
        <w:ind w:right="-80" w:firstLine="720"/>
        <w:jc w:val="both"/>
        <w:rPr>
          <w:rFonts w:ascii="TimesNewRomanPSMT" w:hAnsi="TimesNewRomanPSMT"/>
          <w:color w:val="000000"/>
          <w:sz w:val="26"/>
          <w:szCs w:val="26"/>
        </w:rPr>
      </w:pPr>
      <w:r w:rsidRPr="009707F2">
        <w:rPr>
          <w:rFonts w:ascii="TimesNewRomanPSMT" w:hAnsi="TimesNewRomanPSMT"/>
          <w:color w:val="000000"/>
          <w:sz w:val="26"/>
          <w:szCs w:val="26"/>
        </w:rPr>
        <w:t xml:space="preserve">Tiếp đến, </w:t>
      </w:r>
      <w:r w:rsidR="00806B62">
        <w:rPr>
          <w:rFonts w:ascii="TimesNewRomanPSMT" w:hAnsi="TimesNewRomanPSMT"/>
          <w:color w:val="000000"/>
          <w:sz w:val="26"/>
          <w:szCs w:val="26"/>
        </w:rPr>
        <w:t xml:space="preserve">chúng </w:t>
      </w:r>
      <w:r w:rsidRPr="009707F2">
        <w:rPr>
          <w:rFonts w:ascii="TimesNewRomanPSMT" w:hAnsi="TimesNewRomanPSMT"/>
          <w:color w:val="000000"/>
          <w:sz w:val="26"/>
          <w:szCs w:val="26"/>
        </w:rPr>
        <w:t xml:space="preserve">em xin gửi lời tri ân tới các thầy cô trường Đại học Tôn Đức Thắng Thành phố Hồ Chí Minh – Những người </w:t>
      </w:r>
      <w:r w:rsidR="00806B62">
        <w:rPr>
          <w:rFonts w:ascii="TimesNewRomanPSMT" w:hAnsi="TimesNewRomanPSMT"/>
          <w:color w:val="000000"/>
          <w:sz w:val="26"/>
          <w:szCs w:val="26"/>
        </w:rPr>
        <w:t>đã</w:t>
      </w:r>
      <w:r w:rsidRPr="009707F2">
        <w:rPr>
          <w:rFonts w:ascii="TimesNewRomanPSMT" w:hAnsi="TimesNewRomanPSMT"/>
          <w:color w:val="000000"/>
          <w:sz w:val="26"/>
          <w:szCs w:val="26"/>
        </w:rPr>
        <w:t xml:space="preserve"> cùng góp sức truyền đạt kiến thức</w:t>
      </w:r>
      <w:r w:rsidR="00806B62">
        <w:rPr>
          <w:rFonts w:ascii="TimesNewRomanPSMT" w:hAnsi="TimesNewRomanPSMT"/>
          <w:color w:val="000000"/>
          <w:sz w:val="26"/>
          <w:szCs w:val="26"/>
        </w:rPr>
        <w:t xml:space="preserve">  cho chúng </w:t>
      </w:r>
      <w:r w:rsidRPr="009707F2">
        <w:rPr>
          <w:rFonts w:ascii="TimesNewRomanPSMT" w:hAnsi="TimesNewRomanPSMT"/>
          <w:color w:val="000000"/>
          <w:sz w:val="26"/>
          <w:szCs w:val="26"/>
        </w:rPr>
        <w:t xml:space="preserve">em có được nền tảng tốt như ngày hôm nay. Ngoài ra, không thể không nhắc đến gia đình, bàn bè người thân đã là hậu phương vững chắc, là chỗ dựa tinh thần của </w:t>
      </w:r>
      <w:r w:rsidR="00806B62">
        <w:rPr>
          <w:rFonts w:ascii="TimesNewRomanPSMT" w:hAnsi="TimesNewRomanPSMT"/>
          <w:color w:val="000000"/>
          <w:sz w:val="26"/>
          <w:szCs w:val="26"/>
        </w:rPr>
        <w:t xml:space="preserve">chúng </w:t>
      </w:r>
      <w:r w:rsidRPr="009707F2">
        <w:rPr>
          <w:rFonts w:ascii="TimesNewRomanPSMT" w:hAnsi="TimesNewRomanPSMT"/>
          <w:color w:val="000000"/>
          <w:sz w:val="26"/>
          <w:szCs w:val="26"/>
        </w:rPr>
        <w:t>em trong thời gian qua.</w:t>
      </w:r>
    </w:p>
    <w:p w14:paraId="54E107A2" w14:textId="13EC7A9C" w:rsidR="005E4587" w:rsidRPr="00146576" w:rsidRDefault="00EA46DC" w:rsidP="00146576">
      <w:pPr>
        <w:tabs>
          <w:tab w:val="left" w:leader="dot" w:pos="0"/>
          <w:tab w:val="left" w:leader="dot" w:pos="9072"/>
        </w:tabs>
        <w:spacing w:line="360" w:lineRule="auto"/>
        <w:ind w:right="-80" w:firstLine="720"/>
        <w:jc w:val="both"/>
        <w:rPr>
          <w:sz w:val="26"/>
          <w:szCs w:val="26"/>
        </w:rPr>
      </w:pPr>
      <w:r w:rsidRPr="009707F2">
        <w:rPr>
          <w:rFonts w:ascii="TimesNewRomanPSMT" w:hAnsi="TimesNewRomanPSMT"/>
          <w:color w:val="000000"/>
          <w:sz w:val="26"/>
          <w:szCs w:val="26"/>
        </w:rPr>
        <w:t>Nhưng sau tất cả,</w:t>
      </w:r>
      <w:r w:rsidR="00806B62">
        <w:rPr>
          <w:rFonts w:ascii="TimesNewRomanPSMT" w:hAnsi="TimesNewRomanPSMT"/>
          <w:color w:val="000000"/>
          <w:sz w:val="26"/>
          <w:szCs w:val="26"/>
        </w:rPr>
        <w:t xml:space="preserve"> chúng</w:t>
      </w:r>
      <w:r w:rsidRPr="009707F2">
        <w:rPr>
          <w:rFonts w:ascii="TimesNewRomanPSMT" w:hAnsi="TimesNewRomanPSMT"/>
          <w:color w:val="000000"/>
          <w:sz w:val="26"/>
          <w:szCs w:val="26"/>
        </w:rPr>
        <w:t xml:space="preserve"> em nhận thức rằng với </w:t>
      </w:r>
      <w:r w:rsidR="006601DE">
        <w:rPr>
          <w:rFonts w:ascii="TimesNewRomanPSMT" w:hAnsi="TimesNewRomanPSMT"/>
          <w:color w:val="000000"/>
          <w:sz w:val="26"/>
          <w:szCs w:val="26"/>
        </w:rPr>
        <w:t>lượng</w:t>
      </w:r>
      <w:r w:rsidRPr="009707F2">
        <w:rPr>
          <w:rFonts w:ascii="TimesNewRomanPSMT" w:hAnsi="TimesNewRomanPSMT"/>
          <w:color w:val="000000"/>
          <w:sz w:val="26"/>
          <w:szCs w:val="26"/>
        </w:rPr>
        <w:t xml:space="preserve"> kiến thức và kinh nghiệm </w:t>
      </w:r>
      <w:r w:rsidR="00437B0F">
        <w:rPr>
          <w:rFonts w:ascii="TimesNewRomanPSMT" w:hAnsi="TimesNewRomanPSMT"/>
          <w:color w:val="000000"/>
          <w:sz w:val="26"/>
          <w:szCs w:val="26"/>
        </w:rPr>
        <w:t>vẫn còn non nớt</w:t>
      </w:r>
      <w:r w:rsidRPr="009707F2">
        <w:rPr>
          <w:rFonts w:ascii="TimesNewRomanPSMT" w:hAnsi="TimesNewRomanPSMT"/>
          <w:color w:val="000000"/>
          <w:sz w:val="26"/>
          <w:szCs w:val="26"/>
        </w:rPr>
        <w:t xml:space="preserve"> của bản thân, chắc chắn bài báo cáo sẽ khó tránh khỏi thiếu sót. </w:t>
      </w:r>
      <w:r w:rsidR="006601DE">
        <w:rPr>
          <w:rFonts w:ascii="TimesNewRomanPSMT" w:hAnsi="TimesNewRomanPSMT"/>
          <w:color w:val="000000"/>
          <w:sz w:val="26"/>
          <w:szCs w:val="26"/>
        </w:rPr>
        <w:t>Kính</w:t>
      </w:r>
      <w:r w:rsidRPr="009707F2">
        <w:rPr>
          <w:rFonts w:ascii="TimesNewRomanPSMT" w:hAnsi="TimesNewRomanPSMT"/>
          <w:color w:val="000000"/>
          <w:sz w:val="26"/>
          <w:szCs w:val="26"/>
        </w:rPr>
        <w:t xml:space="preserve"> mong quý thầy cô thông cảm và góp ý để </w:t>
      </w:r>
      <w:r w:rsidR="00806B62">
        <w:rPr>
          <w:rFonts w:ascii="TimesNewRomanPSMT" w:hAnsi="TimesNewRomanPSMT"/>
          <w:color w:val="000000"/>
          <w:sz w:val="26"/>
          <w:szCs w:val="26"/>
        </w:rPr>
        <w:t xml:space="preserve">chúng </w:t>
      </w:r>
      <w:r w:rsidRPr="009707F2">
        <w:rPr>
          <w:rFonts w:ascii="TimesNewRomanPSMT" w:hAnsi="TimesNewRomanPSMT"/>
          <w:color w:val="000000"/>
          <w:sz w:val="26"/>
          <w:szCs w:val="26"/>
        </w:rPr>
        <w:t>em ngày càng hoàn thiện hơn.</w:t>
      </w:r>
    </w:p>
    <w:p w14:paraId="57EEA326" w14:textId="2325722E" w:rsidR="00612205" w:rsidRPr="009707F2" w:rsidRDefault="003C69F2" w:rsidP="00612205">
      <w:pPr>
        <w:ind w:left="3600"/>
        <w:jc w:val="center"/>
        <w:rPr>
          <w:i/>
          <w:sz w:val="26"/>
          <w:szCs w:val="26"/>
        </w:rPr>
      </w:pPr>
      <w:r w:rsidRPr="009707F2">
        <w:rPr>
          <w:b/>
          <w:bCs/>
          <w:sz w:val="32"/>
          <w:szCs w:val="32"/>
        </w:rPr>
        <w:t xml:space="preserve"> </w:t>
      </w:r>
      <w:r w:rsidR="00612205" w:rsidRPr="009707F2">
        <w:rPr>
          <w:i/>
          <w:sz w:val="26"/>
          <w:szCs w:val="26"/>
        </w:rPr>
        <w:t>TP. Hồ Chí Minh, ngày</w:t>
      </w:r>
      <w:r w:rsidR="005E4587" w:rsidRPr="009707F2">
        <w:rPr>
          <w:i/>
          <w:sz w:val="26"/>
          <w:szCs w:val="26"/>
        </w:rPr>
        <w:t xml:space="preserve"> </w:t>
      </w:r>
      <w:r w:rsidR="004C0D83">
        <w:rPr>
          <w:i/>
          <w:sz w:val="26"/>
          <w:szCs w:val="26"/>
        </w:rPr>
        <w:t>30</w:t>
      </w:r>
      <w:r w:rsidR="005E4587" w:rsidRPr="009707F2">
        <w:rPr>
          <w:i/>
          <w:sz w:val="26"/>
          <w:szCs w:val="26"/>
        </w:rPr>
        <w:t xml:space="preserve"> </w:t>
      </w:r>
      <w:r w:rsidR="00612205" w:rsidRPr="009707F2">
        <w:rPr>
          <w:i/>
          <w:sz w:val="26"/>
          <w:szCs w:val="26"/>
        </w:rPr>
        <w:t>tháng</w:t>
      </w:r>
      <w:r w:rsidR="005E4587" w:rsidRPr="009707F2">
        <w:rPr>
          <w:i/>
          <w:sz w:val="26"/>
          <w:szCs w:val="26"/>
        </w:rPr>
        <w:t xml:space="preserve"> </w:t>
      </w:r>
      <w:r w:rsidR="004C0D83">
        <w:rPr>
          <w:i/>
          <w:sz w:val="26"/>
          <w:szCs w:val="26"/>
        </w:rPr>
        <w:t>10</w:t>
      </w:r>
      <w:r w:rsidR="00437B0F">
        <w:rPr>
          <w:i/>
          <w:sz w:val="26"/>
          <w:szCs w:val="26"/>
        </w:rPr>
        <w:t xml:space="preserve"> </w:t>
      </w:r>
      <w:r w:rsidR="00612205" w:rsidRPr="009707F2">
        <w:rPr>
          <w:i/>
          <w:sz w:val="26"/>
          <w:szCs w:val="26"/>
        </w:rPr>
        <w:t>năm 20</w:t>
      </w:r>
      <w:r w:rsidR="00EA46DC" w:rsidRPr="009707F2">
        <w:rPr>
          <w:i/>
          <w:sz w:val="26"/>
          <w:szCs w:val="26"/>
        </w:rPr>
        <w:t>25</w:t>
      </w:r>
      <w:r w:rsidR="005E4587" w:rsidRPr="009707F2">
        <w:rPr>
          <w:i/>
          <w:sz w:val="26"/>
          <w:szCs w:val="26"/>
        </w:rPr>
        <w:t>.</w:t>
      </w:r>
      <w:r w:rsidR="00612205" w:rsidRPr="009707F2">
        <w:rPr>
          <w:i/>
          <w:sz w:val="26"/>
          <w:szCs w:val="26"/>
        </w:rPr>
        <w:t xml:space="preserve">     </w:t>
      </w:r>
    </w:p>
    <w:p w14:paraId="78F5C5B6" w14:textId="55980247" w:rsidR="00612205" w:rsidRPr="009707F2" w:rsidRDefault="00612205" w:rsidP="00612205">
      <w:pPr>
        <w:ind w:left="3600"/>
        <w:jc w:val="center"/>
        <w:rPr>
          <w:i/>
          <w:sz w:val="26"/>
          <w:szCs w:val="26"/>
        </w:rPr>
      </w:pPr>
      <w:r w:rsidRPr="009707F2">
        <w:rPr>
          <w:i/>
          <w:sz w:val="26"/>
          <w:szCs w:val="26"/>
        </w:rPr>
        <w:t>Tác giả</w:t>
      </w:r>
    </w:p>
    <w:p w14:paraId="07AEE051" w14:textId="4C624C54" w:rsidR="00612205" w:rsidRPr="009707F2" w:rsidRDefault="004C0D83" w:rsidP="00612205">
      <w:pPr>
        <w:ind w:left="3211" w:firstLine="360"/>
        <w:jc w:val="center"/>
        <w:rPr>
          <w:i/>
          <w:sz w:val="26"/>
          <w:szCs w:val="26"/>
        </w:rPr>
      </w:pPr>
      <w:r>
        <w:rPr>
          <w:b/>
          <w:bCs/>
          <w:color w:val="000000"/>
          <w:sz w:val="32"/>
          <w:szCs w:val="32"/>
          <w:bdr w:val="none" w:sz="0" w:space="0" w:color="auto" w:frame="1"/>
        </w:rPr>
        <w:drawing>
          <wp:anchor distT="0" distB="0" distL="114300" distR="114300" simplePos="0" relativeHeight="251671552" behindDoc="0" locked="0" layoutInCell="1" allowOverlap="1" wp14:anchorId="5E3545B5" wp14:editId="4E501BA8">
            <wp:simplePos x="0" y="0"/>
            <wp:positionH relativeFrom="column">
              <wp:posOffset>2328545</wp:posOffset>
            </wp:positionH>
            <wp:positionV relativeFrom="paragraph">
              <wp:posOffset>331470</wp:posOffset>
            </wp:positionV>
            <wp:extent cx="822960" cy="631190"/>
            <wp:effectExtent l="0" t="0" r="0" b="0"/>
            <wp:wrapSquare wrapText="bothSides"/>
            <wp:docPr id="1143145787" name="Picture 1" descr="A line drawing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5787" name="Picture 1" descr="A line drawing of a roa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2960" cy="631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3AA4">
        <w:drawing>
          <wp:anchor distT="0" distB="0" distL="114300" distR="114300" simplePos="0" relativeHeight="251666432" behindDoc="0" locked="0" layoutInCell="1" allowOverlap="1" wp14:anchorId="105237E4" wp14:editId="1750C605">
            <wp:simplePos x="0" y="0"/>
            <wp:positionH relativeFrom="column">
              <wp:posOffset>294005</wp:posOffset>
            </wp:positionH>
            <wp:positionV relativeFrom="paragraph">
              <wp:posOffset>242570</wp:posOffset>
            </wp:positionV>
            <wp:extent cx="1173480" cy="685107"/>
            <wp:effectExtent l="0" t="0" r="7620" b="1270"/>
            <wp:wrapNone/>
            <wp:docPr id="102558425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84257" name="Picture 1" descr="A black text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73480" cy="685107"/>
                    </a:xfrm>
                    <a:prstGeom prst="rect">
                      <a:avLst/>
                    </a:prstGeom>
                  </pic:spPr>
                </pic:pic>
              </a:graphicData>
            </a:graphic>
            <wp14:sizeRelH relativeFrom="page">
              <wp14:pctWidth>0</wp14:pctWidth>
            </wp14:sizeRelH>
            <wp14:sizeRelV relativeFrom="page">
              <wp14:pctHeight>0</wp14:pctHeight>
            </wp14:sizeRelV>
          </wp:anchor>
        </w:drawing>
      </w:r>
      <w:r w:rsidR="00612205" w:rsidRPr="009707F2">
        <w:rPr>
          <w:i/>
          <w:sz w:val="26"/>
          <w:szCs w:val="26"/>
        </w:rPr>
        <w:t>(Ký tên và ghi rõ họ tên)</w:t>
      </w:r>
    </w:p>
    <w:p w14:paraId="62A52BCA" w14:textId="4F7AD87D" w:rsidR="003C69F2" w:rsidRPr="009707F2" w:rsidRDefault="003C69F2" w:rsidP="0064189C">
      <w:pPr>
        <w:pStyle w:val="Nidungvnbn"/>
        <w:rPr>
          <w:b/>
          <w:bCs/>
          <w:sz w:val="32"/>
          <w:szCs w:val="32"/>
        </w:rPr>
      </w:pPr>
    </w:p>
    <w:p w14:paraId="4FA7A44A" w14:textId="6D9D1B0F" w:rsidR="005D1C57" w:rsidRPr="00133AA4" w:rsidRDefault="00133AA4" w:rsidP="00204185">
      <w:pPr>
        <w:pStyle w:val="Nidungvnbn"/>
      </w:pPr>
      <w:r>
        <w:t xml:space="preserve">                             </w:t>
      </w:r>
    </w:p>
    <w:p w14:paraId="0232FE68" w14:textId="3CB8AD2A" w:rsidR="00204185" w:rsidRDefault="00204185" w:rsidP="00EA46DC">
      <w:pPr>
        <w:tabs>
          <w:tab w:val="left" w:pos="7824"/>
        </w:tabs>
        <w:rPr>
          <w:b/>
          <w:bCs/>
          <w:sz w:val="26"/>
          <w:szCs w:val="26"/>
        </w:rPr>
      </w:pPr>
      <w:r>
        <w:rPr>
          <w:b/>
          <w:bCs/>
          <w:sz w:val="26"/>
          <w:szCs w:val="26"/>
        </w:rPr>
        <w:t xml:space="preserve">     </w:t>
      </w:r>
      <w:r w:rsidR="00806B62">
        <w:rPr>
          <w:b/>
          <w:bCs/>
          <w:sz w:val="26"/>
          <w:szCs w:val="26"/>
        </w:rPr>
        <w:t>Trần Minh Thuyên</w:t>
      </w:r>
      <w:r>
        <w:rPr>
          <w:b/>
          <w:bCs/>
          <w:sz w:val="26"/>
          <w:szCs w:val="26"/>
        </w:rPr>
        <w:t xml:space="preserve">           </w:t>
      </w:r>
      <w:r w:rsidR="00EA46DC" w:rsidRPr="009707F2">
        <w:rPr>
          <w:b/>
          <w:bCs/>
          <w:sz w:val="26"/>
          <w:szCs w:val="26"/>
        </w:rPr>
        <w:t xml:space="preserve"> </w:t>
      </w:r>
      <w:r>
        <w:rPr>
          <w:b/>
          <w:bCs/>
          <w:sz w:val="26"/>
          <w:szCs w:val="26"/>
        </w:rPr>
        <w:t xml:space="preserve">  </w:t>
      </w:r>
      <w:r w:rsidR="00EA46DC" w:rsidRPr="009707F2">
        <w:rPr>
          <w:b/>
          <w:bCs/>
          <w:sz w:val="26"/>
          <w:szCs w:val="26"/>
        </w:rPr>
        <w:t xml:space="preserve">  </w:t>
      </w:r>
      <w:r w:rsidR="00437B0F" w:rsidRPr="00437B0F">
        <w:rPr>
          <w:b/>
          <w:bCs/>
          <w:sz w:val="26"/>
          <w:szCs w:val="26"/>
        </w:rPr>
        <w:t>Nguyễn Tuấn K</w:t>
      </w:r>
      <w:r w:rsidR="00437B0F">
        <w:rPr>
          <w:b/>
          <w:bCs/>
          <w:sz w:val="26"/>
          <w:szCs w:val="26"/>
        </w:rPr>
        <w:t xml:space="preserve">iệt  </w:t>
      </w:r>
      <w:r w:rsidR="004C0D83">
        <w:rPr>
          <w:b/>
          <w:bCs/>
          <w:sz w:val="26"/>
          <w:szCs w:val="26"/>
        </w:rPr>
        <w:t xml:space="preserve">   Nguyễn Tuấn Kiệt</w:t>
      </w:r>
    </w:p>
    <w:p w14:paraId="0A6C1584" w14:textId="274F8638" w:rsidR="00204185" w:rsidRDefault="00204185" w:rsidP="00EA46DC">
      <w:pPr>
        <w:tabs>
          <w:tab w:val="left" w:pos="7824"/>
        </w:tabs>
        <w:rPr>
          <w:b/>
          <w:bCs/>
          <w:sz w:val="26"/>
          <w:szCs w:val="26"/>
        </w:rPr>
      </w:pPr>
    </w:p>
    <w:p w14:paraId="5AE02704" w14:textId="263B1A4D" w:rsidR="00EA46DC" w:rsidRPr="00204185" w:rsidRDefault="004C0D83" w:rsidP="00EA46DC">
      <w:pPr>
        <w:tabs>
          <w:tab w:val="left" w:pos="7824"/>
        </w:tabs>
        <w:rPr>
          <w:b/>
          <w:bCs/>
          <w:sz w:val="26"/>
          <w:szCs w:val="26"/>
        </w:rPr>
        <w:sectPr w:rsidR="00EA46DC" w:rsidRPr="00204185" w:rsidSect="00602D02">
          <w:headerReference w:type="default" r:id="rId13"/>
          <w:pgSz w:w="11906" w:h="16838" w:code="9"/>
          <w:pgMar w:top="1985" w:right="1134" w:bottom="1701" w:left="1985" w:header="720" w:footer="720" w:gutter="0"/>
          <w:pgNumType w:fmt="lowerRoman" w:start="1"/>
          <w:cols w:space="720"/>
          <w:docGrid w:linePitch="360"/>
        </w:sectPr>
      </w:pPr>
      <w:r>
        <w:rPr>
          <w:b/>
          <w:bCs/>
          <w:sz w:val="26"/>
          <w:szCs w:val="26"/>
        </w:rPr>
        <w:t xml:space="preserve"> </w:t>
      </w:r>
    </w:p>
    <w:p w14:paraId="6445A901" w14:textId="3B177BEB" w:rsidR="008730A8" w:rsidRPr="009707F2" w:rsidRDefault="008730A8" w:rsidP="008730A8">
      <w:pPr>
        <w:spacing w:before="103" w:line="362" w:lineRule="auto"/>
        <w:ind w:right="10"/>
        <w:jc w:val="center"/>
        <w:rPr>
          <w:b/>
          <w:sz w:val="32"/>
        </w:rPr>
      </w:pPr>
      <w:r w:rsidRPr="009707F2">
        <w:rPr>
          <w:b/>
          <w:sz w:val="32"/>
        </w:rPr>
        <w:lastRenderedPageBreak/>
        <w:t xml:space="preserve">CÔNG TRÌNH ĐƯỢC HOÀN THÀNH </w:t>
      </w:r>
    </w:p>
    <w:p w14:paraId="5F71826C" w14:textId="02F3D638" w:rsidR="008730A8" w:rsidRPr="009707F2" w:rsidRDefault="008730A8" w:rsidP="008730A8">
      <w:pPr>
        <w:spacing w:before="103" w:line="362" w:lineRule="auto"/>
        <w:ind w:right="10"/>
        <w:jc w:val="center"/>
        <w:rPr>
          <w:b/>
          <w:sz w:val="32"/>
        </w:rPr>
      </w:pPr>
      <w:r w:rsidRPr="009707F2">
        <w:rPr>
          <w:b/>
          <w:sz w:val="32"/>
        </w:rPr>
        <w:t>TẠI TRƯỜNG ĐẠI HỌC TÔN ĐỨC THẮNG</w:t>
      </w:r>
    </w:p>
    <w:p w14:paraId="20A55B21" w14:textId="474425E1" w:rsidR="008730A8" w:rsidRPr="009707F2" w:rsidRDefault="00806B62" w:rsidP="008730A8">
      <w:pPr>
        <w:pStyle w:val="BodyText"/>
        <w:spacing w:before="181" w:line="364" w:lineRule="auto"/>
        <w:ind w:left="147" w:right="280" w:firstLine="676"/>
        <w:jc w:val="both"/>
        <w:rPr>
          <w:sz w:val="26"/>
          <w:szCs w:val="26"/>
          <w:lang w:val="en-US"/>
        </w:rPr>
      </w:pPr>
      <w:r>
        <w:rPr>
          <w:sz w:val="26"/>
          <w:szCs w:val="26"/>
          <w:lang w:val="en-US"/>
        </w:rPr>
        <w:t>Chúng t</w:t>
      </w:r>
      <w:r w:rsidR="008730A8" w:rsidRPr="009707F2">
        <w:rPr>
          <w:sz w:val="26"/>
          <w:szCs w:val="26"/>
          <w:lang w:val="en-US"/>
        </w:rPr>
        <w:t xml:space="preserve">ôi </w:t>
      </w:r>
      <w:r w:rsidR="008730A8" w:rsidRPr="009707F2">
        <w:rPr>
          <w:spacing w:val="-3"/>
          <w:sz w:val="26"/>
          <w:szCs w:val="26"/>
          <w:lang w:val="en-US"/>
        </w:rPr>
        <w:t xml:space="preserve">xin </w:t>
      </w:r>
      <w:r w:rsidR="008730A8" w:rsidRPr="009707F2">
        <w:rPr>
          <w:sz w:val="26"/>
          <w:szCs w:val="26"/>
          <w:lang w:val="en-US"/>
        </w:rPr>
        <w:t xml:space="preserve">cam đoan </w:t>
      </w:r>
      <w:r w:rsidR="008730A8" w:rsidRPr="009707F2">
        <w:rPr>
          <w:spacing w:val="3"/>
          <w:sz w:val="26"/>
          <w:szCs w:val="26"/>
          <w:lang w:val="en-US"/>
        </w:rPr>
        <w:t xml:space="preserve">đây </w:t>
      </w:r>
      <w:r w:rsidR="008730A8" w:rsidRPr="009707F2">
        <w:rPr>
          <w:sz w:val="26"/>
          <w:szCs w:val="26"/>
          <w:lang w:val="en-US"/>
        </w:rPr>
        <w:t xml:space="preserve">là công trình nghiên cứu của riêng </w:t>
      </w:r>
      <w:r>
        <w:rPr>
          <w:sz w:val="26"/>
          <w:szCs w:val="26"/>
          <w:lang w:val="en-US"/>
        </w:rPr>
        <w:t xml:space="preserve">chúng </w:t>
      </w:r>
      <w:r w:rsidR="008730A8" w:rsidRPr="009707F2">
        <w:rPr>
          <w:sz w:val="26"/>
          <w:szCs w:val="26"/>
          <w:lang w:val="en-US"/>
        </w:rPr>
        <w:t>tôi và được sự hướng dẫn khoa học của</w:t>
      </w:r>
      <w:r w:rsidR="002D5A46" w:rsidRPr="009707F2">
        <w:rPr>
          <w:sz w:val="26"/>
          <w:szCs w:val="26"/>
          <w:lang w:val="en-US"/>
        </w:rPr>
        <w:t xml:space="preserve"> </w:t>
      </w:r>
      <w:r w:rsidR="00204185">
        <w:rPr>
          <w:sz w:val="26"/>
          <w:szCs w:val="26"/>
          <w:lang w:val="en-US"/>
        </w:rPr>
        <w:t>TS</w:t>
      </w:r>
      <w:r w:rsidR="00EA46DC" w:rsidRPr="009707F2">
        <w:rPr>
          <w:sz w:val="26"/>
          <w:szCs w:val="26"/>
          <w:lang w:val="en-US"/>
        </w:rPr>
        <w:t xml:space="preserve">. </w:t>
      </w:r>
      <w:r w:rsidR="004C0D83">
        <w:rPr>
          <w:sz w:val="26"/>
          <w:szCs w:val="26"/>
          <w:lang w:val="en-US"/>
        </w:rPr>
        <w:t>Nguyễn Chí Thiện</w:t>
      </w:r>
      <w:r w:rsidR="008730A8" w:rsidRPr="009707F2">
        <w:rPr>
          <w:sz w:val="26"/>
          <w:szCs w:val="26"/>
          <w:lang w:val="en-US"/>
        </w:rPr>
        <w:t xml:space="preserve">. </w:t>
      </w:r>
      <w:r w:rsidR="002D5A46" w:rsidRPr="009707F2">
        <w:rPr>
          <w:sz w:val="26"/>
          <w:szCs w:val="26"/>
          <w:lang w:val="en-US"/>
        </w:rPr>
        <w:t xml:space="preserve">Các </w:t>
      </w:r>
      <w:r w:rsidR="002D5A46" w:rsidRPr="009707F2">
        <w:rPr>
          <w:spacing w:val="3"/>
          <w:sz w:val="26"/>
          <w:szCs w:val="26"/>
          <w:lang w:val="en-US"/>
        </w:rPr>
        <w:t xml:space="preserve">nội </w:t>
      </w:r>
      <w:r w:rsidR="002D5A46" w:rsidRPr="009707F2">
        <w:rPr>
          <w:sz w:val="26"/>
          <w:szCs w:val="26"/>
          <w:lang w:val="en-US"/>
        </w:rPr>
        <w:t xml:space="preserve">dung nghiên cứu, kết quả trong đề tài </w:t>
      </w:r>
      <w:r w:rsidR="002D5A46" w:rsidRPr="009707F2">
        <w:rPr>
          <w:spacing w:val="3"/>
          <w:sz w:val="26"/>
          <w:szCs w:val="26"/>
          <w:lang w:val="en-US"/>
        </w:rPr>
        <w:t xml:space="preserve">này </w:t>
      </w:r>
      <w:r w:rsidR="002D5A46" w:rsidRPr="009707F2">
        <w:rPr>
          <w:sz w:val="26"/>
          <w:szCs w:val="26"/>
          <w:lang w:val="en-US"/>
        </w:rPr>
        <w:t xml:space="preserve">là trung thực và chưa công bố dưới bất </w:t>
      </w:r>
      <w:r w:rsidR="002D5A46" w:rsidRPr="009707F2">
        <w:rPr>
          <w:spacing w:val="3"/>
          <w:sz w:val="26"/>
          <w:szCs w:val="26"/>
          <w:lang w:val="en-US"/>
        </w:rPr>
        <w:t xml:space="preserve">kỳ </w:t>
      </w:r>
      <w:r w:rsidR="002D5A46" w:rsidRPr="009707F2">
        <w:rPr>
          <w:sz w:val="26"/>
          <w:szCs w:val="26"/>
          <w:lang w:val="en-US"/>
        </w:rPr>
        <w:t xml:space="preserve">hình thức nào trước đây. Những </w:t>
      </w:r>
      <w:r w:rsidR="002D5A46" w:rsidRPr="009707F2">
        <w:rPr>
          <w:spacing w:val="-5"/>
          <w:sz w:val="26"/>
          <w:szCs w:val="26"/>
          <w:lang w:val="en-US"/>
        </w:rPr>
        <w:t xml:space="preserve">số </w:t>
      </w:r>
      <w:r w:rsidR="002D5A46" w:rsidRPr="009707F2">
        <w:rPr>
          <w:sz w:val="26"/>
          <w:szCs w:val="26"/>
          <w:lang w:val="en-US"/>
        </w:rPr>
        <w:t xml:space="preserve">liệu trong các bảng biểu phục vụ cho việc phân tích, nhận xét, đánh giá được chính tác giả thu thập </w:t>
      </w:r>
      <w:r w:rsidR="002D5A46" w:rsidRPr="009707F2">
        <w:rPr>
          <w:spacing w:val="-3"/>
          <w:sz w:val="26"/>
          <w:szCs w:val="26"/>
          <w:lang w:val="en-US"/>
        </w:rPr>
        <w:t xml:space="preserve">từ </w:t>
      </w:r>
      <w:r w:rsidR="002D5A46" w:rsidRPr="009707F2">
        <w:rPr>
          <w:sz w:val="26"/>
          <w:szCs w:val="26"/>
          <w:lang w:val="en-US"/>
        </w:rPr>
        <w:t>các nguồn khác</w:t>
      </w:r>
      <w:r w:rsidR="002D5A46" w:rsidRPr="009707F2">
        <w:rPr>
          <w:spacing w:val="23"/>
          <w:sz w:val="26"/>
          <w:szCs w:val="26"/>
          <w:lang w:val="en-US"/>
        </w:rPr>
        <w:t xml:space="preserve"> </w:t>
      </w:r>
      <w:r w:rsidR="002D5A46" w:rsidRPr="009707F2">
        <w:rPr>
          <w:sz w:val="26"/>
          <w:szCs w:val="26"/>
          <w:lang w:val="en-US"/>
        </w:rPr>
        <w:t>nhau có ghi rõ trong phần tài liệu tham khảo.</w:t>
      </w:r>
    </w:p>
    <w:p w14:paraId="02A5B811" w14:textId="3A35954A" w:rsidR="008730A8" w:rsidRPr="009707F2" w:rsidRDefault="008730A8" w:rsidP="008730A8">
      <w:pPr>
        <w:pStyle w:val="BodyText"/>
        <w:spacing w:before="181" w:line="364" w:lineRule="auto"/>
        <w:ind w:left="147" w:right="280" w:firstLine="676"/>
        <w:jc w:val="both"/>
        <w:rPr>
          <w:b/>
          <w:bCs/>
          <w:sz w:val="26"/>
          <w:szCs w:val="26"/>
          <w:lang w:val="en-US"/>
        </w:rPr>
      </w:pPr>
      <w:r w:rsidRPr="009707F2">
        <w:rPr>
          <w:sz w:val="26"/>
          <w:szCs w:val="26"/>
          <w:lang w:val="en-US"/>
        </w:rPr>
        <w:t xml:space="preserve">Ngoài ra, trong </w:t>
      </w:r>
      <w:r w:rsidR="0097682F" w:rsidRPr="009707F2">
        <w:rPr>
          <w:sz w:val="26"/>
          <w:szCs w:val="26"/>
          <w:lang w:val="en-US"/>
        </w:rPr>
        <w:t>Dự án c</w:t>
      </w:r>
      <w:r w:rsidRPr="009707F2">
        <w:rPr>
          <w:sz w:val="26"/>
          <w:szCs w:val="26"/>
          <w:lang w:val="en-US"/>
        </w:rPr>
        <w:t xml:space="preserve">òn sử dụng một số nhận xét, đánh giá cũng như số liệu của các tác giả khác, cơ quan tổ chức khác đều có trích dẫn và chú thích nguồn gốc. </w:t>
      </w:r>
    </w:p>
    <w:p w14:paraId="2A9304B2" w14:textId="0E698808" w:rsidR="008730A8" w:rsidRPr="009707F2" w:rsidRDefault="008730A8" w:rsidP="008730A8">
      <w:pPr>
        <w:pStyle w:val="BodyText"/>
        <w:spacing w:before="181" w:line="364" w:lineRule="auto"/>
        <w:ind w:left="147" w:right="280" w:firstLine="676"/>
        <w:jc w:val="both"/>
        <w:rPr>
          <w:sz w:val="26"/>
          <w:szCs w:val="26"/>
          <w:lang w:val="en-US"/>
        </w:rPr>
      </w:pPr>
      <w:r w:rsidRPr="009707F2">
        <w:rPr>
          <w:b/>
          <w:bCs/>
          <w:sz w:val="26"/>
          <w:szCs w:val="26"/>
          <w:lang w:val="en-US"/>
        </w:rPr>
        <w:t xml:space="preserve">Nếu phát hiện có bất kỳ sự gian lận nào </w:t>
      </w:r>
      <w:r w:rsidR="00806B62">
        <w:rPr>
          <w:b/>
          <w:bCs/>
          <w:sz w:val="26"/>
          <w:szCs w:val="26"/>
          <w:lang w:val="en-US"/>
        </w:rPr>
        <w:t xml:space="preserve">chúng </w:t>
      </w:r>
      <w:r w:rsidRPr="009707F2">
        <w:rPr>
          <w:b/>
          <w:bCs/>
          <w:sz w:val="26"/>
          <w:szCs w:val="26"/>
          <w:lang w:val="en-US"/>
        </w:rPr>
        <w:t xml:space="preserve">tôi xin hoàn toàn chịu trách nhiệm về nội dung </w:t>
      </w:r>
      <w:r w:rsidR="0097682F" w:rsidRPr="009707F2">
        <w:rPr>
          <w:b/>
          <w:bCs/>
          <w:sz w:val="26"/>
          <w:szCs w:val="26"/>
          <w:lang w:val="en-US"/>
        </w:rPr>
        <w:t>Dự án</w:t>
      </w:r>
      <w:r w:rsidRPr="009707F2">
        <w:rPr>
          <w:b/>
          <w:bCs/>
          <w:sz w:val="26"/>
          <w:szCs w:val="26"/>
          <w:lang w:val="en-US"/>
        </w:rPr>
        <w:t xml:space="preserve"> của mình</w:t>
      </w:r>
      <w:r w:rsidRPr="009707F2">
        <w:rPr>
          <w:sz w:val="26"/>
          <w:szCs w:val="26"/>
          <w:lang w:val="en-US"/>
        </w:rPr>
        <w:t>. Trường Đại học Tôn Đức Thắng không liên quan đến những vi phạm tác quyền, bản quyền do</w:t>
      </w:r>
      <w:r w:rsidR="00806B62">
        <w:rPr>
          <w:sz w:val="26"/>
          <w:szCs w:val="26"/>
          <w:lang w:val="en-US"/>
        </w:rPr>
        <w:t xml:space="preserve"> chúng</w:t>
      </w:r>
      <w:r w:rsidRPr="009707F2">
        <w:rPr>
          <w:sz w:val="26"/>
          <w:szCs w:val="26"/>
          <w:lang w:val="en-US"/>
        </w:rPr>
        <w:t xml:space="preserve"> tôi gây ra trong quá trình thực hiện (nếu có).</w:t>
      </w:r>
    </w:p>
    <w:p w14:paraId="6527F40F" w14:textId="391A2EA4" w:rsidR="008730A8" w:rsidRPr="009707F2" w:rsidRDefault="008730A8" w:rsidP="0047257A">
      <w:pPr>
        <w:spacing w:before="240"/>
        <w:ind w:left="3828"/>
        <w:jc w:val="both"/>
        <w:rPr>
          <w:i/>
          <w:sz w:val="26"/>
          <w:szCs w:val="26"/>
        </w:rPr>
      </w:pPr>
      <w:r w:rsidRPr="009707F2">
        <w:rPr>
          <w:i/>
          <w:sz w:val="26"/>
          <w:szCs w:val="26"/>
        </w:rPr>
        <w:t xml:space="preserve">TP. Hồ Chí Minh, ngày </w:t>
      </w:r>
      <w:r w:rsidR="004C0D83">
        <w:rPr>
          <w:i/>
          <w:sz w:val="26"/>
          <w:szCs w:val="26"/>
        </w:rPr>
        <w:t>30</w:t>
      </w:r>
      <w:r w:rsidR="00204185">
        <w:rPr>
          <w:i/>
          <w:sz w:val="26"/>
          <w:szCs w:val="26"/>
        </w:rPr>
        <w:t xml:space="preserve"> </w:t>
      </w:r>
      <w:r w:rsidRPr="009707F2">
        <w:rPr>
          <w:i/>
          <w:sz w:val="26"/>
          <w:szCs w:val="26"/>
        </w:rPr>
        <w:t xml:space="preserve">tháng </w:t>
      </w:r>
      <w:r w:rsidR="004C0D83">
        <w:rPr>
          <w:i/>
          <w:sz w:val="26"/>
          <w:szCs w:val="26"/>
        </w:rPr>
        <w:t>10</w:t>
      </w:r>
      <w:r w:rsidRPr="009707F2">
        <w:rPr>
          <w:i/>
          <w:sz w:val="26"/>
          <w:szCs w:val="26"/>
        </w:rPr>
        <w:t xml:space="preserve"> năm</w:t>
      </w:r>
      <w:r w:rsidR="00743F7E" w:rsidRPr="009707F2">
        <w:rPr>
          <w:i/>
          <w:sz w:val="26"/>
          <w:szCs w:val="26"/>
        </w:rPr>
        <w:t xml:space="preserve"> 20</w:t>
      </w:r>
      <w:r w:rsidR="00C12484" w:rsidRPr="009707F2">
        <w:rPr>
          <w:i/>
          <w:sz w:val="26"/>
          <w:szCs w:val="26"/>
        </w:rPr>
        <w:t>25</w:t>
      </w:r>
    </w:p>
    <w:p w14:paraId="48CADAA9" w14:textId="0F92543C" w:rsidR="008730A8" w:rsidRPr="009707F2" w:rsidRDefault="008730A8" w:rsidP="008730A8">
      <w:pPr>
        <w:spacing w:before="141"/>
        <w:ind w:left="3932" w:right="828"/>
        <w:jc w:val="center"/>
        <w:rPr>
          <w:i/>
          <w:sz w:val="26"/>
          <w:szCs w:val="26"/>
        </w:rPr>
      </w:pPr>
      <w:r w:rsidRPr="009707F2">
        <w:rPr>
          <w:i/>
          <w:sz w:val="26"/>
          <w:szCs w:val="26"/>
        </w:rPr>
        <w:t>Tác giả</w:t>
      </w:r>
    </w:p>
    <w:p w14:paraId="048B66C3" w14:textId="2CBF1168" w:rsidR="008730A8" w:rsidRPr="009707F2" w:rsidRDefault="004C0D83" w:rsidP="00806B62">
      <w:pPr>
        <w:spacing w:before="147"/>
        <w:ind w:left="3940" w:right="828"/>
        <w:jc w:val="center"/>
        <w:rPr>
          <w:i/>
          <w:sz w:val="26"/>
          <w:szCs w:val="26"/>
        </w:rPr>
      </w:pPr>
      <w:r>
        <w:rPr>
          <w:b/>
          <w:bCs/>
          <w:color w:val="000000"/>
          <w:sz w:val="32"/>
          <w:szCs w:val="32"/>
          <w:bdr w:val="none" w:sz="0" w:space="0" w:color="auto" w:frame="1"/>
        </w:rPr>
        <w:drawing>
          <wp:anchor distT="0" distB="0" distL="114300" distR="114300" simplePos="0" relativeHeight="251674624" behindDoc="0" locked="0" layoutInCell="1" allowOverlap="1" wp14:anchorId="525D0E30" wp14:editId="14FF8F2C">
            <wp:simplePos x="0" y="0"/>
            <wp:positionH relativeFrom="column">
              <wp:posOffset>2731770</wp:posOffset>
            </wp:positionH>
            <wp:positionV relativeFrom="paragraph">
              <wp:posOffset>330200</wp:posOffset>
            </wp:positionV>
            <wp:extent cx="822960" cy="631190"/>
            <wp:effectExtent l="0" t="0" r="0" b="0"/>
            <wp:wrapSquare wrapText="bothSides"/>
            <wp:docPr id="1830256484" name="Picture 1" descr="A line drawing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5787" name="Picture 1" descr="A line drawing of a roa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2960" cy="6311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3AA4">
        <w:drawing>
          <wp:anchor distT="0" distB="0" distL="114300" distR="114300" simplePos="0" relativeHeight="251668480" behindDoc="0" locked="0" layoutInCell="1" allowOverlap="1" wp14:anchorId="38E887CD" wp14:editId="692A7679">
            <wp:simplePos x="0" y="0"/>
            <wp:positionH relativeFrom="column">
              <wp:posOffset>598805</wp:posOffset>
            </wp:positionH>
            <wp:positionV relativeFrom="paragraph">
              <wp:posOffset>213360</wp:posOffset>
            </wp:positionV>
            <wp:extent cx="1287780" cy="751839"/>
            <wp:effectExtent l="0" t="0" r="7620" b="0"/>
            <wp:wrapNone/>
            <wp:docPr id="121934292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84257" name="Picture 1" descr="A black text on a white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87780" cy="751839"/>
                    </a:xfrm>
                    <a:prstGeom prst="rect">
                      <a:avLst/>
                    </a:prstGeom>
                  </pic:spPr>
                </pic:pic>
              </a:graphicData>
            </a:graphic>
            <wp14:sizeRelH relativeFrom="page">
              <wp14:pctWidth>0</wp14:pctWidth>
            </wp14:sizeRelH>
            <wp14:sizeRelV relativeFrom="page">
              <wp14:pctHeight>0</wp14:pctHeight>
            </wp14:sizeRelV>
          </wp:anchor>
        </w:drawing>
      </w:r>
      <w:r w:rsidR="008730A8" w:rsidRPr="009707F2">
        <w:rPr>
          <w:i/>
          <w:sz w:val="26"/>
          <w:szCs w:val="26"/>
        </w:rPr>
        <w:t>(Ký tên và ghi rõ họ tên)</w:t>
      </w:r>
      <w:r w:rsidR="00EA46DC" w:rsidRPr="009707F2">
        <w:rPr>
          <w:i/>
          <w:sz w:val="26"/>
          <w:szCs w:val="26"/>
        </w:rPr>
        <w:t xml:space="preserve"> </w:t>
      </w:r>
    </w:p>
    <w:p w14:paraId="3C0CD389" w14:textId="0796AEA0" w:rsidR="00806B62" w:rsidRPr="009707F2" w:rsidRDefault="00806B62" w:rsidP="00806B62">
      <w:pPr>
        <w:pStyle w:val="Nidungvnbn"/>
        <w:rPr>
          <w:b/>
          <w:bCs/>
          <w:sz w:val="32"/>
          <w:szCs w:val="32"/>
        </w:rPr>
      </w:pPr>
    </w:p>
    <w:p w14:paraId="2E1A6EA8" w14:textId="74CA76D7" w:rsidR="00204185" w:rsidRDefault="00133AA4" w:rsidP="00204185">
      <w:pPr>
        <w:pStyle w:val="Nidungvnbn"/>
        <w:rPr>
          <w:b/>
          <w:bCs/>
        </w:rPr>
      </w:pPr>
      <w:r>
        <w:rPr>
          <w:b/>
          <w:bCs/>
          <w:sz w:val="32"/>
          <w:szCs w:val="32"/>
        </w:rPr>
        <w:t xml:space="preserve">               </w:t>
      </w:r>
      <w:r w:rsidR="00204185">
        <w:rPr>
          <w:b/>
          <w:bCs/>
          <w:sz w:val="32"/>
          <w:szCs w:val="32"/>
        </w:rPr>
        <w:t xml:space="preserve">                                          </w:t>
      </w:r>
      <w:r w:rsidR="00204185">
        <w:rPr>
          <w:b/>
          <w:bCs/>
        </w:rPr>
        <w:t xml:space="preserve">                                                                                </w:t>
      </w:r>
    </w:p>
    <w:p w14:paraId="5C3EB1E3" w14:textId="6E85BC4B" w:rsidR="00204185" w:rsidRPr="00204185" w:rsidRDefault="00204185" w:rsidP="00204185">
      <w:pPr>
        <w:pStyle w:val="Nidungvnbn"/>
        <w:rPr>
          <w:b/>
          <w:bCs/>
          <w:sz w:val="32"/>
          <w:szCs w:val="32"/>
        </w:rPr>
      </w:pPr>
      <w:r>
        <w:rPr>
          <w:b/>
          <w:bCs/>
        </w:rPr>
        <w:t xml:space="preserve">   Trần Minh Thuyên           </w:t>
      </w:r>
      <w:r w:rsidRPr="009707F2">
        <w:rPr>
          <w:b/>
          <w:bCs/>
        </w:rPr>
        <w:t xml:space="preserve"> </w:t>
      </w:r>
      <w:r>
        <w:rPr>
          <w:b/>
          <w:bCs/>
        </w:rPr>
        <w:t xml:space="preserve">  </w:t>
      </w:r>
      <w:r w:rsidRPr="009707F2">
        <w:rPr>
          <w:b/>
          <w:bCs/>
        </w:rPr>
        <w:t xml:space="preserve">  </w:t>
      </w:r>
      <w:r w:rsidRPr="00437B0F">
        <w:rPr>
          <w:b/>
          <w:bCs/>
        </w:rPr>
        <w:t>Nguyễn Tuấn K</w:t>
      </w:r>
      <w:r>
        <w:rPr>
          <w:b/>
          <w:bCs/>
        </w:rPr>
        <w:t xml:space="preserve">iệt  </w:t>
      </w:r>
      <w:r w:rsidR="004C0D83">
        <w:rPr>
          <w:b/>
          <w:bCs/>
        </w:rPr>
        <w:t>Nguyễn Tuấn Kiệt</w:t>
      </w:r>
    </w:p>
    <w:p w14:paraId="6C3B42FB" w14:textId="133ED3FF" w:rsidR="00204185" w:rsidRDefault="00204185" w:rsidP="00204185">
      <w:pPr>
        <w:tabs>
          <w:tab w:val="left" w:pos="7824"/>
        </w:tabs>
        <w:rPr>
          <w:b/>
          <w:bCs/>
          <w:sz w:val="26"/>
          <w:szCs w:val="26"/>
        </w:rPr>
      </w:pPr>
    </w:p>
    <w:p w14:paraId="735ED8B6" w14:textId="77777777" w:rsidR="00204185" w:rsidRDefault="00204185" w:rsidP="00204185">
      <w:pPr>
        <w:tabs>
          <w:tab w:val="left" w:pos="7824"/>
        </w:tabs>
        <w:rPr>
          <w:b/>
          <w:bCs/>
          <w:sz w:val="26"/>
          <w:szCs w:val="26"/>
        </w:rPr>
      </w:pPr>
    </w:p>
    <w:p w14:paraId="18ACC3F1" w14:textId="77777777" w:rsidR="00204185" w:rsidRDefault="00204185" w:rsidP="00204185">
      <w:pPr>
        <w:tabs>
          <w:tab w:val="left" w:pos="7824"/>
        </w:tabs>
        <w:rPr>
          <w:b/>
          <w:bCs/>
          <w:sz w:val="26"/>
          <w:szCs w:val="26"/>
        </w:rPr>
      </w:pPr>
      <w:r>
        <w:rPr>
          <w:b/>
          <w:bCs/>
          <w:sz w:val="26"/>
          <w:szCs w:val="26"/>
        </w:rPr>
        <w:t xml:space="preserve">                  </w:t>
      </w:r>
    </w:p>
    <w:p w14:paraId="5F0EAB08" w14:textId="50C43C01" w:rsidR="004C0D83" w:rsidRDefault="00204185" w:rsidP="00204185">
      <w:pPr>
        <w:tabs>
          <w:tab w:val="left" w:pos="7824"/>
        </w:tabs>
        <w:rPr>
          <w:b/>
          <w:bCs/>
          <w:sz w:val="26"/>
          <w:szCs w:val="26"/>
        </w:rPr>
      </w:pPr>
      <w:r>
        <w:rPr>
          <w:b/>
          <w:bCs/>
          <w:sz w:val="26"/>
          <w:szCs w:val="26"/>
        </w:rPr>
        <w:t xml:space="preserve">                                                  </w:t>
      </w:r>
    </w:p>
    <w:p w14:paraId="1BE6F6EA" w14:textId="77777777" w:rsidR="003E5D27" w:rsidRDefault="003E5D27" w:rsidP="008C0E1A">
      <w:pPr>
        <w:spacing w:before="103" w:line="362" w:lineRule="auto"/>
        <w:ind w:right="10"/>
        <w:jc w:val="center"/>
        <w:rPr>
          <w:b/>
          <w:sz w:val="32"/>
        </w:rPr>
      </w:pPr>
      <w:r w:rsidRPr="003E5D27">
        <w:rPr>
          <w:b/>
          <w:sz w:val="32"/>
        </w:rPr>
        <w:lastRenderedPageBreak/>
        <w:t>XÂY DỰNG MÔ PHỎNG HỆ THỐNG MINICLOUD CƠ BẢN</w:t>
      </w:r>
    </w:p>
    <w:p w14:paraId="2006DB7D" w14:textId="6AAD7824" w:rsidR="004C2C76" w:rsidRPr="008C0E1A" w:rsidRDefault="00511AE6" w:rsidP="008C0E1A">
      <w:pPr>
        <w:spacing w:before="103" w:line="362" w:lineRule="auto"/>
        <w:ind w:right="10"/>
        <w:jc w:val="center"/>
        <w:rPr>
          <w:b/>
          <w:sz w:val="32"/>
        </w:rPr>
      </w:pPr>
      <w:r>
        <w:rPr>
          <w:b/>
          <w:sz w:val="32"/>
        </w:rPr>
        <w:t xml:space="preserve">TÓM TẮT </w:t>
      </w:r>
    </w:p>
    <w:p w14:paraId="2B556801" w14:textId="6415270B" w:rsidR="0089402B" w:rsidRPr="0089402B" w:rsidRDefault="0089402B" w:rsidP="0089402B">
      <w:pPr>
        <w:tabs>
          <w:tab w:val="center" w:pos="4393"/>
        </w:tabs>
        <w:spacing w:line="360" w:lineRule="auto"/>
        <w:ind w:firstLine="720"/>
        <w:jc w:val="both"/>
        <w:rPr>
          <w:sz w:val="26"/>
          <w:szCs w:val="26"/>
        </w:rPr>
      </w:pPr>
      <w:r w:rsidRPr="0089402B">
        <w:rPr>
          <w:sz w:val="26"/>
          <w:szCs w:val="26"/>
        </w:rPr>
        <w:t>Đề tài yêu cầu xây dựng một hệ thống MiniCloud gồm chín server chạy bằng Docker, mô phỏng cấu trúc của một nền tảng điện toán đám mây thu nhỏ. Mỗi server đại diện cho một dịch vụ quan trọng trong cloud như web, backend API, cơ sở dữ liệu, xác thực người dùng, lưu trữ tệp, DNS nội bộ, giám sát hệ thống, dashboard trực quan và cổng vào API Gateway. Tất cả container được kết nối trong cùng một mạng nội bộ và được quản lý thông qua docker-compose.</w:t>
      </w:r>
    </w:p>
    <w:p w14:paraId="089BA4F4" w14:textId="541FD402" w:rsidR="0089402B" w:rsidRPr="0089402B" w:rsidRDefault="0089402B" w:rsidP="0089402B">
      <w:pPr>
        <w:tabs>
          <w:tab w:val="center" w:pos="4393"/>
        </w:tabs>
        <w:spacing w:line="360" w:lineRule="auto"/>
        <w:ind w:firstLine="720"/>
        <w:jc w:val="both"/>
        <w:rPr>
          <w:sz w:val="26"/>
          <w:szCs w:val="26"/>
        </w:rPr>
      </w:pPr>
      <w:r w:rsidRPr="0089402B">
        <w:rPr>
          <w:sz w:val="26"/>
          <w:szCs w:val="26"/>
        </w:rPr>
        <w:t>Sinh viên phải cấu hình từng server bằng Dockerfile và file cấu hình tương ứng, sau đó triển khai toàn bộ hệ thống, kiểm thử hoạt động của từng dịch vụ như truy cập web, gọi API, kiểm tra database, đăng nhập Keycloak, upload file lên MinIO, phân giải DNS, xem metric Prometheus, sử dụng Grafana và kiểm tra routing thông qua API Gateway.</w:t>
      </w:r>
    </w:p>
    <w:p w14:paraId="35D03BAE" w14:textId="5613E407" w:rsidR="006E687B" w:rsidRDefault="0089402B" w:rsidP="0089402B">
      <w:pPr>
        <w:tabs>
          <w:tab w:val="center" w:pos="4393"/>
        </w:tabs>
        <w:spacing w:line="360" w:lineRule="auto"/>
        <w:ind w:firstLine="720"/>
        <w:jc w:val="both"/>
        <w:rPr>
          <w:sz w:val="26"/>
          <w:szCs w:val="26"/>
        </w:rPr>
      </w:pPr>
      <w:r w:rsidRPr="0089402B">
        <w:rPr>
          <w:sz w:val="26"/>
          <w:szCs w:val="26"/>
        </w:rPr>
        <w:t>Ngoài yêu cầu cơ bản, đề tài còn có phần mở rộng nhằm giúp sinh viên hiểu sâu hơn về hệ thống, như tạo blog cá nhân, bổ sung API mới, thêm cơ sở dữ liệu, cấu hình realm Keycloak, tạo bucket lưu trữ, thêm bản ghi DNS, mở rộng monitoring, tạo dashboard riêng và thiết lập cân bằng tải. Cuối cùng, sinh viên cần viết báo cáo mô tả kiến trúc, cấu hình, minh chứng kiểm thử và đánh giá hệ thống đã xây dựng.</w:t>
      </w:r>
    </w:p>
    <w:p w14:paraId="0A8669B4" w14:textId="77777777" w:rsidR="003E5D27" w:rsidRDefault="003E5D27" w:rsidP="004C2C76">
      <w:pPr>
        <w:tabs>
          <w:tab w:val="center" w:pos="4393"/>
        </w:tabs>
        <w:spacing w:line="360" w:lineRule="auto"/>
        <w:ind w:firstLine="720"/>
        <w:jc w:val="both"/>
        <w:rPr>
          <w:sz w:val="26"/>
          <w:szCs w:val="26"/>
        </w:rPr>
      </w:pPr>
    </w:p>
    <w:p w14:paraId="31698C1E" w14:textId="77777777" w:rsidR="003E5D27" w:rsidRDefault="003E5D27" w:rsidP="004C2C76">
      <w:pPr>
        <w:tabs>
          <w:tab w:val="center" w:pos="4393"/>
        </w:tabs>
        <w:spacing w:line="360" w:lineRule="auto"/>
        <w:ind w:firstLine="720"/>
        <w:jc w:val="both"/>
        <w:rPr>
          <w:sz w:val="26"/>
          <w:szCs w:val="26"/>
        </w:rPr>
      </w:pPr>
    </w:p>
    <w:p w14:paraId="2BB07726" w14:textId="77777777" w:rsidR="003E5D27" w:rsidRDefault="003E5D27" w:rsidP="004C2C76">
      <w:pPr>
        <w:tabs>
          <w:tab w:val="center" w:pos="4393"/>
        </w:tabs>
        <w:spacing w:line="360" w:lineRule="auto"/>
        <w:ind w:firstLine="720"/>
        <w:jc w:val="both"/>
        <w:rPr>
          <w:sz w:val="26"/>
          <w:szCs w:val="26"/>
        </w:rPr>
      </w:pPr>
    </w:p>
    <w:p w14:paraId="0F3481E5" w14:textId="77777777" w:rsidR="003E5D27" w:rsidRDefault="003E5D27" w:rsidP="004C2C76">
      <w:pPr>
        <w:tabs>
          <w:tab w:val="center" w:pos="4393"/>
        </w:tabs>
        <w:spacing w:line="360" w:lineRule="auto"/>
        <w:ind w:firstLine="720"/>
        <w:jc w:val="both"/>
        <w:rPr>
          <w:sz w:val="26"/>
          <w:szCs w:val="26"/>
        </w:rPr>
      </w:pPr>
    </w:p>
    <w:p w14:paraId="677FF7D8" w14:textId="77777777" w:rsidR="003E5D27" w:rsidRDefault="003E5D27" w:rsidP="004C2C76">
      <w:pPr>
        <w:tabs>
          <w:tab w:val="center" w:pos="4393"/>
        </w:tabs>
        <w:spacing w:line="360" w:lineRule="auto"/>
        <w:ind w:firstLine="720"/>
        <w:jc w:val="both"/>
        <w:rPr>
          <w:sz w:val="26"/>
          <w:szCs w:val="26"/>
        </w:rPr>
      </w:pPr>
    </w:p>
    <w:p w14:paraId="527DA832" w14:textId="77777777" w:rsidR="00511AE6" w:rsidRDefault="00511AE6" w:rsidP="00511AE6">
      <w:pPr>
        <w:tabs>
          <w:tab w:val="center" w:pos="4393"/>
        </w:tabs>
      </w:pPr>
    </w:p>
    <w:p w14:paraId="5BBB4F4C" w14:textId="77777777" w:rsidR="00511AE6" w:rsidRDefault="00511AE6" w:rsidP="00511AE6">
      <w:pPr>
        <w:tabs>
          <w:tab w:val="center" w:pos="4393"/>
        </w:tabs>
      </w:pPr>
    </w:p>
    <w:p w14:paraId="48A3E105" w14:textId="666EE811" w:rsidR="00511AE6" w:rsidRPr="00511AE6" w:rsidRDefault="00511AE6" w:rsidP="00511AE6">
      <w:pPr>
        <w:tabs>
          <w:tab w:val="center" w:pos="4393"/>
        </w:tabs>
        <w:sectPr w:rsidR="00511AE6" w:rsidRPr="00511AE6" w:rsidSect="00602D02">
          <w:headerReference w:type="default" r:id="rId15"/>
          <w:pgSz w:w="11906" w:h="16838" w:code="9"/>
          <w:pgMar w:top="1985" w:right="1134" w:bottom="1701" w:left="1985" w:header="720" w:footer="720" w:gutter="0"/>
          <w:pgNumType w:fmt="lowerRoman"/>
          <w:cols w:space="720"/>
          <w:docGrid w:linePitch="360"/>
        </w:sectPr>
      </w:pPr>
    </w:p>
    <w:sdt>
      <w:sdtPr>
        <w:id w:val="605239688"/>
        <w:docPartObj>
          <w:docPartGallery w:val="Table of Contents"/>
          <w:docPartUnique/>
        </w:docPartObj>
      </w:sdtPr>
      <w:sdtEndPr>
        <w:rPr>
          <w:rFonts w:ascii="Times New Roman" w:eastAsiaTheme="minorHAnsi" w:hAnsi="Times New Roman" w:cstheme="minorBidi"/>
          <w:b/>
          <w:bCs/>
          <w:color w:val="auto"/>
          <w:sz w:val="24"/>
          <w:szCs w:val="24"/>
        </w:rPr>
      </w:sdtEndPr>
      <w:sdtContent>
        <w:p w14:paraId="090713D5" w14:textId="497A6A8F" w:rsidR="00554239" w:rsidRPr="00125F4D" w:rsidRDefault="00125F4D" w:rsidP="00125F4D">
          <w:pPr>
            <w:pStyle w:val="TOCHeading"/>
            <w:jc w:val="center"/>
            <w:rPr>
              <w:rFonts w:ascii="Times New Roman" w:hAnsi="Times New Roman" w:cs="Times New Roman"/>
              <w:b/>
              <w:color w:val="000000" w:themeColor="text1"/>
            </w:rPr>
          </w:pPr>
          <w:r w:rsidRPr="00125F4D">
            <w:rPr>
              <w:rFonts w:ascii="Times New Roman" w:hAnsi="Times New Roman" w:cs="Times New Roman"/>
              <w:b/>
              <w:color w:val="000000" w:themeColor="text1"/>
            </w:rPr>
            <w:t>MỤC LỤC</w:t>
          </w:r>
        </w:p>
        <w:p w14:paraId="765C1F24" w14:textId="5E10261F" w:rsidR="00554239" w:rsidRDefault="00554239">
          <w:pPr>
            <w:pStyle w:val="TOC1"/>
            <w:rPr>
              <w:rFonts w:asciiTheme="minorHAnsi" w:eastAsiaTheme="minorEastAsia" w:hAnsiTheme="minorHAnsi"/>
              <w:b w:val="0"/>
              <w:bCs w:val="0"/>
              <w:sz w:val="22"/>
              <w:szCs w:val="22"/>
            </w:rPr>
          </w:pPr>
          <w:r>
            <w:fldChar w:fldCharType="begin"/>
          </w:r>
          <w:r>
            <w:instrText xml:space="preserve"> TOC \o "1-3" \h \z \u </w:instrText>
          </w:r>
          <w:r>
            <w:fldChar w:fldCharType="separate"/>
          </w:r>
          <w:hyperlink w:anchor="_Toc214707745" w:history="1">
            <w:r w:rsidRPr="0069215A">
              <w:rPr>
                <w:rStyle w:val="Hyperlink"/>
              </w:rPr>
              <w:t>DANH MỤC HÌNH VẼ</w:t>
            </w:r>
            <w:r>
              <w:rPr>
                <w:webHidden/>
              </w:rPr>
              <w:tab/>
            </w:r>
            <w:r>
              <w:rPr>
                <w:webHidden/>
              </w:rPr>
              <w:fldChar w:fldCharType="begin"/>
            </w:r>
            <w:r>
              <w:rPr>
                <w:webHidden/>
              </w:rPr>
              <w:instrText xml:space="preserve"> PAGEREF _Toc214707745 \h </w:instrText>
            </w:r>
            <w:r>
              <w:rPr>
                <w:webHidden/>
              </w:rPr>
            </w:r>
            <w:r>
              <w:rPr>
                <w:webHidden/>
              </w:rPr>
              <w:fldChar w:fldCharType="separate"/>
            </w:r>
            <w:r>
              <w:rPr>
                <w:webHidden/>
              </w:rPr>
              <w:t>v</w:t>
            </w:r>
            <w:r>
              <w:rPr>
                <w:webHidden/>
              </w:rPr>
              <w:fldChar w:fldCharType="end"/>
            </w:r>
          </w:hyperlink>
        </w:p>
        <w:p w14:paraId="4723A848" w14:textId="3655CB70" w:rsidR="00554239" w:rsidRDefault="00554239">
          <w:pPr>
            <w:pStyle w:val="TOC1"/>
            <w:rPr>
              <w:rFonts w:asciiTheme="minorHAnsi" w:eastAsiaTheme="minorEastAsia" w:hAnsiTheme="minorHAnsi"/>
              <w:b w:val="0"/>
              <w:bCs w:val="0"/>
              <w:sz w:val="22"/>
              <w:szCs w:val="22"/>
            </w:rPr>
          </w:pPr>
          <w:hyperlink w:anchor="_Toc214707746" w:history="1">
            <w:r w:rsidRPr="0069215A">
              <w:rPr>
                <w:rStyle w:val="Hyperlink"/>
              </w:rPr>
              <w:t>DANH MỤC BẢNG BIỂU</w:t>
            </w:r>
            <w:r>
              <w:rPr>
                <w:webHidden/>
              </w:rPr>
              <w:tab/>
            </w:r>
            <w:r>
              <w:rPr>
                <w:webHidden/>
              </w:rPr>
              <w:fldChar w:fldCharType="begin"/>
            </w:r>
            <w:r>
              <w:rPr>
                <w:webHidden/>
              </w:rPr>
              <w:instrText xml:space="preserve"> PAGEREF _Toc214707746 \h </w:instrText>
            </w:r>
            <w:r>
              <w:rPr>
                <w:webHidden/>
              </w:rPr>
            </w:r>
            <w:r>
              <w:rPr>
                <w:webHidden/>
              </w:rPr>
              <w:fldChar w:fldCharType="separate"/>
            </w:r>
            <w:r>
              <w:rPr>
                <w:webHidden/>
              </w:rPr>
              <w:t>vi</w:t>
            </w:r>
            <w:r>
              <w:rPr>
                <w:webHidden/>
              </w:rPr>
              <w:fldChar w:fldCharType="end"/>
            </w:r>
          </w:hyperlink>
        </w:p>
        <w:p w14:paraId="3DFBA3E7" w14:textId="7C154762" w:rsidR="00554239" w:rsidRDefault="00554239">
          <w:pPr>
            <w:pStyle w:val="TOC1"/>
            <w:rPr>
              <w:rFonts w:asciiTheme="minorHAnsi" w:eastAsiaTheme="minorEastAsia" w:hAnsiTheme="minorHAnsi"/>
              <w:b w:val="0"/>
              <w:bCs w:val="0"/>
              <w:sz w:val="22"/>
              <w:szCs w:val="22"/>
            </w:rPr>
          </w:pPr>
          <w:hyperlink w:anchor="_Toc214707747" w:history="1">
            <w:r w:rsidRPr="0069215A">
              <w:rPr>
                <w:rStyle w:val="Hyperlink"/>
              </w:rPr>
              <w:t>DANH MỤC CHỮ VIẾT TẮT</w:t>
            </w:r>
            <w:r>
              <w:rPr>
                <w:webHidden/>
              </w:rPr>
              <w:tab/>
            </w:r>
            <w:r>
              <w:rPr>
                <w:webHidden/>
              </w:rPr>
              <w:fldChar w:fldCharType="begin"/>
            </w:r>
            <w:r>
              <w:rPr>
                <w:webHidden/>
              </w:rPr>
              <w:instrText xml:space="preserve"> PAGEREF _Toc214707747 \h </w:instrText>
            </w:r>
            <w:r>
              <w:rPr>
                <w:webHidden/>
              </w:rPr>
            </w:r>
            <w:r>
              <w:rPr>
                <w:webHidden/>
              </w:rPr>
              <w:fldChar w:fldCharType="separate"/>
            </w:r>
            <w:r>
              <w:rPr>
                <w:webHidden/>
              </w:rPr>
              <w:t>vii</w:t>
            </w:r>
            <w:r>
              <w:rPr>
                <w:webHidden/>
              </w:rPr>
              <w:fldChar w:fldCharType="end"/>
            </w:r>
          </w:hyperlink>
        </w:p>
        <w:p w14:paraId="79CBB546" w14:textId="0F2C05D7" w:rsidR="00554239" w:rsidRDefault="00554239">
          <w:pPr>
            <w:pStyle w:val="TOC1"/>
            <w:rPr>
              <w:rFonts w:asciiTheme="minorHAnsi" w:eastAsiaTheme="minorEastAsia" w:hAnsiTheme="minorHAnsi"/>
              <w:b w:val="0"/>
              <w:bCs w:val="0"/>
              <w:sz w:val="22"/>
              <w:szCs w:val="22"/>
            </w:rPr>
          </w:pPr>
          <w:hyperlink w:anchor="_Toc214707748" w:history="1">
            <w:r w:rsidRPr="0069215A">
              <w:rPr>
                <w:rStyle w:val="Hyperlink"/>
              </w:rPr>
              <w:t>CHƯƠNG 1. GIỚI THIỆU VÀ MỤC TIÊU</w:t>
            </w:r>
            <w:r>
              <w:rPr>
                <w:webHidden/>
              </w:rPr>
              <w:tab/>
            </w:r>
            <w:r>
              <w:rPr>
                <w:webHidden/>
              </w:rPr>
              <w:fldChar w:fldCharType="begin"/>
            </w:r>
            <w:r>
              <w:rPr>
                <w:webHidden/>
              </w:rPr>
              <w:instrText xml:space="preserve"> PAGEREF _Toc214707748 \h </w:instrText>
            </w:r>
            <w:r>
              <w:rPr>
                <w:webHidden/>
              </w:rPr>
            </w:r>
            <w:r>
              <w:rPr>
                <w:webHidden/>
              </w:rPr>
              <w:fldChar w:fldCharType="separate"/>
            </w:r>
            <w:r>
              <w:rPr>
                <w:webHidden/>
              </w:rPr>
              <w:t>1</w:t>
            </w:r>
            <w:r>
              <w:rPr>
                <w:webHidden/>
              </w:rPr>
              <w:fldChar w:fldCharType="end"/>
            </w:r>
          </w:hyperlink>
        </w:p>
        <w:p w14:paraId="16F62EE6" w14:textId="1A9D0241" w:rsidR="00554239" w:rsidRDefault="00554239">
          <w:pPr>
            <w:pStyle w:val="TOC2"/>
            <w:rPr>
              <w:rFonts w:asciiTheme="minorHAnsi" w:eastAsiaTheme="minorEastAsia" w:hAnsiTheme="minorHAnsi"/>
              <w:b w:val="0"/>
              <w:bCs w:val="0"/>
              <w:sz w:val="22"/>
              <w:szCs w:val="22"/>
            </w:rPr>
          </w:pPr>
          <w:hyperlink w:anchor="_Toc214707749" w:history="1">
            <w:r w:rsidRPr="0069215A">
              <w:rPr>
                <w:rStyle w:val="Hyperlink"/>
              </w:rPr>
              <w:t>1.1 Giới thiệu dự án</w:t>
            </w:r>
            <w:r>
              <w:rPr>
                <w:webHidden/>
              </w:rPr>
              <w:tab/>
            </w:r>
            <w:r>
              <w:rPr>
                <w:webHidden/>
              </w:rPr>
              <w:fldChar w:fldCharType="begin"/>
            </w:r>
            <w:r>
              <w:rPr>
                <w:webHidden/>
              </w:rPr>
              <w:instrText xml:space="preserve"> PAGEREF _Toc214707749 \h </w:instrText>
            </w:r>
            <w:r>
              <w:rPr>
                <w:webHidden/>
              </w:rPr>
            </w:r>
            <w:r>
              <w:rPr>
                <w:webHidden/>
              </w:rPr>
              <w:fldChar w:fldCharType="separate"/>
            </w:r>
            <w:r>
              <w:rPr>
                <w:webHidden/>
              </w:rPr>
              <w:t>1</w:t>
            </w:r>
            <w:r>
              <w:rPr>
                <w:webHidden/>
              </w:rPr>
              <w:fldChar w:fldCharType="end"/>
            </w:r>
          </w:hyperlink>
        </w:p>
        <w:p w14:paraId="7D71F9C1" w14:textId="1520687A" w:rsidR="00554239" w:rsidRDefault="00554239">
          <w:pPr>
            <w:pStyle w:val="TOC2"/>
            <w:rPr>
              <w:rFonts w:asciiTheme="minorHAnsi" w:eastAsiaTheme="minorEastAsia" w:hAnsiTheme="minorHAnsi"/>
              <w:b w:val="0"/>
              <w:bCs w:val="0"/>
              <w:sz w:val="22"/>
              <w:szCs w:val="22"/>
            </w:rPr>
          </w:pPr>
          <w:hyperlink w:anchor="_Toc214707750" w:history="1">
            <w:r w:rsidRPr="0069215A">
              <w:rPr>
                <w:rStyle w:val="Hyperlink"/>
              </w:rPr>
              <w:t>1.2 Mục tiêu dự án</w:t>
            </w:r>
            <w:r>
              <w:rPr>
                <w:webHidden/>
              </w:rPr>
              <w:tab/>
            </w:r>
            <w:r>
              <w:rPr>
                <w:webHidden/>
              </w:rPr>
              <w:fldChar w:fldCharType="begin"/>
            </w:r>
            <w:r>
              <w:rPr>
                <w:webHidden/>
              </w:rPr>
              <w:instrText xml:space="preserve"> PAGEREF _Toc214707750 \h </w:instrText>
            </w:r>
            <w:r>
              <w:rPr>
                <w:webHidden/>
              </w:rPr>
            </w:r>
            <w:r>
              <w:rPr>
                <w:webHidden/>
              </w:rPr>
              <w:fldChar w:fldCharType="separate"/>
            </w:r>
            <w:r>
              <w:rPr>
                <w:webHidden/>
              </w:rPr>
              <w:t>1</w:t>
            </w:r>
            <w:r>
              <w:rPr>
                <w:webHidden/>
              </w:rPr>
              <w:fldChar w:fldCharType="end"/>
            </w:r>
          </w:hyperlink>
        </w:p>
        <w:p w14:paraId="188756E7" w14:textId="61C3651F" w:rsidR="00554239" w:rsidRDefault="00554239">
          <w:pPr>
            <w:pStyle w:val="TOC2"/>
            <w:rPr>
              <w:rFonts w:asciiTheme="minorHAnsi" w:eastAsiaTheme="minorEastAsia" w:hAnsiTheme="minorHAnsi"/>
              <w:b w:val="0"/>
              <w:bCs w:val="0"/>
              <w:sz w:val="22"/>
              <w:szCs w:val="22"/>
            </w:rPr>
          </w:pPr>
          <w:hyperlink w:anchor="_Toc214707751" w:history="1">
            <w:r w:rsidRPr="0069215A">
              <w:rPr>
                <w:rStyle w:val="Hyperlink"/>
              </w:rPr>
              <w:t>1.3 Giải thích hệ thống 9 server</w:t>
            </w:r>
            <w:r>
              <w:rPr>
                <w:webHidden/>
              </w:rPr>
              <w:tab/>
            </w:r>
            <w:r>
              <w:rPr>
                <w:webHidden/>
              </w:rPr>
              <w:fldChar w:fldCharType="begin"/>
            </w:r>
            <w:r>
              <w:rPr>
                <w:webHidden/>
              </w:rPr>
              <w:instrText xml:space="preserve"> PAGEREF _Toc214707751 \h </w:instrText>
            </w:r>
            <w:r>
              <w:rPr>
                <w:webHidden/>
              </w:rPr>
            </w:r>
            <w:r>
              <w:rPr>
                <w:webHidden/>
              </w:rPr>
              <w:fldChar w:fldCharType="separate"/>
            </w:r>
            <w:r>
              <w:rPr>
                <w:webHidden/>
              </w:rPr>
              <w:t>2</w:t>
            </w:r>
            <w:r>
              <w:rPr>
                <w:webHidden/>
              </w:rPr>
              <w:fldChar w:fldCharType="end"/>
            </w:r>
          </w:hyperlink>
        </w:p>
        <w:p w14:paraId="1B1DA414" w14:textId="37A7BAEA" w:rsidR="00554239" w:rsidRDefault="00554239">
          <w:pPr>
            <w:pStyle w:val="TOC2"/>
            <w:rPr>
              <w:rFonts w:asciiTheme="minorHAnsi" w:eastAsiaTheme="minorEastAsia" w:hAnsiTheme="minorHAnsi"/>
              <w:b w:val="0"/>
              <w:bCs w:val="0"/>
              <w:sz w:val="22"/>
              <w:szCs w:val="22"/>
            </w:rPr>
          </w:pPr>
          <w:hyperlink w:anchor="_Toc214707752" w:history="1">
            <w:r w:rsidRPr="0069215A">
              <w:rPr>
                <w:rStyle w:val="Hyperlink"/>
              </w:rPr>
              <w:t>1.4 Mô hình cloud mô phỏng</w:t>
            </w:r>
            <w:r>
              <w:rPr>
                <w:webHidden/>
              </w:rPr>
              <w:tab/>
            </w:r>
            <w:r>
              <w:rPr>
                <w:webHidden/>
              </w:rPr>
              <w:fldChar w:fldCharType="begin"/>
            </w:r>
            <w:r>
              <w:rPr>
                <w:webHidden/>
              </w:rPr>
              <w:instrText xml:space="preserve"> PAGEREF _Toc214707752 \h </w:instrText>
            </w:r>
            <w:r>
              <w:rPr>
                <w:webHidden/>
              </w:rPr>
            </w:r>
            <w:r>
              <w:rPr>
                <w:webHidden/>
              </w:rPr>
              <w:fldChar w:fldCharType="separate"/>
            </w:r>
            <w:r>
              <w:rPr>
                <w:webHidden/>
              </w:rPr>
              <w:t>5</w:t>
            </w:r>
            <w:r>
              <w:rPr>
                <w:webHidden/>
              </w:rPr>
              <w:fldChar w:fldCharType="end"/>
            </w:r>
          </w:hyperlink>
        </w:p>
        <w:p w14:paraId="5B2C43AB" w14:textId="1DF665BA" w:rsidR="00554239" w:rsidRDefault="00554239">
          <w:pPr>
            <w:pStyle w:val="TOC1"/>
            <w:rPr>
              <w:rFonts w:asciiTheme="minorHAnsi" w:eastAsiaTheme="minorEastAsia" w:hAnsiTheme="minorHAnsi"/>
              <w:b w:val="0"/>
              <w:bCs w:val="0"/>
              <w:sz w:val="22"/>
              <w:szCs w:val="22"/>
            </w:rPr>
          </w:pPr>
          <w:hyperlink w:anchor="_Toc214707753" w:history="1">
            <w:r w:rsidRPr="0069215A">
              <w:rPr>
                <w:rStyle w:val="Hyperlink"/>
              </w:rPr>
              <w:t>CHƯƠNG 2. KIẾN TRÚC VÀ SƠ ĐỒ</w:t>
            </w:r>
            <w:r>
              <w:rPr>
                <w:webHidden/>
              </w:rPr>
              <w:tab/>
            </w:r>
            <w:r>
              <w:rPr>
                <w:webHidden/>
              </w:rPr>
              <w:fldChar w:fldCharType="begin"/>
            </w:r>
            <w:r>
              <w:rPr>
                <w:webHidden/>
              </w:rPr>
              <w:instrText xml:space="preserve"> PAGEREF _Toc214707753 \h </w:instrText>
            </w:r>
            <w:r>
              <w:rPr>
                <w:webHidden/>
              </w:rPr>
            </w:r>
            <w:r>
              <w:rPr>
                <w:webHidden/>
              </w:rPr>
              <w:fldChar w:fldCharType="separate"/>
            </w:r>
            <w:r>
              <w:rPr>
                <w:webHidden/>
              </w:rPr>
              <w:t>6</w:t>
            </w:r>
            <w:r>
              <w:rPr>
                <w:webHidden/>
              </w:rPr>
              <w:fldChar w:fldCharType="end"/>
            </w:r>
          </w:hyperlink>
        </w:p>
        <w:p w14:paraId="4C2CDDFF" w14:textId="40BE1E2D" w:rsidR="00554239" w:rsidRDefault="00554239">
          <w:pPr>
            <w:pStyle w:val="TOC2"/>
            <w:rPr>
              <w:rFonts w:asciiTheme="minorHAnsi" w:eastAsiaTheme="minorEastAsia" w:hAnsiTheme="minorHAnsi"/>
              <w:b w:val="0"/>
              <w:bCs w:val="0"/>
              <w:sz w:val="22"/>
              <w:szCs w:val="22"/>
            </w:rPr>
          </w:pPr>
          <w:hyperlink w:anchor="_Toc214707754" w:history="1">
            <w:r w:rsidRPr="0069215A">
              <w:rPr>
                <w:rStyle w:val="Hyperlink"/>
              </w:rPr>
              <w:t>2.1 Tổng quan kiến trúc hệ thống MyMiniCloud</w:t>
            </w:r>
            <w:r>
              <w:rPr>
                <w:webHidden/>
              </w:rPr>
              <w:tab/>
            </w:r>
            <w:r>
              <w:rPr>
                <w:webHidden/>
              </w:rPr>
              <w:fldChar w:fldCharType="begin"/>
            </w:r>
            <w:r>
              <w:rPr>
                <w:webHidden/>
              </w:rPr>
              <w:instrText xml:space="preserve"> PAGEREF _Toc214707754 \h </w:instrText>
            </w:r>
            <w:r>
              <w:rPr>
                <w:webHidden/>
              </w:rPr>
            </w:r>
            <w:r>
              <w:rPr>
                <w:webHidden/>
              </w:rPr>
              <w:fldChar w:fldCharType="separate"/>
            </w:r>
            <w:r>
              <w:rPr>
                <w:webHidden/>
              </w:rPr>
              <w:t>6</w:t>
            </w:r>
            <w:r>
              <w:rPr>
                <w:webHidden/>
              </w:rPr>
              <w:fldChar w:fldCharType="end"/>
            </w:r>
          </w:hyperlink>
        </w:p>
        <w:p w14:paraId="704D6889" w14:textId="297B7BDB" w:rsidR="00554239" w:rsidRDefault="00554239">
          <w:pPr>
            <w:pStyle w:val="TOC2"/>
            <w:rPr>
              <w:rFonts w:asciiTheme="minorHAnsi" w:eastAsiaTheme="minorEastAsia" w:hAnsiTheme="minorHAnsi"/>
              <w:b w:val="0"/>
              <w:bCs w:val="0"/>
              <w:sz w:val="22"/>
              <w:szCs w:val="22"/>
            </w:rPr>
          </w:pPr>
          <w:hyperlink w:anchor="_Toc214707755" w:history="1">
            <w:r w:rsidRPr="0069215A">
              <w:rPr>
                <w:rStyle w:val="Hyperlink"/>
              </w:rPr>
              <w:t xml:space="preserve">2.2 Sơ đồ </w:t>
            </w:r>
            <w:r w:rsidRPr="0069215A">
              <w:rPr>
                <w:rStyle w:val="Hyperlink"/>
              </w:rPr>
              <w:t>m</w:t>
            </w:r>
            <w:r w:rsidRPr="0069215A">
              <w:rPr>
                <w:rStyle w:val="Hyperlink"/>
              </w:rPr>
              <w:t>ạng</w:t>
            </w:r>
            <w:r>
              <w:rPr>
                <w:webHidden/>
              </w:rPr>
              <w:tab/>
            </w:r>
            <w:r>
              <w:rPr>
                <w:webHidden/>
              </w:rPr>
              <w:fldChar w:fldCharType="begin"/>
            </w:r>
            <w:r>
              <w:rPr>
                <w:webHidden/>
              </w:rPr>
              <w:instrText xml:space="preserve"> PAGEREF _Toc214707755 \h </w:instrText>
            </w:r>
            <w:r>
              <w:rPr>
                <w:webHidden/>
              </w:rPr>
            </w:r>
            <w:r>
              <w:rPr>
                <w:webHidden/>
              </w:rPr>
              <w:fldChar w:fldCharType="separate"/>
            </w:r>
            <w:r>
              <w:rPr>
                <w:webHidden/>
              </w:rPr>
              <w:t>7</w:t>
            </w:r>
            <w:r>
              <w:rPr>
                <w:webHidden/>
              </w:rPr>
              <w:fldChar w:fldCharType="end"/>
            </w:r>
          </w:hyperlink>
        </w:p>
        <w:p w14:paraId="64B034FF" w14:textId="5A0472D2" w:rsidR="00554239" w:rsidRDefault="00554239">
          <w:pPr>
            <w:pStyle w:val="TOC2"/>
            <w:rPr>
              <w:rFonts w:asciiTheme="minorHAnsi" w:eastAsiaTheme="minorEastAsia" w:hAnsiTheme="minorHAnsi"/>
              <w:b w:val="0"/>
              <w:bCs w:val="0"/>
              <w:sz w:val="22"/>
              <w:szCs w:val="22"/>
            </w:rPr>
          </w:pPr>
          <w:hyperlink w:anchor="_Toc214707756" w:history="1">
            <w:r w:rsidRPr="0069215A">
              <w:rPr>
                <w:rStyle w:val="Hyperlink"/>
              </w:rPr>
              <w:t>2.3 Luồng request chi tiết (Request Flow)</w:t>
            </w:r>
            <w:r>
              <w:rPr>
                <w:webHidden/>
              </w:rPr>
              <w:tab/>
            </w:r>
            <w:r>
              <w:rPr>
                <w:webHidden/>
              </w:rPr>
              <w:fldChar w:fldCharType="begin"/>
            </w:r>
            <w:r>
              <w:rPr>
                <w:webHidden/>
              </w:rPr>
              <w:instrText xml:space="preserve"> PAGEREF _Toc214707756 \h </w:instrText>
            </w:r>
            <w:r>
              <w:rPr>
                <w:webHidden/>
              </w:rPr>
            </w:r>
            <w:r>
              <w:rPr>
                <w:webHidden/>
              </w:rPr>
              <w:fldChar w:fldCharType="separate"/>
            </w:r>
            <w:r>
              <w:rPr>
                <w:webHidden/>
              </w:rPr>
              <w:t>9</w:t>
            </w:r>
            <w:r>
              <w:rPr>
                <w:webHidden/>
              </w:rPr>
              <w:fldChar w:fldCharType="end"/>
            </w:r>
          </w:hyperlink>
        </w:p>
        <w:p w14:paraId="56EE03C3" w14:textId="00C35AA7" w:rsidR="00554239" w:rsidRDefault="00554239">
          <w:pPr>
            <w:pStyle w:val="TOC3"/>
            <w:rPr>
              <w:rFonts w:asciiTheme="minorHAnsi" w:eastAsiaTheme="minorEastAsia" w:hAnsiTheme="minorHAnsi"/>
              <w:b w:val="0"/>
              <w:sz w:val="22"/>
              <w:szCs w:val="22"/>
            </w:rPr>
          </w:pPr>
          <w:hyperlink w:anchor="_Toc214707757" w:history="1">
            <w:r w:rsidRPr="0069215A">
              <w:rPr>
                <w:rStyle w:val="Hyperlink"/>
              </w:rPr>
              <w:t>2.3.1 Luồng truy cập trang web tĩnh (Home / Blog)</w:t>
            </w:r>
            <w:r>
              <w:rPr>
                <w:webHidden/>
              </w:rPr>
              <w:tab/>
            </w:r>
            <w:r>
              <w:rPr>
                <w:webHidden/>
              </w:rPr>
              <w:fldChar w:fldCharType="begin"/>
            </w:r>
            <w:r>
              <w:rPr>
                <w:webHidden/>
              </w:rPr>
              <w:instrText xml:space="preserve"> PAGEREF _Toc214707757 \h </w:instrText>
            </w:r>
            <w:r>
              <w:rPr>
                <w:webHidden/>
              </w:rPr>
            </w:r>
            <w:r>
              <w:rPr>
                <w:webHidden/>
              </w:rPr>
              <w:fldChar w:fldCharType="separate"/>
            </w:r>
            <w:r>
              <w:rPr>
                <w:webHidden/>
              </w:rPr>
              <w:t>9</w:t>
            </w:r>
            <w:r>
              <w:rPr>
                <w:webHidden/>
              </w:rPr>
              <w:fldChar w:fldCharType="end"/>
            </w:r>
          </w:hyperlink>
        </w:p>
        <w:p w14:paraId="0413239D" w14:textId="47949810" w:rsidR="00554239" w:rsidRDefault="00554239">
          <w:pPr>
            <w:pStyle w:val="TOC3"/>
            <w:rPr>
              <w:rFonts w:asciiTheme="minorHAnsi" w:eastAsiaTheme="minorEastAsia" w:hAnsiTheme="minorHAnsi"/>
              <w:b w:val="0"/>
              <w:sz w:val="22"/>
              <w:szCs w:val="22"/>
            </w:rPr>
          </w:pPr>
          <w:hyperlink w:anchor="_Toc214707758" w:history="1">
            <w:r w:rsidRPr="0069215A">
              <w:rPr>
                <w:rStyle w:val="Hyperlink"/>
              </w:rPr>
              <w:t>2.3.2 Luồng gọi API công khai</w:t>
            </w:r>
            <w:r>
              <w:rPr>
                <w:webHidden/>
              </w:rPr>
              <w:tab/>
            </w:r>
            <w:r>
              <w:rPr>
                <w:webHidden/>
              </w:rPr>
              <w:fldChar w:fldCharType="begin"/>
            </w:r>
            <w:r>
              <w:rPr>
                <w:webHidden/>
              </w:rPr>
              <w:instrText xml:space="preserve"> PAGEREF _Toc214707758 \h </w:instrText>
            </w:r>
            <w:r>
              <w:rPr>
                <w:webHidden/>
              </w:rPr>
            </w:r>
            <w:r>
              <w:rPr>
                <w:webHidden/>
              </w:rPr>
              <w:fldChar w:fldCharType="separate"/>
            </w:r>
            <w:r>
              <w:rPr>
                <w:webHidden/>
              </w:rPr>
              <w:t>11</w:t>
            </w:r>
            <w:r>
              <w:rPr>
                <w:webHidden/>
              </w:rPr>
              <w:fldChar w:fldCharType="end"/>
            </w:r>
          </w:hyperlink>
        </w:p>
        <w:p w14:paraId="6D49F45B" w14:textId="6050E094" w:rsidR="00554239" w:rsidRDefault="00554239">
          <w:pPr>
            <w:pStyle w:val="TOC3"/>
            <w:rPr>
              <w:rFonts w:asciiTheme="minorHAnsi" w:eastAsiaTheme="minorEastAsia" w:hAnsiTheme="minorHAnsi"/>
              <w:b w:val="0"/>
              <w:sz w:val="22"/>
              <w:szCs w:val="22"/>
            </w:rPr>
          </w:pPr>
          <w:hyperlink w:anchor="_Toc214707759" w:history="1">
            <w:r w:rsidRPr="0069215A">
              <w:rPr>
                <w:rStyle w:val="Hyperlink"/>
              </w:rPr>
              <w:t>2.3.3 Luồng gọi API bảo mật (/secure)</w:t>
            </w:r>
            <w:r>
              <w:rPr>
                <w:webHidden/>
              </w:rPr>
              <w:tab/>
            </w:r>
            <w:r>
              <w:rPr>
                <w:webHidden/>
              </w:rPr>
              <w:fldChar w:fldCharType="begin"/>
            </w:r>
            <w:r>
              <w:rPr>
                <w:webHidden/>
              </w:rPr>
              <w:instrText xml:space="preserve"> PAGEREF _Toc214707759 \h </w:instrText>
            </w:r>
            <w:r>
              <w:rPr>
                <w:webHidden/>
              </w:rPr>
            </w:r>
            <w:r>
              <w:rPr>
                <w:webHidden/>
              </w:rPr>
              <w:fldChar w:fldCharType="separate"/>
            </w:r>
            <w:r>
              <w:rPr>
                <w:webHidden/>
              </w:rPr>
              <w:t>13</w:t>
            </w:r>
            <w:r>
              <w:rPr>
                <w:webHidden/>
              </w:rPr>
              <w:fldChar w:fldCharType="end"/>
            </w:r>
          </w:hyperlink>
        </w:p>
        <w:p w14:paraId="49303B59" w14:textId="7CF109A3" w:rsidR="00554239" w:rsidRDefault="00554239">
          <w:pPr>
            <w:pStyle w:val="TOC3"/>
            <w:rPr>
              <w:rFonts w:asciiTheme="minorHAnsi" w:eastAsiaTheme="minorEastAsia" w:hAnsiTheme="minorHAnsi"/>
              <w:b w:val="0"/>
              <w:sz w:val="22"/>
              <w:szCs w:val="22"/>
            </w:rPr>
          </w:pPr>
          <w:hyperlink w:anchor="_Toc214707760" w:history="1">
            <w:r w:rsidRPr="0069215A">
              <w:rPr>
                <w:rStyle w:val="Hyperlink"/>
              </w:rPr>
              <w:t>2.3.4 Luồng upload file lên MinIO</w:t>
            </w:r>
            <w:r>
              <w:rPr>
                <w:webHidden/>
              </w:rPr>
              <w:tab/>
            </w:r>
            <w:r>
              <w:rPr>
                <w:webHidden/>
              </w:rPr>
              <w:fldChar w:fldCharType="begin"/>
            </w:r>
            <w:r>
              <w:rPr>
                <w:webHidden/>
              </w:rPr>
              <w:instrText xml:space="preserve"> PAGEREF _Toc214707760 \h </w:instrText>
            </w:r>
            <w:r>
              <w:rPr>
                <w:webHidden/>
              </w:rPr>
            </w:r>
            <w:r>
              <w:rPr>
                <w:webHidden/>
              </w:rPr>
              <w:fldChar w:fldCharType="separate"/>
            </w:r>
            <w:r>
              <w:rPr>
                <w:webHidden/>
              </w:rPr>
              <w:t>16</w:t>
            </w:r>
            <w:r>
              <w:rPr>
                <w:webHidden/>
              </w:rPr>
              <w:fldChar w:fldCharType="end"/>
            </w:r>
          </w:hyperlink>
        </w:p>
        <w:p w14:paraId="5A619B93" w14:textId="24380BF9" w:rsidR="00554239" w:rsidRDefault="00554239">
          <w:pPr>
            <w:pStyle w:val="TOC3"/>
            <w:rPr>
              <w:rFonts w:asciiTheme="minorHAnsi" w:eastAsiaTheme="minorEastAsia" w:hAnsiTheme="minorHAnsi"/>
              <w:b w:val="0"/>
              <w:sz w:val="22"/>
              <w:szCs w:val="22"/>
            </w:rPr>
          </w:pPr>
          <w:hyperlink w:anchor="_Toc214707761" w:history="1">
            <w:r w:rsidRPr="0069215A">
              <w:rPr>
                <w:rStyle w:val="Hyperlink"/>
              </w:rPr>
              <w:t>2.3.5 Luồng giám sát hệ thống</w:t>
            </w:r>
            <w:r>
              <w:rPr>
                <w:webHidden/>
              </w:rPr>
              <w:tab/>
            </w:r>
            <w:r>
              <w:rPr>
                <w:webHidden/>
              </w:rPr>
              <w:fldChar w:fldCharType="begin"/>
            </w:r>
            <w:r>
              <w:rPr>
                <w:webHidden/>
              </w:rPr>
              <w:instrText xml:space="preserve"> PAGEREF _Toc214707761 \h </w:instrText>
            </w:r>
            <w:r>
              <w:rPr>
                <w:webHidden/>
              </w:rPr>
            </w:r>
            <w:r>
              <w:rPr>
                <w:webHidden/>
              </w:rPr>
              <w:fldChar w:fldCharType="separate"/>
            </w:r>
            <w:r>
              <w:rPr>
                <w:webHidden/>
              </w:rPr>
              <w:t>18</w:t>
            </w:r>
            <w:r>
              <w:rPr>
                <w:webHidden/>
              </w:rPr>
              <w:fldChar w:fldCharType="end"/>
            </w:r>
          </w:hyperlink>
        </w:p>
        <w:p w14:paraId="6D9A32DD" w14:textId="2F13FF8D" w:rsidR="00554239" w:rsidRDefault="00554239">
          <w:pPr>
            <w:pStyle w:val="TOC3"/>
            <w:rPr>
              <w:rFonts w:asciiTheme="minorHAnsi" w:eastAsiaTheme="minorEastAsia" w:hAnsiTheme="minorHAnsi"/>
              <w:b w:val="0"/>
              <w:sz w:val="22"/>
              <w:szCs w:val="22"/>
            </w:rPr>
          </w:pPr>
          <w:hyperlink w:anchor="_Toc214707762" w:history="1">
            <w:r w:rsidRPr="0069215A">
              <w:rPr>
                <w:rStyle w:val="Hyperlink"/>
              </w:rPr>
              <w:t>2.3.6 Service Discovery bằng DNS nội bộ</w:t>
            </w:r>
            <w:r>
              <w:rPr>
                <w:webHidden/>
              </w:rPr>
              <w:tab/>
            </w:r>
            <w:r>
              <w:rPr>
                <w:webHidden/>
              </w:rPr>
              <w:fldChar w:fldCharType="begin"/>
            </w:r>
            <w:r>
              <w:rPr>
                <w:webHidden/>
              </w:rPr>
              <w:instrText xml:space="preserve"> PAGEREF _Toc214707762 \h </w:instrText>
            </w:r>
            <w:r>
              <w:rPr>
                <w:webHidden/>
              </w:rPr>
            </w:r>
            <w:r>
              <w:rPr>
                <w:webHidden/>
              </w:rPr>
              <w:fldChar w:fldCharType="separate"/>
            </w:r>
            <w:r>
              <w:rPr>
                <w:webHidden/>
              </w:rPr>
              <w:t>21</w:t>
            </w:r>
            <w:r>
              <w:rPr>
                <w:webHidden/>
              </w:rPr>
              <w:fldChar w:fldCharType="end"/>
            </w:r>
          </w:hyperlink>
        </w:p>
        <w:p w14:paraId="4F9E27AB" w14:textId="26687511" w:rsidR="00554239" w:rsidRDefault="00554239">
          <w:pPr>
            <w:pStyle w:val="TOC1"/>
            <w:rPr>
              <w:rFonts w:asciiTheme="minorHAnsi" w:eastAsiaTheme="minorEastAsia" w:hAnsiTheme="minorHAnsi"/>
              <w:b w:val="0"/>
              <w:bCs w:val="0"/>
              <w:sz w:val="22"/>
              <w:szCs w:val="22"/>
            </w:rPr>
          </w:pPr>
          <w:hyperlink w:anchor="_Toc214707763" w:history="1">
            <w:r w:rsidRPr="0069215A">
              <w:rPr>
                <w:rStyle w:val="Hyperlink"/>
              </w:rPr>
              <w:t>CHƯƠNG 3. CẤU HÌNH VÀ DOCKERFILE</w:t>
            </w:r>
            <w:r>
              <w:rPr>
                <w:webHidden/>
              </w:rPr>
              <w:tab/>
            </w:r>
            <w:r>
              <w:rPr>
                <w:webHidden/>
              </w:rPr>
              <w:fldChar w:fldCharType="begin"/>
            </w:r>
            <w:r>
              <w:rPr>
                <w:webHidden/>
              </w:rPr>
              <w:instrText xml:space="preserve"> PAGEREF _Toc214707763 \h </w:instrText>
            </w:r>
            <w:r>
              <w:rPr>
                <w:webHidden/>
              </w:rPr>
            </w:r>
            <w:r>
              <w:rPr>
                <w:webHidden/>
              </w:rPr>
              <w:fldChar w:fldCharType="separate"/>
            </w:r>
            <w:r>
              <w:rPr>
                <w:webHidden/>
              </w:rPr>
              <w:t>23</w:t>
            </w:r>
            <w:r>
              <w:rPr>
                <w:webHidden/>
              </w:rPr>
              <w:fldChar w:fldCharType="end"/>
            </w:r>
          </w:hyperlink>
        </w:p>
        <w:p w14:paraId="0164ADCE" w14:textId="1143C010" w:rsidR="00554239" w:rsidRDefault="00554239">
          <w:pPr>
            <w:pStyle w:val="TOC2"/>
            <w:rPr>
              <w:rFonts w:asciiTheme="minorHAnsi" w:eastAsiaTheme="minorEastAsia" w:hAnsiTheme="minorHAnsi"/>
              <w:b w:val="0"/>
              <w:bCs w:val="0"/>
              <w:sz w:val="22"/>
              <w:szCs w:val="22"/>
            </w:rPr>
          </w:pPr>
          <w:hyperlink w:anchor="_Toc214707764" w:history="1">
            <w:r w:rsidRPr="0069215A">
              <w:rPr>
                <w:rStyle w:val="Hyperlink"/>
              </w:rPr>
              <w:t>3.1 Cấu trúc thư mục dự án</w:t>
            </w:r>
            <w:r>
              <w:rPr>
                <w:webHidden/>
              </w:rPr>
              <w:tab/>
            </w:r>
            <w:r>
              <w:rPr>
                <w:webHidden/>
              </w:rPr>
              <w:fldChar w:fldCharType="begin"/>
            </w:r>
            <w:r>
              <w:rPr>
                <w:webHidden/>
              </w:rPr>
              <w:instrText xml:space="preserve"> PAGEREF _Toc214707764 \h </w:instrText>
            </w:r>
            <w:r>
              <w:rPr>
                <w:webHidden/>
              </w:rPr>
            </w:r>
            <w:r>
              <w:rPr>
                <w:webHidden/>
              </w:rPr>
              <w:fldChar w:fldCharType="separate"/>
            </w:r>
            <w:r>
              <w:rPr>
                <w:webHidden/>
              </w:rPr>
              <w:t>23</w:t>
            </w:r>
            <w:r>
              <w:rPr>
                <w:webHidden/>
              </w:rPr>
              <w:fldChar w:fldCharType="end"/>
            </w:r>
          </w:hyperlink>
        </w:p>
        <w:p w14:paraId="0E6C73C8" w14:textId="3B965DB7" w:rsidR="00554239" w:rsidRDefault="00554239">
          <w:pPr>
            <w:pStyle w:val="TOC2"/>
            <w:rPr>
              <w:rFonts w:asciiTheme="minorHAnsi" w:eastAsiaTheme="minorEastAsia" w:hAnsiTheme="minorHAnsi"/>
              <w:b w:val="0"/>
              <w:bCs w:val="0"/>
              <w:sz w:val="22"/>
              <w:szCs w:val="22"/>
            </w:rPr>
          </w:pPr>
          <w:hyperlink w:anchor="_Toc214707765" w:history="1">
            <w:r w:rsidRPr="0069215A">
              <w:rPr>
                <w:rStyle w:val="Hyperlink"/>
              </w:rPr>
              <w:t>3.2 Các Dockerfile</w:t>
            </w:r>
            <w:r>
              <w:rPr>
                <w:webHidden/>
              </w:rPr>
              <w:tab/>
            </w:r>
            <w:r>
              <w:rPr>
                <w:webHidden/>
              </w:rPr>
              <w:fldChar w:fldCharType="begin"/>
            </w:r>
            <w:r>
              <w:rPr>
                <w:webHidden/>
              </w:rPr>
              <w:instrText xml:space="preserve"> PAGEREF _Toc214707765 \h </w:instrText>
            </w:r>
            <w:r>
              <w:rPr>
                <w:webHidden/>
              </w:rPr>
            </w:r>
            <w:r>
              <w:rPr>
                <w:webHidden/>
              </w:rPr>
              <w:fldChar w:fldCharType="separate"/>
            </w:r>
            <w:r>
              <w:rPr>
                <w:webHidden/>
              </w:rPr>
              <w:t>24</w:t>
            </w:r>
            <w:r>
              <w:rPr>
                <w:webHidden/>
              </w:rPr>
              <w:fldChar w:fldCharType="end"/>
            </w:r>
          </w:hyperlink>
        </w:p>
        <w:p w14:paraId="71A27F1E" w14:textId="0341BDF3" w:rsidR="00554239" w:rsidRDefault="00554239">
          <w:pPr>
            <w:pStyle w:val="TOC3"/>
            <w:rPr>
              <w:rFonts w:asciiTheme="minorHAnsi" w:eastAsiaTheme="minorEastAsia" w:hAnsiTheme="minorHAnsi"/>
              <w:b w:val="0"/>
              <w:sz w:val="22"/>
              <w:szCs w:val="22"/>
            </w:rPr>
          </w:pPr>
          <w:hyperlink w:anchor="_Toc214707766" w:history="1">
            <w:r w:rsidRPr="0069215A">
              <w:rPr>
                <w:rStyle w:val="Hyperlink"/>
              </w:rPr>
              <w:t>3.2.1 Web Frontend Server (Nginx static)</w:t>
            </w:r>
            <w:r>
              <w:rPr>
                <w:webHidden/>
              </w:rPr>
              <w:tab/>
            </w:r>
            <w:r>
              <w:rPr>
                <w:webHidden/>
              </w:rPr>
              <w:fldChar w:fldCharType="begin"/>
            </w:r>
            <w:r>
              <w:rPr>
                <w:webHidden/>
              </w:rPr>
              <w:instrText xml:space="preserve"> PAGEREF _Toc214707766 \h </w:instrText>
            </w:r>
            <w:r>
              <w:rPr>
                <w:webHidden/>
              </w:rPr>
            </w:r>
            <w:r>
              <w:rPr>
                <w:webHidden/>
              </w:rPr>
              <w:fldChar w:fldCharType="separate"/>
            </w:r>
            <w:r>
              <w:rPr>
                <w:webHidden/>
              </w:rPr>
              <w:t>24</w:t>
            </w:r>
            <w:r>
              <w:rPr>
                <w:webHidden/>
              </w:rPr>
              <w:fldChar w:fldCharType="end"/>
            </w:r>
          </w:hyperlink>
        </w:p>
        <w:p w14:paraId="01F3A7D6" w14:textId="2C6607FB" w:rsidR="00554239" w:rsidRDefault="00554239">
          <w:pPr>
            <w:pStyle w:val="TOC3"/>
            <w:rPr>
              <w:rFonts w:asciiTheme="minorHAnsi" w:eastAsiaTheme="minorEastAsia" w:hAnsiTheme="minorHAnsi"/>
              <w:b w:val="0"/>
              <w:sz w:val="22"/>
              <w:szCs w:val="22"/>
            </w:rPr>
          </w:pPr>
          <w:hyperlink w:anchor="_Toc214707767" w:history="1">
            <w:r w:rsidRPr="0069215A">
              <w:rPr>
                <w:rStyle w:val="Hyperlink"/>
              </w:rPr>
              <w:t>3.2.2 Application Backend Server (Flask API)</w:t>
            </w:r>
            <w:r>
              <w:rPr>
                <w:webHidden/>
              </w:rPr>
              <w:tab/>
            </w:r>
            <w:r>
              <w:rPr>
                <w:webHidden/>
              </w:rPr>
              <w:fldChar w:fldCharType="begin"/>
            </w:r>
            <w:r>
              <w:rPr>
                <w:webHidden/>
              </w:rPr>
              <w:instrText xml:space="preserve"> PAGEREF _Toc214707767 \h </w:instrText>
            </w:r>
            <w:r>
              <w:rPr>
                <w:webHidden/>
              </w:rPr>
            </w:r>
            <w:r>
              <w:rPr>
                <w:webHidden/>
              </w:rPr>
              <w:fldChar w:fldCharType="separate"/>
            </w:r>
            <w:r>
              <w:rPr>
                <w:webHidden/>
              </w:rPr>
              <w:t>26</w:t>
            </w:r>
            <w:r>
              <w:rPr>
                <w:webHidden/>
              </w:rPr>
              <w:fldChar w:fldCharType="end"/>
            </w:r>
          </w:hyperlink>
        </w:p>
        <w:p w14:paraId="7B7A7742" w14:textId="581CFC67" w:rsidR="00554239" w:rsidRDefault="00554239">
          <w:pPr>
            <w:pStyle w:val="TOC2"/>
            <w:rPr>
              <w:rFonts w:asciiTheme="minorHAnsi" w:eastAsiaTheme="minorEastAsia" w:hAnsiTheme="minorHAnsi"/>
              <w:b w:val="0"/>
              <w:bCs w:val="0"/>
              <w:sz w:val="22"/>
              <w:szCs w:val="22"/>
            </w:rPr>
          </w:pPr>
          <w:hyperlink w:anchor="_Toc214707768" w:history="1">
            <w:r w:rsidRPr="0069215A">
              <w:rPr>
                <w:rStyle w:val="Hyperlink"/>
              </w:rPr>
              <w:t>3.3 File docker-compose.yml</w:t>
            </w:r>
            <w:r>
              <w:rPr>
                <w:webHidden/>
              </w:rPr>
              <w:tab/>
            </w:r>
            <w:r>
              <w:rPr>
                <w:webHidden/>
              </w:rPr>
              <w:fldChar w:fldCharType="begin"/>
            </w:r>
            <w:r>
              <w:rPr>
                <w:webHidden/>
              </w:rPr>
              <w:instrText xml:space="preserve"> PAGEREF _Toc214707768 \h </w:instrText>
            </w:r>
            <w:r>
              <w:rPr>
                <w:webHidden/>
              </w:rPr>
            </w:r>
            <w:r>
              <w:rPr>
                <w:webHidden/>
              </w:rPr>
              <w:fldChar w:fldCharType="separate"/>
            </w:r>
            <w:r>
              <w:rPr>
                <w:webHidden/>
              </w:rPr>
              <w:t>29</w:t>
            </w:r>
            <w:r>
              <w:rPr>
                <w:webHidden/>
              </w:rPr>
              <w:fldChar w:fldCharType="end"/>
            </w:r>
          </w:hyperlink>
        </w:p>
        <w:p w14:paraId="243E19DD" w14:textId="1D3208F9" w:rsidR="00554239" w:rsidRDefault="00554239">
          <w:pPr>
            <w:pStyle w:val="TOC2"/>
            <w:rPr>
              <w:rFonts w:asciiTheme="minorHAnsi" w:eastAsiaTheme="minorEastAsia" w:hAnsiTheme="minorHAnsi"/>
              <w:b w:val="0"/>
              <w:bCs w:val="0"/>
              <w:sz w:val="22"/>
              <w:szCs w:val="22"/>
            </w:rPr>
          </w:pPr>
          <w:hyperlink w:anchor="_Toc214707769" w:history="1">
            <w:r w:rsidRPr="0069215A">
              <w:rPr>
                <w:rStyle w:val="Hyperlink"/>
              </w:rPr>
              <w:t>3.4 Các file cấu hình quan trọng khác</w:t>
            </w:r>
            <w:r>
              <w:rPr>
                <w:webHidden/>
              </w:rPr>
              <w:tab/>
            </w:r>
            <w:r>
              <w:rPr>
                <w:webHidden/>
              </w:rPr>
              <w:fldChar w:fldCharType="begin"/>
            </w:r>
            <w:r>
              <w:rPr>
                <w:webHidden/>
              </w:rPr>
              <w:instrText xml:space="preserve"> PAGEREF _Toc214707769 \h </w:instrText>
            </w:r>
            <w:r>
              <w:rPr>
                <w:webHidden/>
              </w:rPr>
            </w:r>
            <w:r>
              <w:rPr>
                <w:webHidden/>
              </w:rPr>
              <w:fldChar w:fldCharType="separate"/>
            </w:r>
            <w:r>
              <w:rPr>
                <w:webHidden/>
              </w:rPr>
              <w:t>36</w:t>
            </w:r>
            <w:r>
              <w:rPr>
                <w:webHidden/>
              </w:rPr>
              <w:fldChar w:fldCharType="end"/>
            </w:r>
          </w:hyperlink>
        </w:p>
        <w:p w14:paraId="7D72F9A4" w14:textId="2C291311" w:rsidR="00554239" w:rsidRDefault="00554239">
          <w:pPr>
            <w:pStyle w:val="TOC3"/>
            <w:rPr>
              <w:rFonts w:asciiTheme="minorHAnsi" w:eastAsiaTheme="minorEastAsia" w:hAnsiTheme="minorHAnsi"/>
              <w:b w:val="0"/>
              <w:sz w:val="22"/>
              <w:szCs w:val="22"/>
            </w:rPr>
          </w:pPr>
          <w:hyperlink w:anchor="_Toc214707770" w:history="1">
            <w:r w:rsidRPr="0069215A">
              <w:rPr>
                <w:rStyle w:val="Hyperlink"/>
                <w:lang w:val="vi-VN"/>
              </w:rPr>
              <w:t>3.4.1 Reverse Proxy – nginx.conf</w:t>
            </w:r>
            <w:r>
              <w:rPr>
                <w:webHidden/>
              </w:rPr>
              <w:tab/>
            </w:r>
            <w:r>
              <w:rPr>
                <w:webHidden/>
              </w:rPr>
              <w:fldChar w:fldCharType="begin"/>
            </w:r>
            <w:r>
              <w:rPr>
                <w:webHidden/>
              </w:rPr>
              <w:instrText xml:space="preserve"> PAGEREF _Toc214707770 \h </w:instrText>
            </w:r>
            <w:r>
              <w:rPr>
                <w:webHidden/>
              </w:rPr>
            </w:r>
            <w:r>
              <w:rPr>
                <w:webHidden/>
              </w:rPr>
              <w:fldChar w:fldCharType="separate"/>
            </w:r>
            <w:r>
              <w:rPr>
                <w:webHidden/>
              </w:rPr>
              <w:t>36</w:t>
            </w:r>
            <w:r>
              <w:rPr>
                <w:webHidden/>
              </w:rPr>
              <w:fldChar w:fldCharType="end"/>
            </w:r>
          </w:hyperlink>
        </w:p>
        <w:p w14:paraId="3EDFF7EC" w14:textId="7D473729" w:rsidR="00554239" w:rsidRDefault="00554239">
          <w:pPr>
            <w:pStyle w:val="TOC3"/>
            <w:rPr>
              <w:rFonts w:asciiTheme="minorHAnsi" w:eastAsiaTheme="minorEastAsia" w:hAnsiTheme="minorHAnsi"/>
              <w:b w:val="0"/>
              <w:sz w:val="22"/>
              <w:szCs w:val="22"/>
            </w:rPr>
          </w:pPr>
          <w:hyperlink w:anchor="_Toc214707771" w:history="1">
            <w:r w:rsidRPr="0069215A">
              <w:rPr>
                <w:rStyle w:val="Hyperlink"/>
                <w:lang w:val="vi-VN"/>
              </w:rPr>
              <w:t>3.4.2 Internal DNS – db.cloud.local</w:t>
            </w:r>
            <w:r>
              <w:rPr>
                <w:webHidden/>
              </w:rPr>
              <w:tab/>
            </w:r>
            <w:r>
              <w:rPr>
                <w:webHidden/>
              </w:rPr>
              <w:fldChar w:fldCharType="begin"/>
            </w:r>
            <w:r>
              <w:rPr>
                <w:webHidden/>
              </w:rPr>
              <w:instrText xml:space="preserve"> PAGEREF _Toc214707771 \h </w:instrText>
            </w:r>
            <w:r>
              <w:rPr>
                <w:webHidden/>
              </w:rPr>
            </w:r>
            <w:r>
              <w:rPr>
                <w:webHidden/>
              </w:rPr>
              <w:fldChar w:fldCharType="separate"/>
            </w:r>
            <w:r>
              <w:rPr>
                <w:webHidden/>
              </w:rPr>
              <w:t>38</w:t>
            </w:r>
            <w:r>
              <w:rPr>
                <w:webHidden/>
              </w:rPr>
              <w:fldChar w:fldCharType="end"/>
            </w:r>
          </w:hyperlink>
        </w:p>
        <w:p w14:paraId="3136EF94" w14:textId="024983DA" w:rsidR="00554239" w:rsidRDefault="00554239">
          <w:pPr>
            <w:pStyle w:val="TOC3"/>
            <w:rPr>
              <w:rFonts w:asciiTheme="minorHAnsi" w:eastAsiaTheme="minorEastAsia" w:hAnsiTheme="minorHAnsi"/>
              <w:b w:val="0"/>
              <w:sz w:val="22"/>
              <w:szCs w:val="22"/>
            </w:rPr>
          </w:pPr>
          <w:hyperlink w:anchor="_Toc214707772" w:history="1">
            <w:r w:rsidRPr="0069215A">
              <w:rPr>
                <w:rStyle w:val="Hyperlink"/>
                <w:lang w:val="vi-VN"/>
              </w:rPr>
              <w:t>3.4.3 Prometheus – prometheus.yml</w:t>
            </w:r>
            <w:r>
              <w:rPr>
                <w:webHidden/>
              </w:rPr>
              <w:tab/>
            </w:r>
            <w:r>
              <w:rPr>
                <w:webHidden/>
              </w:rPr>
              <w:fldChar w:fldCharType="begin"/>
            </w:r>
            <w:r>
              <w:rPr>
                <w:webHidden/>
              </w:rPr>
              <w:instrText xml:space="preserve"> PAGEREF _Toc214707772 \h </w:instrText>
            </w:r>
            <w:r>
              <w:rPr>
                <w:webHidden/>
              </w:rPr>
            </w:r>
            <w:r>
              <w:rPr>
                <w:webHidden/>
              </w:rPr>
              <w:fldChar w:fldCharType="separate"/>
            </w:r>
            <w:r>
              <w:rPr>
                <w:webHidden/>
              </w:rPr>
              <w:t>39</w:t>
            </w:r>
            <w:r>
              <w:rPr>
                <w:webHidden/>
              </w:rPr>
              <w:fldChar w:fldCharType="end"/>
            </w:r>
          </w:hyperlink>
        </w:p>
        <w:p w14:paraId="2391C840" w14:textId="17EE7A6F" w:rsidR="00554239" w:rsidRDefault="00554239">
          <w:pPr>
            <w:pStyle w:val="TOC1"/>
            <w:rPr>
              <w:rFonts w:asciiTheme="minorHAnsi" w:eastAsiaTheme="minorEastAsia" w:hAnsiTheme="minorHAnsi"/>
              <w:b w:val="0"/>
              <w:bCs w:val="0"/>
              <w:sz w:val="22"/>
              <w:szCs w:val="22"/>
            </w:rPr>
          </w:pPr>
          <w:hyperlink w:anchor="_Toc214707773" w:history="1">
            <w:r w:rsidRPr="0069215A">
              <w:rPr>
                <w:rStyle w:val="Hyperlink"/>
              </w:rPr>
              <w:t>CHƯƠNG 4. DEMO VÀ KIỂM THỬ</w:t>
            </w:r>
            <w:r>
              <w:rPr>
                <w:webHidden/>
              </w:rPr>
              <w:tab/>
            </w:r>
            <w:r>
              <w:rPr>
                <w:webHidden/>
              </w:rPr>
              <w:fldChar w:fldCharType="begin"/>
            </w:r>
            <w:r>
              <w:rPr>
                <w:webHidden/>
              </w:rPr>
              <w:instrText xml:space="preserve"> PAGEREF _Toc214707773 \h </w:instrText>
            </w:r>
            <w:r>
              <w:rPr>
                <w:webHidden/>
              </w:rPr>
            </w:r>
            <w:r>
              <w:rPr>
                <w:webHidden/>
              </w:rPr>
              <w:fldChar w:fldCharType="separate"/>
            </w:r>
            <w:r>
              <w:rPr>
                <w:webHidden/>
              </w:rPr>
              <w:t>40</w:t>
            </w:r>
            <w:r>
              <w:rPr>
                <w:webHidden/>
              </w:rPr>
              <w:fldChar w:fldCharType="end"/>
            </w:r>
          </w:hyperlink>
        </w:p>
        <w:p w14:paraId="2ABBFDAB" w14:textId="162FAD34" w:rsidR="00554239" w:rsidRDefault="00554239">
          <w:pPr>
            <w:pStyle w:val="TOC1"/>
            <w:rPr>
              <w:rFonts w:asciiTheme="minorHAnsi" w:eastAsiaTheme="minorEastAsia" w:hAnsiTheme="minorHAnsi"/>
              <w:b w:val="0"/>
              <w:bCs w:val="0"/>
              <w:sz w:val="22"/>
              <w:szCs w:val="22"/>
            </w:rPr>
          </w:pPr>
          <w:hyperlink w:anchor="_Toc214707774" w:history="1">
            <w:r w:rsidRPr="0069215A">
              <w:rPr>
                <w:rStyle w:val="Hyperlink"/>
              </w:rPr>
              <w:t>CHƯƠNG 5. ĐÁNH GIÁ VÀ PHÂN TÍCH</w:t>
            </w:r>
            <w:r>
              <w:rPr>
                <w:webHidden/>
              </w:rPr>
              <w:tab/>
            </w:r>
            <w:r>
              <w:rPr>
                <w:webHidden/>
              </w:rPr>
              <w:fldChar w:fldCharType="begin"/>
            </w:r>
            <w:r>
              <w:rPr>
                <w:webHidden/>
              </w:rPr>
              <w:instrText xml:space="preserve"> PAGEREF _Toc214707774 \h </w:instrText>
            </w:r>
            <w:r>
              <w:rPr>
                <w:webHidden/>
              </w:rPr>
            </w:r>
            <w:r>
              <w:rPr>
                <w:webHidden/>
              </w:rPr>
              <w:fldChar w:fldCharType="separate"/>
            </w:r>
            <w:r>
              <w:rPr>
                <w:webHidden/>
              </w:rPr>
              <w:t>40</w:t>
            </w:r>
            <w:r>
              <w:rPr>
                <w:webHidden/>
              </w:rPr>
              <w:fldChar w:fldCharType="end"/>
            </w:r>
          </w:hyperlink>
        </w:p>
        <w:p w14:paraId="08FF485D" w14:textId="5984C1C9" w:rsidR="00554239" w:rsidRDefault="00554239">
          <w:pPr>
            <w:pStyle w:val="TOC2"/>
            <w:rPr>
              <w:rFonts w:asciiTheme="minorHAnsi" w:eastAsiaTheme="minorEastAsia" w:hAnsiTheme="minorHAnsi"/>
              <w:b w:val="0"/>
              <w:bCs w:val="0"/>
              <w:sz w:val="22"/>
              <w:szCs w:val="22"/>
            </w:rPr>
          </w:pPr>
          <w:hyperlink w:anchor="_Toc214707775" w:history="1">
            <w:r w:rsidRPr="0069215A">
              <w:rPr>
                <w:rStyle w:val="Hyperlink"/>
              </w:rPr>
              <w:t>5.1 Ưu điểm hệ thống</w:t>
            </w:r>
            <w:r>
              <w:rPr>
                <w:webHidden/>
              </w:rPr>
              <w:tab/>
            </w:r>
            <w:r>
              <w:rPr>
                <w:webHidden/>
              </w:rPr>
              <w:fldChar w:fldCharType="begin"/>
            </w:r>
            <w:r>
              <w:rPr>
                <w:webHidden/>
              </w:rPr>
              <w:instrText xml:space="preserve"> PAGEREF _Toc214707775 \h </w:instrText>
            </w:r>
            <w:r>
              <w:rPr>
                <w:webHidden/>
              </w:rPr>
            </w:r>
            <w:r>
              <w:rPr>
                <w:webHidden/>
              </w:rPr>
              <w:fldChar w:fldCharType="separate"/>
            </w:r>
            <w:r>
              <w:rPr>
                <w:webHidden/>
              </w:rPr>
              <w:t>40</w:t>
            </w:r>
            <w:r>
              <w:rPr>
                <w:webHidden/>
              </w:rPr>
              <w:fldChar w:fldCharType="end"/>
            </w:r>
          </w:hyperlink>
        </w:p>
        <w:p w14:paraId="4487D6F3" w14:textId="7175A4A3" w:rsidR="00554239" w:rsidRDefault="00554239">
          <w:pPr>
            <w:pStyle w:val="TOC2"/>
            <w:rPr>
              <w:rFonts w:asciiTheme="minorHAnsi" w:eastAsiaTheme="minorEastAsia" w:hAnsiTheme="minorHAnsi"/>
              <w:b w:val="0"/>
              <w:bCs w:val="0"/>
              <w:sz w:val="22"/>
              <w:szCs w:val="22"/>
            </w:rPr>
          </w:pPr>
          <w:hyperlink w:anchor="_Toc214707776" w:history="1">
            <w:r w:rsidRPr="0069215A">
              <w:rPr>
                <w:rStyle w:val="Hyperlink"/>
              </w:rPr>
              <w:t>5.2 Khó khăn</w:t>
            </w:r>
            <w:r>
              <w:rPr>
                <w:webHidden/>
              </w:rPr>
              <w:tab/>
            </w:r>
            <w:r>
              <w:rPr>
                <w:webHidden/>
              </w:rPr>
              <w:fldChar w:fldCharType="begin"/>
            </w:r>
            <w:r>
              <w:rPr>
                <w:webHidden/>
              </w:rPr>
              <w:instrText xml:space="preserve"> PAGEREF _Toc214707776 \h </w:instrText>
            </w:r>
            <w:r>
              <w:rPr>
                <w:webHidden/>
              </w:rPr>
            </w:r>
            <w:r>
              <w:rPr>
                <w:webHidden/>
              </w:rPr>
              <w:fldChar w:fldCharType="separate"/>
            </w:r>
            <w:r>
              <w:rPr>
                <w:webHidden/>
              </w:rPr>
              <w:t>41</w:t>
            </w:r>
            <w:r>
              <w:rPr>
                <w:webHidden/>
              </w:rPr>
              <w:fldChar w:fldCharType="end"/>
            </w:r>
          </w:hyperlink>
        </w:p>
        <w:p w14:paraId="2A4E06D7" w14:textId="5571D7E6" w:rsidR="00554239" w:rsidRDefault="00554239">
          <w:pPr>
            <w:pStyle w:val="TOC2"/>
            <w:rPr>
              <w:rFonts w:asciiTheme="minorHAnsi" w:eastAsiaTheme="minorEastAsia" w:hAnsiTheme="minorHAnsi"/>
              <w:b w:val="0"/>
              <w:bCs w:val="0"/>
              <w:sz w:val="22"/>
              <w:szCs w:val="22"/>
            </w:rPr>
          </w:pPr>
          <w:hyperlink w:anchor="_Toc214707777" w:history="1">
            <w:r w:rsidRPr="0069215A">
              <w:rPr>
                <w:rStyle w:val="Hyperlink"/>
              </w:rPr>
              <w:t>5.3 Hướng mở rộng</w:t>
            </w:r>
            <w:r>
              <w:rPr>
                <w:webHidden/>
              </w:rPr>
              <w:tab/>
            </w:r>
            <w:r>
              <w:rPr>
                <w:webHidden/>
              </w:rPr>
              <w:fldChar w:fldCharType="begin"/>
            </w:r>
            <w:r>
              <w:rPr>
                <w:webHidden/>
              </w:rPr>
              <w:instrText xml:space="preserve"> PAGEREF _Toc214707777 \h </w:instrText>
            </w:r>
            <w:r>
              <w:rPr>
                <w:webHidden/>
              </w:rPr>
            </w:r>
            <w:r>
              <w:rPr>
                <w:webHidden/>
              </w:rPr>
              <w:fldChar w:fldCharType="separate"/>
            </w:r>
            <w:r>
              <w:rPr>
                <w:webHidden/>
              </w:rPr>
              <w:t>42</w:t>
            </w:r>
            <w:r>
              <w:rPr>
                <w:webHidden/>
              </w:rPr>
              <w:fldChar w:fldCharType="end"/>
            </w:r>
          </w:hyperlink>
        </w:p>
        <w:p w14:paraId="0E69226D" w14:textId="37F41F24" w:rsidR="00554239" w:rsidRDefault="00554239">
          <w:pPr>
            <w:pStyle w:val="TOC1"/>
            <w:rPr>
              <w:rFonts w:asciiTheme="minorHAnsi" w:eastAsiaTheme="minorEastAsia" w:hAnsiTheme="minorHAnsi"/>
              <w:b w:val="0"/>
              <w:bCs w:val="0"/>
              <w:sz w:val="22"/>
              <w:szCs w:val="22"/>
            </w:rPr>
          </w:pPr>
          <w:hyperlink w:anchor="_Toc214707778" w:history="1">
            <w:r w:rsidRPr="0069215A">
              <w:rPr>
                <w:rStyle w:val="Hyperlink"/>
              </w:rPr>
              <w:t>CHƯƠNG 6. PHỤ LỤC</w:t>
            </w:r>
            <w:r>
              <w:rPr>
                <w:webHidden/>
              </w:rPr>
              <w:tab/>
            </w:r>
            <w:r>
              <w:rPr>
                <w:webHidden/>
              </w:rPr>
              <w:fldChar w:fldCharType="begin"/>
            </w:r>
            <w:r>
              <w:rPr>
                <w:webHidden/>
              </w:rPr>
              <w:instrText xml:space="preserve"> PAGEREF _Toc214707778 \h </w:instrText>
            </w:r>
            <w:r>
              <w:rPr>
                <w:webHidden/>
              </w:rPr>
            </w:r>
            <w:r>
              <w:rPr>
                <w:webHidden/>
              </w:rPr>
              <w:fldChar w:fldCharType="separate"/>
            </w:r>
            <w:r>
              <w:rPr>
                <w:webHidden/>
              </w:rPr>
              <w:t>43</w:t>
            </w:r>
            <w:r>
              <w:rPr>
                <w:webHidden/>
              </w:rPr>
              <w:fldChar w:fldCharType="end"/>
            </w:r>
          </w:hyperlink>
        </w:p>
        <w:p w14:paraId="725A6B8A" w14:textId="723C04C3" w:rsidR="00554239" w:rsidRDefault="00554239">
          <w:pPr>
            <w:pStyle w:val="TOC2"/>
            <w:rPr>
              <w:rFonts w:asciiTheme="minorHAnsi" w:eastAsiaTheme="minorEastAsia" w:hAnsiTheme="minorHAnsi"/>
              <w:b w:val="0"/>
              <w:bCs w:val="0"/>
              <w:sz w:val="22"/>
              <w:szCs w:val="22"/>
            </w:rPr>
          </w:pPr>
          <w:hyperlink w:anchor="_Toc214707779" w:history="1">
            <w:r w:rsidRPr="0069215A">
              <w:rPr>
                <w:rStyle w:val="Hyperlink"/>
              </w:rPr>
              <w:t>6.1 Link Docker Hub</w:t>
            </w:r>
            <w:r>
              <w:rPr>
                <w:webHidden/>
              </w:rPr>
              <w:tab/>
            </w:r>
            <w:r>
              <w:rPr>
                <w:webHidden/>
              </w:rPr>
              <w:fldChar w:fldCharType="begin"/>
            </w:r>
            <w:r>
              <w:rPr>
                <w:webHidden/>
              </w:rPr>
              <w:instrText xml:space="preserve"> PAGEREF _Toc214707779 \h </w:instrText>
            </w:r>
            <w:r>
              <w:rPr>
                <w:webHidden/>
              </w:rPr>
            </w:r>
            <w:r>
              <w:rPr>
                <w:webHidden/>
              </w:rPr>
              <w:fldChar w:fldCharType="separate"/>
            </w:r>
            <w:r>
              <w:rPr>
                <w:webHidden/>
              </w:rPr>
              <w:t>43</w:t>
            </w:r>
            <w:r>
              <w:rPr>
                <w:webHidden/>
              </w:rPr>
              <w:fldChar w:fldCharType="end"/>
            </w:r>
          </w:hyperlink>
        </w:p>
        <w:p w14:paraId="11DC72F7" w14:textId="69768A38" w:rsidR="00554239" w:rsidRDefault="00554239">
          <w:pPr>
            <w:pStyle w:val="TOC2"/>
            <w:rPr>
              <w:rFonts w:asciiTheme="minorHAnsi" w:eastAsiaTheme="minorEastAsia" w:hAnsiTheme="minorHAnsi"/>
              <w:b w:val="0"/>
              <w:bCs w:val="0"/>
              <w:sz w:val="22"/>
              <w:szCs w:val="22"/>
            </w:rPr>
          </w:pPr>
          <w:hyperlink w:anchor="_Toc214707780" w:history="1">
            <w:r w:rsidRPr="0069215A">
              <w:rPr>
                <w:rStyle w:val="Hyperlink"/>
              </w:rPr>
              <w:t>6.2 Link video demo</w:t>
            </w:r>
            <w:r>
              <w:rPr>
                <w:webHidden/>
              </w:rPr>
              <w:tab/>
            </w:r>
            <w:r>
              <w:rPr>
                <w:webHidden/>
              </w:rPr>
              <w:fldChar w:fldCharType="begin"/>
            </w:r>
            <w:r>
              <w:rPr>
                <w:webHidden/>
              </w:rPr>
              <w:instrText xml:space="preserve"> PAGEREF _Toc214707780 \h </w:instrText>
            </w:r>
            <w:r>
              <w:rPr>
                <w:webHidden/>
              </w:rPr>
            </w:r>
            <w:r>
              <w:rPr>
                <w:webHidden/>
              </w:rPr>
              <w:fldChar w:fldCharType="separate"/>
            </w:r>
            <w:r>
              <w:rPr>
                <w:webHidden/>
              </w:rPr>
              <w:t>43</w:t>
            </w:r>
            <w:r>
              <w:rPr>
                <w:webHidden/>
              </w:rPr>
              <w:fldChar w:fldCharType="end"/>
            </w:r>
          </w:hyperlink>
        </w:p>
        <w:p w14:paraId="51331B83" w14:textId="60E66E49" w:rsidR="00554239" w:rsidRDefault="00554239">
          <w:pPr>
            <w:pStyle w:val="TOC2"/>
            <w:rPr>
              <w:rFonts w:asciiTheme="minorHAnsi" w:eastAsiaTheme="minorEastAsia" w:hAnsiTheme="minorHAnsi"/>
              <w:b w:val="0"/>
              <w:bCs w:val="0"/>
              <w:sz w:val="22"/>
              <w:szCs w:val="22"/>
            </w:rPr>
          </w:pPr>
          <w:hyperlink w:anchor="_Toc214707781" w:history="1">
            <w:r w:rsidRPr="0069215A">
              <w:rPr>
                <w:rStyle w:val="Hyperlink"/>
              </w:rPr>
              <w:t>6.3 Log kết quả</w:t>
            </w:r>
            <w:r>
              <w:rPr>
                <w:webHidden/>
              </w:rPr>
              <w:tab/>
            </w:r>
            <w:r>
              <w:rPr>
                <w:webHidden/>
              </w:rPr>
              <w:fldChar w:fldCharType="begin"/>
            </w:r>
            <w:r>
              <w:rPr>
                <w:webHidden/>
              </w:rPr>
              <w:instrText xml:space="preserve"> PAGEREF _Toc214707781 \h </w:instrText>
            </w:r>
            <w:r>
              <w:rPr>
                <w:webHidden/>
              </w:rPr>
            </w:r>
            <w:r>
              <w:rPr>
                <w:webHidden/>
              </w:rPr>
              <w:fldChar w:fldCharType="separate"/>
            </w:r>
            <w:r>
              <w:rPr>
                <w:webHidden/>
              </w:rPr>
              <w:t>43</w:t>
            </w:r>
            <w:r>
              <w:rPr>
                <w:webHidden/>
              </w:rPr>
              <w:fldChar w:fldCharType="end"/>
            </w:r>
          </w:hyperlink>
        </w:p>
        <w:p w14:paraId="30B349C1" w14:textId="3F0130BA" w:rsidR="00554239" w:rsidRDefault="00554239">
          <w:pPr>
            <w:pStyle w:val="TOC1"/>
            <w:rPr>
              <w:rFonts w:asciiTheme="minorHAnsi" w:eastAsiaTheme="minorEastAsia" w:hAnsiTheme="minorHAnsi"/>
              <w:b w:val="0"/>
              <w:bCs w:val="0"/>
              <w:sz w:val="22"/>
              <w:szCs w:val="22"/>
            </w:rPr>
          </w:pPr>
          <w:hyperlink w:anchor="_Toc214707782" w:history="1">
            <w:r w:rsidRPr="0069215A">
              <w:rPr>
                <w:rStyle w:val="Hyperlink"/>
              </w:rPr>
              <w:t>CHƯƠNG 7. ĐÁNH GIÁ CÔNG VIỆC</w:t>
            </w:r>
            <w:r>
              <w:rPr>
                <w:webHidden/>
              </w:rPr>
              <w:tab/>
            </w:r>
            <w:r>
              <w:rPr>
                <w:webHidden/>
              </w:rPr>
              <w:fldChar w:fldCharType="begin"/>
            </w:r>
            <w:r>
              <w:rPr>
                <w:webHidden/>
              </w:rPr>
              <w:instrText xml:space="preserve"> PAGEREF _Toc214707782 \h </w:instrText>
            </w:r>
            <w:r>
              <w:rPr>
                <w:webHidden/>
              </w:rPr>
            </w:r>
            <w:r>
              <w:rPr>
                <w:webHidden/>
              </w:rPr>
              <w:fldChar w:fldCharType="separate"/>
            </w:r>
            <w:r>
              <w:rPr>
                <w:webHidden/>
              </w:rPr>
              <w:t>43</w:t>
            </w:r>
            <w:r>
              <w:rPr>
                <w:webHidden/>
              </w:rPr>
              <w:fldChar w:fldCharType="end"/>
            </w:r>
          </w:hyperlink>
        </w:p>
        <w:p w14:paraId="692150CB" w14:textId="748F7D90" w:rsidR="00554239" w:rsidRDefault="00554239">
          <w:pPr>
            <w:pStyle w:val="TOC2"/>
            <w:rPr>
              <w:rFonts w:asciiTheme="minorHAnsi" w:eastAsiaTheme="minorEastAsia" w:hAnsiTheme="minorHAnsi"/>
              <w:b w:val="0"/>
              <w:bCs w:val="0"/>
              <w:sz w:val="22"/>
              <w:szCs w:val="22"/>
            </w:rPr>
          </w:pPr>
          <w:hyperlink w:anchor="_Toc214707783" w:history="1">
            <w:r w:rsidRPr="0069215A">
              <w:rPr>
                <w:rStyle w:val="Hyperlink"/>
              </w:rPr>
              <w:t>7.1 Bảng phân công nhóm</w:t>
            </w:r>
            <w:r>
              <w:rPr>
                <w:webHidden/>
              </w:rPr>
              <w:tab/>
            </w:r>
            <w:r>
              <w:rPr>
                <w:webHidden/>
              </w:rPr>
              <w:fldChar w:fldCharType="begin"/>
            </w:r>
            <w:r>
              <w:rPr>
                <w:webHidden/>
              </w:rPr>
              <w:instrText xml:space="preserve"> PAGEREF _Toc214707783 \h </w:instrText>
            </w:r>
            <w:r>
              <w:rPr>
                <w:webHidden/>
              </w:rPr>
            </w:r>
            <w:r>
              <w:rPr>
                <w:webHidden/>
              </w:rPr>
              <w:fldChar w:fldCharType="separate"/>
            </w:r>
            <w:r>
              <w:rPr>
                <w:webHidden/>
              </w:rPr>
              <w:t>43</w:t>
            </w:r>
            <w:r>
              <w:rPr>
                <w:webHidden/>
              </w:rPr>
              <w:fldChar w:fldCharType="end"/>
            </w:r>
          </w:hyperlink>
        </w:p>
        <w:p w14:paraId="3E257A3A" w14:textId="63E81560" w:rsidR="00554239" w:rsidRDefault="00554239">
          <w:pPr>
            <w:pStyle w:val="TOC1"/>
            <w:rPr>
              <w:rFonts w:asciiTheme="minorHAnsi" w:eastAsiaTheme="minorEastAsia" w:hAnsiTheme="minorHAnsi"/>
              <w:b w:val="0"/>
              <w:bCs w:val="0"/>
              <w:sz w:val="22"/>
              <w:szCs w:val="22"/>
            </w:rPr>
          </w:pPr>
          <w:hyperlink w:anchor="_Toc214707784" w:history="1">
            <w:r w:rsidRPr="0069215A">
              <w:rPr>
                <w:rStyle w:val="Hyperlink"/>
              </w:rPr>
              <w:t>TÀI LIỆU THAM KHẢO</w:t>
            </w:r>
            <w:r>
              <w:rPr>
                <w:webHidden/>
              </w:rPr>
              <w:tab/>
            </w:r>
            <w:r>
              <w:rPr>
                <w:webHidden/>
              </w:rPr>
              <w:fldChar w:fldCharType="begin"/>
            </w:r>
            <w:r>
              <w:rPr>
                <w:webHidden/>
              </w:rPr>
              <w:instrText xml:space="preserve"> PAGEREF _Toc214707784 \h </w:instrText>
            </w:r>
            <w:r>
              <w:rPr>
                <w:webHidden/>
              </w:rPr>
            </w:r>
            <w:r>
              <w:rPr>
                <w:webHidden/>
              </w:rPr>
              <w:fldChar w:fldCharType="separate"/>
            </w:r>
            <w:r>
              <w:rPr>
                <w:webHidden/>
              </w:rPr>
              <w:t>44</w:t>
            </w:r>
            <w:r>
              <w:rPr>
                <w:webHidden/>
              </w:rPr>
              <w:fldChar w:fldCharType="end"/>
            </w:r>
          </w:hyperlink>
        </w:p>
        <w:p w14:paraId="4987695F" w14:textId="6A2E0528" w:rsidR="003E5D27" w:rsidRDefault="00554239" w:rsidP="000E1E59">
          <w:r>
            <w:rPr>
              <w:b/>
              <w:bCs/>
            </w:rPr>
            <w:fldChar w:fldCharType="end"/>
          </w:r>
        </w:p>
      </w:sdtContent>
    </w:sdt>
    <w:p w14:paraId="365A1A7A" w14:textId="77777777" w:rsidR="003E5D27" w:rsidRDefault="003E5D27" w:rsidP="000E1E59"/>
    <w:p w14:paraId="2711B312" w14:textId="15ADFF6B" w:rsidR="000E1E59" w:rsidRDefault="00B63B3D" w:rsidP="000E1E59">
      <w:pPr>
        <w:pStyle w:val="Heading1"/>
        <w:numPr>
          <w:ilvl w:val="0"/>
          <w:numId w:val="0"/>
        </w:numPr>
        <w:ind w:left="284" w:hanging="284"/>
        <w:jc w:val="center"/>
      </w:pPr>
      <w:bookmarkStart w:id="2" w:name="_Toc214707745"/>
      <w:r w:rsidRPr="000044BC">
        <w:t>DANH MỤC HÌNH VẼ</w:t>
      </w:r>
      <w:bookmarkEnd w:id="2"/>
    </w:p>
    <w:p w14:paraId="2ECA0325" w14:textId="0F5D7F01" w:rsidR="0027746C" w:rsidRDefault="0027746C">
      <w:pPr>
        <w:pStyle w:val="TOC1"/>
        <w:rPr>
          <w:rFonts w:asciiTheme="minorHAnsi" w:eastAsiaTheme="minorEastAsia" w:hAnsiTheme="minorHAnsi"/>
          <w:b w:val="0"/>
          <w:bCs w:val="0"/>
          <w:sz w:val="22"/>
          <w:szCs w:val="22"/>
        </w:rPr>
      </w:pPr>
      <w:r>
        <w:fldChar w:fldCharType="begin"/>
      </w:r>
      <w:r>
        <w:instrText xml:space="preserve"> TOC \h \z \t "hinh,1" </w:instrText>
      </w:r>
      <w:r>
        <w:fldChar w:fldCharType="separate"/>
      </w:r>
      <w:hyperlink w:anchor="_Toc214710584" w:history="1">
        <w:r w:rsidRPr="003273C0">
          <w:rPr>
            <w:rStyle w:val="Hyperlink"/>
          </w:rPr>
          <w:t>Hình 1. Sơ đồ kiến trúc của hệ thống</w:t>
        </w:r>
        <w:r>
          <w:rPr>
            <w:webHidden/>
          </w:rPr>
          <w:tab/>
        </w:r>
        <w:r>
          <w:rPr>
            <w:webHidden/>
          </w:rPr>
          <w:fldChar w:fldCharType="begin"/>
        </w:r>
        <w:r>
          <w:rPr>
            <w:webHidden/>
          </w:rPr>
          <w:instrText xml:space="preserve"> PAGEREF _Toc214710584 \h </w:instrText>
        </w:r>
        <w:r>
          <w:rPr>
            <w:webHidden/>
          </w:rPr>
        </w:r>
        <w:r>
          <w:rPr>
            <w:webHidden/>
          </w:rPr>
          <w:fldChar w:fldCharType="separate"/>
        </w:r>
        <w:r>
          <w:rPr>
            <w:webHidden/>
          </w:rPr>
          <w:t>6</w:t>
        </w:r>
        <w:r>
          <w:rPr>
            <w:webHidden/>
          </w:rPr>
          <w:fldChar w:fldCharType="end"/>
        </w:r>
      </w:hyperlink>
    </w:p>
    <w:p w14:paraId="16E765BB" w14:textId="6F8F0F97" w:rsidR="0027746C" w:rsidRDefault="0027746C">
      <w:pPr>
        <w:pStyle w:val="TOC1"/>
        <w:rPr>
          <w:rFonts w:asciiTheme="minorHAnsi" w:eastAsiaTheme="minorEastAsia" w:hAnsiTheme="minorHAnsi"/>
          <w:b w:val="0"/>
          <w:bCs w:val="0"/>
          <w:sz w:val="22"/>
          <w:szCs w:val="22"/>
        </w:rPr>
      </w:pPr>
      <w:hyperlink w:anchor="_Toc214710585" w:history="1">
        <w:r w:rsidRPr="003273C0">
          <w:rPr>
            <w:rStyle w:val="Hyperlink"/>
          </w:rPr>
          <w:t>Hình 2. Sơ đồ mạng của hệ thống</w:t>
        </w:r>
        <w:r>
          <w:rPr>
            <w:webHidden/>
          </w:rPr>
          <w:tab/>
        </w:r>
        <w:r>
          <w:rPr>
            <w:webHidden/>
          </w:rPr>
          <w:fldChar w:fldCharType="begin"/>
        </w:r>
        <w:r>
          <w:rPr>
            <w:webHidden/>
          </w:rPr>
          <w:instrText xml:space="preserve"> PAGEREF _Toc214710585 \h </w:instrText>
        </w:r>
        <w:r>
          <w:rPr>
            <w:webHidden/>
          </w:rPr>
        </w:r>
        <w:r>
          <w:rPr>
            <w:webHidden/>
          </w:rPr>
          <w:fldChar w:fldCharType="separate"/>
        </w:r>
        <w:r>
          <w:rPr>
            <w:webHidden/>
          </w:rPr>
          <w:t>8</w:t>
        </w:r>
        <w:r>
          <w:rPr>
            <w:webHidden/>
          </w:rPr>
          <w:fldChar w:fldCharType="end"/>
        </w:r>
      </w:hyperlink>
    </w:p>
    <w:p w14:paraId="46366EC1" w14:textId="36415360" w:rsidR="0027746C" w:rsidRDefault="0027746C">
      <w:pPr>
        <w:pStyle w:val="TOC1"/>
        <w:rPr>
          <w:rFonts w:asciiTheme="minorHAnsi" w:eastAsiaTheme="minorEastAsia" w:hAnsiTheme="minorHAnsi"/>
          <w:b w:val="0"/>
          <w:bCs w:val="0"/>
          <w:sz w:val="22"/>
          <w:szCs w:val="22"/>
        </w:rPr>
      </w:pPr>
      <w:hyperlink w:anchor="_Toc214710586" w:history="1">
        <w:r w:rsidRPr="003273C0">
          <w:rPr>
            <w:rStyle w:val="Hyperlink"/>
          </w:rPr>
          <w:t>Hình 3. Luồng truy cập trang web tĩnh</w:t>
        </w:r>
        <w:r>
          <w:rPr>
            <w:webHidden/>
          </w:rPr>
          <w:tab/>
        </w:r>
        <w:r>
          <w:rPr>
            <w:webHidden/>
          </w:rPr>
          <w:fldChar w:fldCharType="begin"/>
        </w:r>
        <w:r>
          <w:rPr>
            <w:webHidden/>
          </w:rPr>
          <w:instrText xml:space="preserve"> PAGEREF _Toc214710586 \h </w:instrText>
        </w:r>
        <w:r>
          <w:rPr>
            <w:webHidden/>
          </w:rPr>
        </w:r>
        <w:r>
          <w:rPr>
            <w:webHidden/>
          </w:rPr>
          <w:fldChar w:fldCharType="separate"/>
        </w:r>
        <w:r>
          <w:rPr>
            <w:webHidden/>
          </w:rPr>
          <w:t>10</w:t>
        </w:r>
        <w:r>
          <w:rPr>
            <w:webHidden/>
          </w:rPr>
          <w:fldChar w:fldCharType="end"/>
        </w:r>
      </w:hyperlink>
    </w:p>
    <w:p w14:paraId="3143C851" w14:textId="2A133120" w:rsidR="0027746C" w:rsidRDefault="0027746C">
      <w:pPr>
        <w:pStyle w:val="TOC1"/>
        <w:rPr>
          <w:rFonts w:asciiTheme="minorHAnsi" w:eastAsiaTheme="minorEastAsia" w:hAnsiTheme="minorHAnsi"/>
          <w:b w:val="0"/>
          <w:bCs w:val="0"/>
          <w:sz w:val="22"/>
          <w:szCs w:val="22"/>
        </w:rPr>
      </w:pPr>
      <w:hyperlink w:anchor="_Toc214710587" w:history="1">
        <w:r w:rsidRPr="003273C0">
          <w:rPr>
            <w:rStyle w:val="Hyperlink"/>
          </w:rPr>
          <w:t>Hình 4. 1.1.1 Luồng gọi API công khai</w:t>
        </w:r>
        <w:r>
          <w:rPr>
            <w:webHidden/>
          </w:rPr>
          <w:tab/>
        </w:r>
        <w:r>
          <w:rPr>
            <w:webHidden/>
          </w:rPr>
          <w:fldChar w:fldCharType="begin"/>
        </w:r>
        <w:r>
          <w:rPr>
            <w:webHidden/>
          </w:rPr>
          <w:instrText xml:space="preserve"> PAGEREF _Toc214710587 \h </w:instrText>
        </w:r>
        <w:r>
          <w:rPr>
            <w:webHidden/>
          </w:rPr>
        </w:r>
        <w:r>
          <w:rPr>
            <w:webHidden/>
          </w:rPr>
          <w:fldChar w:fldCharType="separate"/>
        </w:r>
        <w:r>
          <w:rPr>
            <w:webHidden/>
          </w:rPr>
          <w:t>12</w:t>
        </w:r>
        <w:r>
          <w:rPr>
            <w:webHidden/>
          </w:rPr>
          <w:fldChar w:fldCharType="end"/>
        </w:r>
      </w:hyperlink>
    </w:p>
    <w:p w14:paraId="10689BFA" w14:textId="0BE42B78" w:rsidR="0027746C" w:rsidRDefault="0027746C">
      <w:pPr>
        <w:pStyle w:val="TOC1"/>
        <w:rPr>
          <w:rFonts w:asciiTheme="minorHAnsi" w:eastAsiaTheme="minorEastAsia" w:hAnsiTheme="minorHAnsi"/>
          <w:b w:val="0"/>
          <w:bCs w:val="0"/>
          <w:sz w:val="22"/>
          <w:szCs w:val="22"/>
        </w:rPr>
      </w:pPr>
      <w:hyperlink w:anchor="_Toc214710588" w:history="1">
        <w:r w:rsidRPr="003273C0">
          <w:rPr>
            <w:rStyle w:val="Hyperlink"/>
          </w:rPr>
          <w:t>Hình 5. Luồng gọi API bảo mật (/secure)</w:t>
        </w:r>
        <w:r>
          <w:rPr>
            <w:webHidden/>
          </w:rPr>
          <w:tab/>
        </w:r>
        <w:r>
          <w:rPr>
            <w:webHidden/>
          </w:rPr>
          <w:fldChar w:fldCharType="begin"/>
        </w:r>
        <w:r>
          <w:rPr>
            <w:webHidden/>
          </w:rPr>
          <w:instrText xml:space="preserve"> PAGEREF _Toc214710588 \h </w:instrText>
        </w:r>
        <w:r>
          <w:rPr>
            <w:webHidden/>
          </w:rPr>
        </w:r>
        <w:r>
          <w:rPr>
            <w:webHidden/>
          </w:rPr>
          <w:fldChar w:fldCharType="separate"/>
        </w:r>
        <w:r>
          <w:rPr>
            <w:webHidden/>
          </w:rPr>
          <w:t>14</w:t>
        </w:r>
        <w:r>
          <w:rPr>
            <w:webHidden/>
          </w:rPr>
          <w:fldChar w:fldCharType="end"/>
        </w:r>
      </w:hyperlink>
    </w:p>
    <w:p w14:paraId="1834836A" w14:textId="75712D8B" w:rsidR="0027746C" w:rsidRDefault="0027746C">
      <w:pPr>
        <w:pStyle w:val="TOC1"/>
        <w:rPr>
          <w:rFonts w:asciiTheme="minorHAnsi" w:eastAsiaTheme="minorEastAsia" w:hAnsiTheme="minorHAnsi"/>
          <w:b w:val="0"/>
          <w:bCs w:val="0"/>
          <w:sz w:val="22"/>
          <w:szCs w:val="22"/>
        </w:rPr>
      </w:pPr>
      <w:hyperlink w:anchor="_Toc214710589" w:history="1">
        <w:r w:rsidRPr="003273C0">
          <w:rPr>
            <w:rStyle w:val="Hyperlink"/>
          </w:rPr>
          <w:t>Hình 6. Luồng upload file lên MinIO</w:t>
        </w:r>
        <w:r>
          <w:rPr>
            <w:webHidden/>
          </w:rPr>
          <w:tab/>
        </w:r>
        <w:r>
          <w:rPr>
            <w:webHidden/>
          </w:rPr>
          <w:fldChar w:fldCharType="begin"/>
        </w:r>
        <w:r>
          <w:rPr>
            <w:webHidden/>
          </w:rPr>
          <w:instrText xml:space="preserve"> PAGEREF _Toc214710589 \h </w:instrText>
        </w:r>
        <w:r>
          <w:rPr>
            <w:webHidden/>
          </w:rPr>
        </w:r>
        <w:r>
          <w:rPr>
            <w:webHidden/>
          </w:rPr>
          <w:fldChar w:fldCharType="separate"/>
        </w:r>
        <w:r>
          <w:rPr>
            <w:webHidden/>
          </w:rPr>
          <w:t>17</w:t>
        </w:r>
        <w:r>
          <w:rPr>
            <w:webHidden/>
          </w:rPr>
          <w:fldChar w:fldCharType="end"/>
        </w:r>
      </w:hyperlink>
    </w:p>
    <w:p w14:paraId="31A238D3" w14:textId="6050A199" w:rsidR="0027746C" w:rsidRDefault="0027746C">
      <w:pPr>
        <w:pStyle w:val="TOC1"/>
        <w:rPr>
          <w:rFonts w:asciiTheme="minorHAnsi" w:eastAsiaTheme="minorEastAsia" w:hAnsiTheme="minorHAnsi"/>
          <w:b w:val="0"/>
          <w:bCs w:val="0"/>
          <w:sz w:val="22"/>
          <w:szCs w:val="22"/>
        </w:rPr>
      </w:pPr>
      <w:hyperlink w:anchor="_Toc214710590" w:history="1">
        <w:r w:rsidRPr="003273C0">
          <w:rPr>
            <w:rStyle w:val="Hyperlink"/>
          </w:rPr>
          <w:t>Hình 7. Luồng giám sát hệ thống</w:t>
        </w:r>
        <w:r>
          <w:rPr>
            <w:webHidden/>
          </w:rPr>
          <w:tab/>
        </w:r>
        <w:r>
          <w:rPr>
            <w:webHidden/>
          </w:rPr>
          <w:fldChar w:fldCharType="begin"/>
        </w:r>
        <w:r>
          <w:rPr>
            <w:webHidden/>
          </w:rPr>
          <w:instrText xml:space="preserve"> PAGEREF _Toc214710590 \h </w:instrText>
        </w:r>
        <w:r>
          <w:rPr>
            <w:webHidden/>
          </w:rPr>
        </w:r>
        <w:r>
          <w:rPr>
            <w:webHidden/>
          </w:rPr>
          <w:fldChar w:fldCharType="separate"/>
        </w:r>
        <w:r>
          <w:rPr>
            <w:webHidden/>
          </w:rPr>
          <w:t>19</w:t>
        </w:r>
        <w:r>
          <w:rPr>
            <w:webHidden/>
          </w:rPr>
          <w:fldChar w:fldCharType="end"/>
        </w:r>
      </w:hyperlink>
    </w:p>
    <w:p w14:paraId="376ABCC9" w14:textId="3A8C5353" w:rsidR="0027746C" w:rsidRDefault="0027746C">
      <w:pPr>
        <w:pStyle w:val="TOC1"/>
        <w:rPr>
          <w:rFonts w:asciiTheme="minorHAnsi" w:eastAsiaTheme="minorEastAsia" w:hAnsiTheme="minorHAnsi"/>
          <w:b w:val="0"/>
          <w:bCs w:val="0"/>
          <w:sz w:val="22"/>
          <w:szCs w:val="22"/>
        </w:rPr>
      </w:pPr>
      <w:hyperlink w:anchor="_Toc214710591" w:history="1">
        <w:r w:rsidRPr="003273C0">
          <w:rPr>
            <w:rStyle w:val="Hyperlink"/>
          </w:rPr>
          <w:t>Hình 8. Service Discovery bằng DNS nội bộ</w:t>
        </w:r>
        <w:r>
          <w:rPr>
            <w:webHidden/>
          </w:rPr>
          <w:tab/>
        </w:r>
        <w:r>
          <w:rPr>
            <w:webHidden/>
          </w:rPr>
          <w:fldChar w:fldCharType="begin"/>
        </w:r>
        <w:r>
          <w:rPr>
            <w:webHidden/>
          </w:rPr>
          <w:instrText xml:space="preserve"> PAGEREF _Toc214710591 \h </w:instrText>
        </w:r>
        <w:r>
          <w:rPr>
            <w:webHidden/>
          </w:rPr>
        </w:r>
        <w:r>
          <w:rPr>
            <w:webHidden/>
          </w:rPr>
          <w:fldChar w:fldCharType="separate"/>
        </w:r>
        <w:r>
          <w:rPr>
            <w:webHidden/>
          </w:rPr>
          <w:t>21</w:t>
        </w:r>
        <w:r>
          <w:rPr>
            <w:webHidden/>
          </w:rPr>
          <w:fldChar w:fldCharType="end"/>
        </w:r>
      </w:hyperlink>
    </w:p>
    <w:p w14:paraId="14D94576" w14:textId="619286FC" w:rsidR="0027746C" w:rsidRDefault="0027746C">
      <w:pPr>
        <w:pStyle w:val="TOC1"/>
        <w:rPr>
          <w:rFonts w:asciiTheme="minorHAnsi" w:eastAsiaTheme="minorEastAsia" w:hAnsiTheme="minorHAnsi"/>
          <w:b w:val="0"/>
          <w:bCs w:val="0"/>
          <w:sz w:val="22"/>
          <w:szCs w:val="22"/>
        </w:rPr>
      </w:pPr>
      <w:hyperlink w:anchor="_Toc214710592" w:history="1">
        <w:r w:rsidRPr="003273C0">
          <w:rPr>
            <w:rStyle w:val="Hyperlink"/>
          </w:rPr>
          <w:t>Hình 9. Mã của File: web-frontend-server/Dockerfile</w:t>
        </w:r>
        <w:r>
          <w:rPr>
            <w:webHidden/>
          </w:rPr>
          <w:tab/>
        </w:r>
        <w:r>
          <w:rPr>
            <w:webHidden/>
          </w:rPr>
          <w:fldChar w:fldCharType="begin"/>
        </w:r>
        <w:r>
          <w:rPr>
            <w:webHidden/>
          </w:rPr>
          <w:instrText xml:space="preserve"> PAGEREF _Toc214710592 \h </w:instrText>
        </w:r>
        <w:r>
          <w:rPr>
            <w:webHidden/>
          </w:rPr>
        </w:r>
        <w:r>
          <w:rPr>
            <w:webHidden/>
          </w:rPr>
          <w:fldChar w:fldCharType="separate"/>
        </w:r>
        <w:r>
          <w:rPr>
            <w:webHidden/>
          </w:rPr>
          <w:t>24</w:t>
        </w:r>
        <w:r>
          <w:rPr>
            <w:webHidden/>
          </w:rPr>
          <w:fldChar w:fldCharType="end"/>
        </w:r>
      </w:hyperlink>
    </w:p>
    <w:p w14:paraId="6E4A7C8E" w14:textId="49152D67" w:rsidR="0027746C" w:rsidRDefault="0027746C">
      <w:pPr>
        <w:pStyle w:val="TOC1"/>
        <w:rPr>
          <w:rFonts w:asciiTheme="minorHAnsi" w:eastAsiaTheme="minorEastAsia" w:hAnsiTheme="minorHAnsi"/>
          <w:b w:val="0"/>
          <w:bCs w:val="0"/>
          <w:sz w:val="22"/>
          <w:szCs w:val="22"/>
        </w:rPr>
      </w:pPr>
      <w:hyperlink w:anchor="_Toc214710593" w:history="1">
        <w:r w:rsidRPr="003273C0">
          <w:rPr>
            <w:rStyle w:val="Hyperlink"/>
          </w:rPr>
          <w:t>Hình 10. Mã của File: web-frontend-server/conf.default</w:t>
        </w:r>
        <w:r>
          <w:rPr>
            <w:webHidden/>
          </w:rPr>
          <w:tab/>
        </w:r>
        <w:r>
          <w:rPr>
            <w:webHidden/>
          </w:rPr>
          <w:fldChar w:fldCharType="begin"/>
        </w:r>
        <w:r>
          <w:rPr>
            <w:webHidden/>
          </w:rPr>
          <w:instrText xml:space="preserve"> PAGEREF _Toc214710593 \h </w:instrText>
        </w:r>
        <w:r>
          <w:rPr>
            <w:webHidden/>
          </w:rPr>
        </w:r>
        <w:r>
          <w:rPr>
            <w:webHidden/>
          </w:rPr>
          <w:fldChar w:fldCharType="separate"/>
        </w:r>
        <w:r>
          <w:rPr>
            <w:webHidden/>
          </w:rPr>
          <w:t>25</w:t>
        </w:r>
        <w:r>
          <w:rPr>
            <w:webHidden/>
          </w:rPr>
          <w:fldChar w:fldCharType="end"/>
        </w:r>
      </w:hyperlink>
    </w:p>
    <w:p w14:paraId="3A9958BC" w14:textId="7130598E" w:rsidR="0027746C" w:rsidRDefault="0027746C">
      <w:pPr>
        <w:pStyle w:val="TOC1"/>
        <w:rPr>
          <w:rFonts w:asciiTheme="minorHAnsi" w:eastAsiaTheme="minorEastAsia" w:hAnsiTheme="minorHAnsi"/>
          <w:b w:val="0"/>
          <w:bCs w:val="0"/>
          <w:sz w:val="22"/>
          <w:szCs w:val="22"/>
        </w:rPr>
      </w:pPr>
      <w:hyperlink w:anchor="_Toc214710594" w:history="1">
        <w:r w:rsidRPr="003273C0">
          <w:rPr>
            <w:rStyle w:val="Hyperlink"/>
          </w:rPr>
          <w:t>Hình 11. Mã của File: application-backend-server/Dockerfile</w:t>
        </w:r>
        <w:r>
          <w:rPr>
            <w:webHidden/>
          </w:rPr>
          <w:tab/>
        </w:r>
        <w:r>
          <w:rPr>
            <w:webHidden/>
          </w:rPr>
          <w:fldChar w:fldCharType="begin"/>
        </w:r>
        <w:r>
          <w:rPr>
            <w:webHidden/>
          </w:rPr>
          <w:instrText xml:space="preserve"> PAGEREF _Toc214710594 \h </w:instrText>
        </w:r>
        <w:r>
          <w:rPr>
            <w:webHidden/>
          </w:rPr>
        </w:r>
        <w:r>
          <w:rPr>
            <w:webHidden/>
          </w:rPr>
          <w:fldChar w:fldCharType="separate"/>
        </w:r>
        <w:r>
          <w:rPr>
            <w:webHidden/>
          </w:rPr>
          <w:t>26</w:t>
        </w:r>
        <w:r>
          <w:rPr>
            <w:webHidden/>
          </w:rPr>
          <w:fldChar w:fldCharType="end"/>
        </w:r>
      </w:hyperlink>
    </w:p>
    <w:p w14:paraId="27EDF599" w14:textId="718340E0" w:rsidR="0027746C" w:rsidRDefault="0027746C">
      <w:pPr>
        <w:pStyle w:val="TOC1"/>
        <w:rPr>
          <w:rFonts w:asciiTheme="minorHAnsi" w:eastAsiaTheme="minorEastAsia" w:hAnsiTheme="minorHAnsi"/>
          <w:b w:val="0"/>
          <w:bCs w:val="0"/>
          <w:sz w:val="22"/>
          <w:szCs w:val="22"/>
        </w:rPr>
      </w:pPr>
      <w:hyperlink w:anchor="_Toc214710595" w:history="1">
        <w:r w:rsidRPr="003273C0">
          <w:rPr>
            <w:rStyle w:val="Hyperlink"/>
          </w:rPr>
          <w:t>Hình 12. Mã của File: application-backend-server/app.py</w:t>
        </w:r>
        <w:r>
          <w:rPr>
            <w:webHidden/>
          </w:rPr>
          <w:tab/>
        </w:r>
        <w:r>
          <w:rPr>
            <w:webHidden/>
          </w:rPr>
          <w:fldChar w:fldCharType="begin"/>
        </w:r>
        <w:r>
          <w:rPr>
            <w:webHidden/>
          </w:rPr>
          <w:instrText xml:space="preserve"> PAGEREF _Toc214710595 \h </w:instrText>
        </w:r>
        <w:r>
          <w:rPr>
            <w:webHidden/>
          </w:rPr>
        </w:r>
        <w:r>
          <w:rPr>
            <w:webHidden/>
          </w:rPr>
          <w:fldChar w:fldCharType="separate"/>
        </w:r>
        <w:r>
          <w:rPr>
            <w:webHidden/>
          </w:rPr>
          <w:t>28</w:t>
        </w:r>
        <w:r>
          <w:rPr>
            <w:webHidden/>
          </w:rPr>
          <w:fldChar w:fldCharType="end"/>
        </w:r>
      </w:hyperlink>
    </w:p>
    <w:p w14:paraId="6EF3A521" w14:textId="5F54EA2E" w:rsidR="0027746C" w:rsidRDefault="0027746C">
      <w:pPr>
        <w:pStyle w:val="TOC1"/>
        <w:rPr>
          <w:rFonts w:asciiTheme="minorHAnsi" w:eastAsiaTheme="minorEastAsia" w:hAnsiTheme="minorHAnsi"/>
          <w:b w:val="0"/>
          <w:bCs w:val="0"/>
          <w:sz w:val="22"/>
          <w:szCs w:val="22"/>
        </w:rPr>
      </w:pPr>
      <w:hyperlink w:anchor="_Toc214710596" w:history="1">
        <w:r w:rsidRPr="003273C0">
          <w:rPr>
            <w:rStyle w:val="Hyperlink"/>
          </w:rPr>
          <w:t xml:space="preserve">Hình 13. Mã của File: </w:t>
        </w:r>
        <w:r w:rsidRPr="003273C0">
          <w:rPr>
            <w:rStyle w:val="Hyperlink"/>
            <w:lang w:val="vi-VN"/>
          </w:rPr>
          <w:t>docker-compose.yml</w:t>
        </w:r>
        <w:r>
          <w:rPr>
            <w:webHidden/>
          </w:rPr>
          <w:tab/>
        </w:r>
        <w:r>
          <w:rPr>
            <w:webHidden/>
          </w:rPr>
          <w:fldChar w:fldCharType="begin"/>
        </w:r>
        <w:r>
          <w:rPr>
            <w:webHidden/>
          </w:rPr>
          <w:instrText xml:space="preserve"> PAGEREF _Toc214710596 \h </w:instrText>
        </w:r>
        <w:r>
          <w:rPr>
            <w:webHidden/>
          </w:rPr>
        </w:r>
        <w:r>
          <w:rPr>
            <w:webHidden/>
          </w:rPr>
          <w:fldChar w:fldCharType="separate"/>
        </w:r>
        <w:r>
          <w:rPr>
            <w:webHidden/>
          </w:rPr>
          <w:t>31</w:t>
        </w:r>
        <w:r>
          <w:rPr>
            <w:webHidden/>
          </w:rPr>
          <w:fldChar w:fldCharType="end"/>
        </w:r>
      </w:hyperlink>
    </w:p>
    <w:p w14:paraId="1412C5D2" w14:textId="62EE8F8D" w:rsidR="0027746C" w:rsidRDefault="0027746C">
      <w:pPr>
        <w:pStyle w:val="TOC1"/>
        <w:rPr>
          <w:rFonts w:asciiTheme="minorHAnsi" w:eastAsiaTheme="minorEastAsia" w:hAnsiTheme="minorHAnsi"/>
          <w:b w:val="0"/>
          <w:bCs w:val="0"/>
          <w:sz w:val="22"/>
          <w:szCs w:val="22"/>
        </w:rPr>
      </w:pPr>
      <w:hyperlink w:anchor="_Toc214710597" w:history="1">
        <w:r w:rsidRPr="003273C0">
          <w:rPr>
            <w:rStyle w:val="Hyperlink"/>
          </w:rPr>
          <w:t xml:space="preserve">Hình 14. Mã của File: </w:t>
        </w:r>
        <w:r w:rsidRPr="003273C0">
          <w:rPr>
            <w:rStyle w:val="Hyperlink"/>
            <w:lang w:val="vi-VN"/>
          </w:rPr>
          <w:t>docker-compose.yml</w:t>
        </w:r>
        <w:r>
          <w:rPr>
            <w:webHidden/>
          </w:rPr>
          <w:tab/>
        </w:r>
        <w:r>
          <w:rPr>
            <w:webHidden/>
          </w:rPr>
          <w:fldChar w:fldCharType="begin"/>
        </w:r>
        <w:r>
          <w:rPr>
            <w:webHidden/>
          </w:rPr>
          <w:instrText xml:space="preserve"> PAGEREF _Toc214710597 \h </w:instrText>
        </w:r>
        <w:r>
          <w:rPr>
            <w:webHidden/>
          </w:rPr>
        </w:r>
        <w:r>
          <w:rPr>
            <w:webHidden/>
          </w:rPr>
          <w:fldChar w:fldCharType="separate"/>
        </w:r>
        <w:r>
          <w:rPr>
            <w:webHidden/>
          </w:rPr>
          <w:t>32</w:t>
        </w:r>
        <w:r>
          <w:rPr>
            <w:webHidden/>
          </w:rPr>
          <w:fldChar w:fldCharType="end"/>
        </w:r>
      </w:hyperlink>
    </w:p>
    <w:p w14:paraId="2F3BD33F" w14:textId="5BC1CE2B" w:rsidR="0027746C" w:rsidRDefault="0027746C">
      <w:pPr>
        <w:pStyle w:val="TOC1"/>
        <w:rPr>
          <w:rFonts w:asciiTheme="minorHAnsi" w:eastAsiaTheme="minorEastAsia" w:hAnsiTheme="minorHAnsi"/>
          <w:b w:val="0"/>
          <w:bCs w:val="0"/>
          <w:sz w:val="22"/>
          <w:szCs w:val="22"/>
        </w:rPr>
      </w:pPr>
      <w:hyperlink w:anchor="_Toc214710598" w:history="1">
        <w:r w:rsidRPr="003273C0">
          <w:rPr>
            <w:rStyle w:val="Hyperlink"/>
          </w:rPr>
          <w:t xml:space="preserve">Hình 15. Mã của File: </w:t>
        </w:r>
        <w:r w:rsidRPr="003273C0">
          <w:rPr>
            <w:rStyle w:val="Hyperlink"/>
            <w:lang w:val="vi-VN"/>
          </w:rPr>
          <w:t>docker-compose.yml</w:t>
        </w:r>
        <w:r>
          <w:rPr>
            <w:webHidden/>
          </w:rPr>
          <w:tab/>
        </w:r>
        <w:r>
          <w:rPr>
            <w:webHidden/>
          </w:rPr>
          <w:fldChar w:fldCharType="begin"/>
        </w:r>
        <w:r>
          <w:rPr>
            <w:webHidden/>
          </w:rPr>
          <w:instrText xml:space="preserve"> PAGEREF _Toc214710598 \h </w:instrText>
        </w:r>
        <w:r>
          <w:rPr>
            <w:webHidden/>
          </w:rPr>
        </w:r>
        <w:r>
          <w:rPr>
            <w:webHidden/>
          </w:rPr>
          <w:fldChar w:fldCharType="separate"/>
        </w:r>
        <w:r>
          <w:rPr>
            <w:webHidden/>
          </w:rPr>
          <w:t>33</w:t>
        </w:r>
        <w:r>
          <w:rPr>
            <w:webHidden/>
          </w:rPr>
          <w:fldChar w:fldCharType="end"/>
        </w:r>
      </w:hyperlink>
    </w:p>
    <w:p w14:paraId="2523D614" w14:textId="237A1A48" w:rsidR="0027746C" w:rsidRDefault="0027746C">
      <w:pPr>
        <w:pStyle w:val="TOC1"/>
        <w:rPr>
          <w:rFonts w:asciiTheme="minorHAnsi" w:eastAsiaTheme="minorEastAsia" w:hAnsiTheme="minorHAnsi"/>
          <w:b w:val="0"/>
          <w:bCs w:val="0"/>
          <w:sz w:val="22"/>
          <w:szCs w:val="22"/>
        </w:rPr>
      </w:pPr>
      <w:hyperlink w:anchor="_Toc214710599" w:history="1">
        <w:r w:rsidRPr="003273C0">
          <w:rPr>
            <w:rStyle w:val="Hyperlink"/>
          </w:rPr>
          <w:t xml:space="preserve">Hình 16. Mã của File: </w:t>
        </w:r>
        <w:r w:rsidRPr="003273C0">
          <w:rPr>
            <w:rStyle w:val="Hyperlink"/>
            <w:lang w:val="vi-VN"/>
          </w:rPr>
          <w:t>docker-compose.yml</w:t>
        </w:r>
        <w:r>
          <w:rPr>
            <w:webHidden/>
          </w:rPr>
          <w:tab/>
        </w:r>
        <w:r>
          <w:rPr>
            <w:webHidden/>
          </w:rPr>
          <w:fldChar w:fldCharType="begin"/>
        </w:r>
        <w:r>
          <w:rPr>
            <w:webHidden/>
          </w:rPr>
          <w:instrText xml:space="preserve"> PAGEREF _Toc214710599 \h </w:instrText>
        </w:r>
        <w:r>
          <w:rPr>
            <w:webHidden/>
          </w:rPr>
        </w:r>
        <w:r>
          <w:rPr>
            <w:webHidden/>
          </w:rPr>
          <w:fldChar w:fldCharType="separate"/>
        </w:r>
        <w:r>
          <w:rPr>
            <w:webHidden/>
          </w:rPr>
          <w:t>33</w:t>
        </w:r>
        <w:r>
          <w:rPr>
            <w:webHidden/>
          </w:rPr>
          <w:fldChar w:fldCharType="end"/>
        </w:r>
      </w:hyperlink>
    </w:p>
    <w:p w14:paraId="6AD88DF6" w14:textId="34090D65" w:rsidR="0027746C" w:rsidRDefault="0027746C">
      <w:pPr>
        <w:pStyle w:val="TOC1"/>
        <w:rPr>
          <w:rFonts w:asciiTheme="minorHAnsi" w:eastAsiaTheme="minorEastAsia" w:hAnsiTheme="minorHAnsi"/>
          <w:b w:val="0"/>
          <w:bCs w:val="0"/>
          <w:sz w:val="22"/>
          <w:szCs w:val="22"/>
        </w:rPr>
      </w:pPr>
      <w:hyperlink w:anchor="_Toc214710600" w:history="1">
        <w:r w:rsidRPr="003273C0">
          <w:rPr>
            <w:rStyle w:val="Hyperlink"/>
          </w:rPr>
          <w:t xml:space="preserve">Hình 17. Mã của File: </w:t>
        </w:r>
        <w:r w:rsidRPr="003273C0">
          <w:rPr>
            <w:rStyle w:val="Hyperlink"/>
            <w:lang w:val="vi-VN"/>
          </w:rPr>
          <w:t>api-gateway-proxy-server / nginx.conf</w:t>
        </w:r>
        <w:r>
          <w:rPr>
            <w:webHidden/>
          </w:rPr>
          <w:tab/>
        </w:r>
        <w:r>
          <w:rPr>
            <w:webHidden/>
          </w:rPr>
          <w:fldChar w:fldCharType="begin"/>
        </w:r>
        <w:r>
          <w:rPr>
            <w:webHidden/>
          </w:rPr>
          <w:instrText xml:space="preserve"> PAGEREF _Toc214710600 \h </w:instrText>
        </w:r>
        <w:r>
          <w:rPr>
            <w:webHidden/>
          </w:rPr>
        </w:r>
        <w:r>
          <w:rPr>
            <w:webHidden/>
          </w:rPr>
          <w:fldChar w:fldCharType="separate"/>
        </w:r>
        <w:r>
          <w:rPr>
            <w:webHidden/>
          </w:rPr>
          <w:t>38</w:t>
        </w:r>
        <w:r>
          <w:rPr>
            <w:webHidden/>
          </w:rPr>
          <w:fldChar w:fldCharType="end"/>
        </w:r>
      </w:hyperlink>
    </w:p>
    <w:p w14:paraId="10CB0843" w14:textId="75DA5EE0" w:rsidR="0027746C" w:rsidRDefault="0027746C">
      <w:pPr>
        <w:pStyle w:val="TOC1"/>
        <w:rPr>
          <w:rFonts w:asciiTheme="minorHAnsi" w:eastAsiaTheme="minorEastAsia" w:hAnsiTheme="minorHAnsi"/>
          <w:b w:val="0"/>
          <w:bCs w:val="0"/>
          <w:sz w:val="22"/>
          <w:szCs w:val="22"/>
        </w:rPr>
      </w:pPr>
      <w:hyperlink w:anchor="_Toc214710601" w:history="1">
        <w:r w:rsidRPr="003273C0">
          <w:rPr>
            <w:rStyle w:val="Hyperlink"/>
          </w:rPr>
          <w:t xml:space="preserve">Hình 18. Mã của File: </w:t>
        </w:r>
        <w:r w:rsidRPr="003273C0">
          <w:rPr>
            <w:rStyle w:val="Hyperlink"/>
            <w:lang w:val="vi-VN"/>
          </w:rPr>
          <w:t>internal-dns-server / db.cloud.local</w:t>
        </w:r>
        <w:r>
          <w:rPr>
            <w:webHidden/>
          </w:rPr>
          <w:tab/>
        </w:r>
        <w:r>
          <w:rPr>
            <w:webHidden/>
          </w:rPr>
          <w:fldChar w:fldCharType="begin"/>
        </w:r>
        <w:r>
          <w:rPr>
            <w:webHidden/>
          </w:rPr>
          <w:instrText xml:space="preserve"> PAGEREF _Toc214710601 \h </w:instrText>
        </w:r>
        <w:r>
          <w:rPr>
            <w:webHidden/>
          </w:rPr>
        </w:r>
        <w:r>
          <w:rPr>
            <w:webHidden/>
          </w:rPr>
          <w:fldChar w:fldCharType="separate"/>
        </w:r>
        <w:r>
          <w:rPr>
            <w:webHidden/>
          </w:rPr>
          <w:t>40</w:t>
        </w:r>
        <w:r>
          <w:rPr>
            <w:webHidden/>
          </w:rPr>
          <w:fldChar w:fldCharType="end"/>
        </w:r>
      </w:hyperlink>
    </w:p>
    <w:p w14:paraId="5808A969" w14:textId="1D7D1538" w:rsidR="0027746C" w:rsidRDefault="0027746C">
      <w:pPr>
        <w:pStyle w:val="TOC1"/>
        <w:rPr>
          <w:rFonts w:asciiTheme="minorHAnsi" w:eastAsiaTheme="minorEastAsia" w:hAnsiTheme="minorHAnsi"/>
          <w:b w:val="0"/>
          <w:bCs w:val="0"/>
          <w:sz w:val="22"/>
          <w:szCs w:val="22"/>
        </w:rPr>
      </w:pPr>
      <w:hyperlink w:anchor="_Toc214710602" w:history="1">
        <w:r w:rsidRPr="003273C0">
          <w:rPr>
            <w:rStyle w:val="Hyperlink"/>
            <w:lang w:val="vi-VN"/>
          </w:rPr>
          <w:t>Hình 1</w:t>
        </w:r>
        <w:r w:rsidRPr="003273C0">
          <w:rPr>
            <w:rStyle w:val="Hyperlink"/>
          </w:rPr>
          <w:t>9</w:t>
        </w:r>
        <w:r w:rsidRPr="003273C0">
          <w:rPr>
            <w:rStyle w:val="Hyperlink"/>
            <w:lang w:val="vi-VN"/>
          </w:rPr>
          <w:t>. Mã của File:</w:t>
        </w:r>
        <w:r w:rsidRPr="003273C0">
          <w:rPr>
            <w:rStyle w:val="Hyperlink"/>
          </w:rPr>
          <w:t xml:space="preserve"> </w:t>
        </w:r>
        <w:r w:rsidRPr="003273C0">
          <w:rPr>
            <w:rStyle w:val="Hyperlink"/>
            <w:lang w:val="vi-VN"/>
          </w:rPr>
          <w:t>monitoring-prometheus-server / prometheus.yml</w:t>
        </w:r>
        <w:r>
          <w:rPr>
            <w:webHidden/>
          </w:rPr>
          <w:tab/>
        </w:r>
        <w:r>
          <w:rPr>
            <w:webHidden/>
          </w:rPr>
          <w:fldChar w:fldCharType="begin"/>
        </w:r>
        <w:r>
          <w:rPr>
            <w:webHidden/>
          </w:rPr>
          <w:instrText xml:space="preserve"> PAGEREF _Toc214710602 \h </w:instrText>
        </w:r>
        <w:r>
          <w:rPr>
            <w:webHidden/>
          </w:rPr>
        </w:r>
        <w:r>
          <w:rPr>
            <w:webHidden/>
          </w:rPr>
          <w:fldChar w:fldCharType="separate"/>
        </w:r>
        <w:r>
          <w:rPr>
            <w:webHidden/>
          </w:rPr>
          <w:t>41</w:t>
        </w:r>
        <w:r>
          <w:rPr>
            <w:webHidden/>
          </w:rPr>
          <w:fldChar w:fldCharType="end"/>
        </w:r>
      </w:hyperlink>
    </w:p>
    <w:p w14:paraId="6A5B5930" w14:textId="62A3D990" w:rsidR="0027746C" w:rsidRDefault="0027746C" w:rsidP="00113EBF">
      <w:pPr>
        <w:pStyle w:val="Nidungvnbn"/>
      </w:pPr>
      <w:r>
        <w:fldChar w:fldCharType="end"/>
      </w:r>
    </w:p>
    <w:p w14:paraId="42DE4972" w14:textId="64B475F9" w:rsidR="0027746C" w:rsidRPr="00113EBF" w:rsidRDefault="0027746C" w:rsidP="00113EBF">
      <w:pPr>
        <w:pStyle w:val="Nidungvnbn"/>
      </w:pPr>
    </w:p>
    <w:p w14:paraId="3C575C58" w14:textId="77777777" w:rsidR="00113EBF" w:rsidRPr="00113EBF" w:rsidRDefault="00113EBF" w:rsidP="00113EBF">
      <w:pPr>
        <w:pStyle w:val="Nidungvnbn"/>
        <w:ind w:firstLine="0"/>
      </w:pPr>
    </w:p>
    <w:p w14:paraId="7E6B0083" w14:textId="77777777" w:rsidR="00D13A52" w:rsidRPr="00113EBF" w:rsidRDefault="00D13A52" w:rsidP="00113EBF">
      <w:pPr>
        <w:pStyle w:val="Nidungvnbn"/>
      </w:pPr>
    </w:p>
    <w:p w14:paraId="77E26EFE" w14:textId="3948576A" w:rsidR="005D1C57" w:rsidRPr="005D1C57" w:rsidRDefault="005D1C57" w:rsidP="002D6A01">
      <w:pPr>
        <w:pStyle w:val="Heading1"/>
        <w:numPr>
          <w:ilvl w:val="0"/>
          <w:numId w:val="0"/>
        </w:numPr>
        <w:ind w:left="284" w:hanging="284"/>
        <w:jc w:val="center"/>
        <w:rPr>
          <w:sz w:val="26"/>
          <w:szCs w:val="26"/>
          <w:lang w:val="en-US"/>
        </w:rPr>
      </w:pPr>
      <w:bookmarkStart w:id="3" w:name="_Toc214707746"/>
      <w:r w:rsidRPr="000044BC">
        <w:t xml:space="preserve">DANH MỤC </w:t>
      </w:r>
      <w:r>
        <w:rPr>
          <w:lang w:val="en-US"/>
        </w:rPr>
        <w:t>BẢNG BIỂU</w:t>
      </w:r>
      <w:bookmarkEnd w:id="3"/>
    </w:p>
    <w:p w14:paraId="017BAB6D" w14:textId="7171923E" w:rsidR="00D13A52" w:rsidRDefault="00D13A52">
      <w:pPr>
        <w:pStyle w:val="TOC1"/>
        <w:rPr>
          <w:rFonts w:asciiTheme="minorHAnsi" w:eastAsiaTheme="minorEastAsia" w:hAnsiTheme="minorHAnsi"/>
          <w:b w:val="0"/>
          <w:bCs w:val="0"/>
          <w:sz w:val="22"/>
          <w:szCs w:val="22"/>
        </w:rPr>
      </w:pPr>
      <w:r>
        <w:rPr>
          <w:szCs w:val="26"/>
        </w:rPr>
        <w:fldChar w:fldCharType="begin"/>
      </w:r>
      <w:r>
        <w:rPr>
          <w:szCs w:val="26"/>
        </w:rPr>
        <w:instrText xml:space="preserve"> TOC \h \z \t "bang,1" </w:instrText>
      </w:r>
      <w:r>
        <w:rPr>
          <w:szCs w:val="26"/>
        </w:rPr>
        <w:fldChar w:fldCharType="separate"/>
      </w:r>
      <w:hyperlink w:anchor="_Toc214708600" w:history="1">
        <w:r w:rsidRPr="00F17A75">
          <w:rPr>
            <w:rStyle w:val="Hyperlink"/>
          </w:rPr>
          <w:t>Bảng 1. Bảng hệ thống 9 server</w:t>
        </w:r>
        <w:r>
          <w:rPr>
            <w:webHidden/>
          </w:rPr>
          <w:tab/>
        </w:r>
        <w:r>
          <w:rPr>
            <w:webHidden/>
          </w:rPr>
          <w:fldChar w:fldCharType="begin"/>
        </w:r>
        <w:r>
          <w:rPr>
            <w:webHidden/>
          </w:rPr>
          <w:instrText xml:space="preserve"> PAGEREF _Toc214708600 \h </w:instrText>
        </w:r>
        <w:r>
          <w:rPr>
            <w:webHidden/>
          </w:rPr>
        </w:r>
        <w:r>
          <w:rPr>
            <w:webHidden/>
          </w:rPr>
          <w:fldChar w:fldCharType="separate"/>
        </w:r>
        <w:r>
          <w:rPr>
            <w:webHidden/>
          </w:rPr>
          <w:t>4</w:t>
        </w:r>
        <w:r>
          <w:rPr>
            <w:webHidden/>
          </w:rPr>
          <w:fldChar w:fldCharType="end"/>
        </w:r>
      </w:hyperlink>
    </w:p>
    <w:p w14:paraId="006C315E" w14:textId="47B362A1" w:rsidR="00D13A52" w:rsidRDefault="00D13A52">
      <w:pPr>
        <w:pStyle w:val="TOC1"/>
        <w:rPr>
          <w:rFonts w:asciiTheme="minorHAnsi" w:eastAsiaTheme="minorEastAsia" w:hAnsiTheme="minorHAnsi"/>
          <w:b w:val="0"/>
          <w:bCs w:val="0"/>
          <w:sz w:val="22"/>
          <w:szCs w:val="22"/>
        </w:rPr>
      </w:pPr>
      <w:hyperlink w:anchor="_Toc214708601" w:history="1">
        <w:r w:rsidRPr="00F17A75">
          <w:rPr>
            <w:rStyle w:val="Hyperlink"/>
          </w:rPr>
          <w:t>Bảng 2. Bảng hiển thị các thành phần trong sơ đồ mạng</w:t>
        </w:r>
        <w:r>
          <w:rPr>
            <w:webHidden/>
          </w:rPr>
          <w:tab/>
        </w:r>
        <w:r>
          <w:rPr>
            <w:webHidden/>
          </w:rPr>
          <w:fldChar w:fldCharType="begin"/>
        </w:r>
        <w:r>
          <w:rPr>
            <w:webHidden/>
          </w:rPr>
          <w:instrText xml:space="preserve"> PAGEREF _Toc214708601 \h </w:instrText>
        </w:r>
        <w:r>
          <w:rPr>
            <w:webHidden/>
          </w:rPr>
        </w:r>
        <w:r>
          <w:rPr>
            <w:webHidden/>
          </w:rPr>
          <w:fldChar w:fldCharType="separate"/>
        </w:r>
        <w:r>
          <w:rPr>
            <w:webHidden/>
          </w:rPr>
          <w:t>9</w:t>
        </w:r>
        <w:r>
          <w:rPr>
            <w:webHidden/>
          </w:rPr>
          <w:fldChar w:fldCharType="end"/>
        </w:r>
      </w:hyperlink>
    </w:p>
    <w:p w14:paraId="51AEA28A" w14:textId="5A89A0B5" w:rsidR="00D13A52" w:rsidRDefault="00D13A52">
      <w:pPr>
        <w:pStyle w:val="TOC1"/>
        <w:rPr>
          <w:rFonts w:asciiTheme="minorHAnsi" w:eastAsiaTheme="minorEastAsia" w:hAnsiTheme="minorHAnsi"/>
          <w:b w:val="0"/>
          <w:bCs w:val="0"/>
          <w:sz w:val="22"/>
          <w:szCs w:val="22"/>
        </w:rPr>
      </w:pPr>
      <w:hyperlink w:anchor="_Toc214708602" w:history="1">
        <w:r w:rsidRPr="00F17A75">
          <w:rPr>
            <w:rStyle w:val="Hyperlink"/>
          </w:rPr>
          <w:t>Bảng 3. Bảng phân công và đánh giá thành viên</w:t>
        </w:r>
        <w:r>
          <w:rPr>
            <w:webHidden/>
          </w:rPr>
          <w:tab/>
        </w:r>
        <w:r>
          <w:rPr>
            <w:webHidden/>
          </w:rPr>
          <w:fldChar w:fldCharType="begin"/>
        </w:r>
        <w:r>
          <w:rPr>
            <w:webHidden/>
          </w:rPr>
          <w:instrText xml:space="preserve"> PAGEREF _Toc214708602 \h </w:instrText>
        </w:r>
        <w:r>
          <w:rPr>
            <w:webHidden/>
          </w:rPr>
        </w:r>
        <w:r>
          <w:rPr>
            <w:webHidden/>
          </w:rPr>
          <w:fldChar w:fldCharType="separate"/>
        </w:r>
        <w:r>
          <w:rPr>
            <w:webHidden/>
          </w:rPr>
          <w:t>44</w:t>
        </w:r>
        <w:r>
          <w:rPr>
            <w:webHidden/>
          </w:rPr>
          <w:fldChar w:fldCharType="end"/>
        </w:r>
      </w:hyperlink>
    </w:p>
    <w:p w14:paraId="08C3BFB7" w14:textId="18CDD484" w:rsidR="005D1C57" w:rsidRDefault="00D13A52" w:rsidP="00B63B3D">
      <w:pPr>
        <w:rPr>
          <w:sz w:val="26"/>
          <w:szCs w:val="26"/>
        </w:rPr>
      </w:pPr>
      <w:r>
        <w:rPr>
          <w:sz w:val="26"/>
          <w:szCs w:val="26"/>
        </w:rPr>
        <w:fldChar w:fldCharType="end"/>
      </w:r>
    </w:p>
    <w:p w14:paraId="539CE7FA" w14:textId="77777777" w:rsidR="005D1C57" w:rsidRDefault="005D1C57" w:rsidP="00B63B3D">
      <w:pPr>
        <w:rPr>
          <w:sz w:val="26"/>
          <w:szCs w:val="26"/>
        </w:rPr>
      </w:pPr>
    </w:p>
    <w:p w14:paraId="4C4B5A12" w14:textId="77777777" w:rsidR="005D1C57" w:rsidRDefault="005D1C57" w:rsidP="00B63B3D">
      <w:pPr>
        <w:rPr>
          <w:sz w:val="26"/>
          <w:szCs w:val="26"/>
        </w:rPr>
      </w:pPr>
    </w:p>
    <w:p w14:paraId="6F6C66A8" w14:textId="77777777" w:rsidR="005D1C57" w:rsidRDefault="005D1C57" w:rsidP="00B63B3D">
      <w:pPr>
        <w:rPr>
          <w:sz w:val="26"/>
          <w:szCs w:val="26"/>
        </w:rPr>
      </w:pPr>
    </w:p>
    <w:p w14:paraId="3B57EBBC" w14:textId="77777777" w:rsidR="005D1C57" w:rsidRDefault="005D1C57" w:rsidP="00B63B3D">
      <w:pPr>
        <w:rPr>
          <w:sz w:val="26"/>
          <w:szCs w:val="26"/>
        </w:rPr>
      </w:pPr>
    </w:p>
    <w:p w14:paraId="65106523" w14:textId="77777777" w:rsidR="005D1C57" w:rsidRDefault="005D1C57" w:rsidP="00B63B3D">
      <w:pPr>
        <w:rPr>
          <w:sz w:val="26"/>
          <w:szCs w:val="26"/>
        </w:rPr>
      </w:pPr>
    </w:p>
    <w:p w14:paraId="704D7767" w14:textId="77777777" w:rsidR="005D1C57" w:rsidRDefault="005D1C57" w:rsidP="00B63B3D">
      <w:pPr>
        <w:rPr>
          <w:sz w:val="26"/>
          <w:szCs w:val="26"/>
        </w:rPr>
      </w:pPr>
    </w:p>
    <w:p w14:paraId="4F92B645" w14:textId="77777777" w:rsidR="005D1C57" w:rsidRDefault="005D1C57" w:rsidP="00B63B3D">
      <w:pPr>
        <w:rPr>
          <w:sz w:val="26"/>
          <w:szCs w:val="26"/>
        </w:rPr>
      </w:pPr>
    </w:p>
    <w:p w14:paraId="790B8349" w14:textId="77777777" w:rsidR="005D1C57" w:rsidRDefault="005D1C57" w:rsidP="00B63B3D">
      <w:pPr>
        <w:rPr>
          <w:sz w:val="26"/>
          <w:szCs w:val="26"/>
        </w:rPr>
      </w:pPr>
    </w:p>
    <w:p w14:paraId="460803B7" w14:textId="77777777" w:rsidR="005D1C57" w:rsidRDefault="005D1C57" w:rsidP="00B63B3D">
      <w:pPr>
        <w:rPr>
          <w:sz w:val="26"/>
          <w:szCs w:val="26"/>
        </w:rPr>
      </w:pPr>
    </w:p>
    <w:p w14:paraId="1965E485" w14:textId="77777777" w:rsidR="005D1C57" w:rsidRDefault="005D1C57" w:rsidP="00B63B3D">
      <w:pPr>
        <w:rPr>
          <w:sz w:val="26"/>
          <w:szCs w:val="26"/>
        </w:rPr>
      </w:pPr>
    </w:p>
    <w:p w14:paraId="16DD804A" w14:textId="77777777" w:rsidR="005D1C57" w:rsidRDefault="005D1C57" w:rsidP="00B63B3D">
      <w:pPr>
        <w:rPr>
          <w:sz w:val="26"/>
          <w:szCs w:val="26"/>
        </w:rPr>
      </w:pPr>
    </w:p>
    <w:p w14:paraId="75EAFFAD" w14:textId="77777777" w:rsidR="005D1C57" w:rsidRDefault="005D1C57" w:rsidP="00B63B3D">
      <w:pPr>
        <w:rPr>
          <w:sz w:val="26"/>
          <w:szCs w:val="26"/>
        </w:rPr>
      </w:pPr>
    </w:p>
    <w:p w14:paraId="14EF4B6B" w14:textId="77777777" w:rsidR="005D1C57" w:rsidRDefault="005D1C57" w:rsidP="00B63B3D">
      <w:pPr>
        <w:rPr>
          <w:sz w:val="26"/>
          <w:szCs w:val="26"/>
        </w:rPr>
      </w:pPr>
    </w:p>
    <w:p w14:paraId="4B708BF0" w14:textId="77777777" w:rsidR="005D1C57" w:rsidRDefault="005D1C57" w:rsidP="00B63B3D">
      <w:pPr>
        <w:rPr>
          <w:sz w:val="26"/>
          <w:szCs w:val="26"/>
        </w:rPr>
      </w:pPr>
    </w:p>
    <w:p w14:paraId="430AFFDC" w14:textId="77777777" w:rsidR="005D1C57" w:rsidRDefault="005D1C57" w:rsidP="00B63B3D">
      <w:pPr>
        <w:rPr>
          <w:sz w:val="26"/>
          <w:szCs w:val="26"/>
        </w:rPr>
      </w:pPr>
    </w:p>
    <w:p w14:paraId="4B190A3E" w14:textId="77777777" w:rsidR="005D1C57" w:rsidRDefault="005D1C57" w:rsidP="00B63B3D">
      <w:pPr>
        <w:rPr>
          <w:sz w:val="26"/>
          <w:szCs w:val="26"/>
        </w:rPr>
      </w:pPr>
    </w:p>
    <w:p w14:paraId="2715321A" w14:textId="77777777" w:rsidR="005D1C57" w:rsidRDefault="005D1C57" w:rsidP="00B63B3D">
      <w:pPr>
        <w:rPr>
          <w:sz w:val="26"/>
          <w:szCs w:val="26"/>
        </w:rPr>
      </w:pPr>
    </w:p>
    <w:p w14:paraId="0DCDE173" w14:textId="77777777" w:rsidR="005D1C57" w:rsidRDefault="005D1C57" w:rsidP="00B63B3D">
      <w:pPr>
        <w:rPr>
          <w:sz w:val="26"/>
          <w:szCs w:val="26"/>
        </w:rPr>
      </w:pPr>
    </w:p>
    <w:p w14:paraId="1A0818BD" w14:textId="77777777" w:rsidR="005D1C57" w:rsidRDefault="005D1C57" w:rsidP="00B63B3D">
      <w:pPr>
        <w:rPr>
          <w:sz w:val="26"/>
          <w:szCs w:val="26"/>
        </w:rPr>
      </w:pPr>
    </w:p>
    <w:p w14:paraId="78AE1DBB" w14:textId="77777777" w:rsidR="005D1C57" w:rsidRDefault="005D1C57" w:rsidP="00B63B3D">
      <w:pPr>
        <w:rPr>
          <w:sz w:val="26"/>
          <w:szCs w:val="26"/>
        </w:rPr>
      </w:pPr>
    </w:p>
    <w:p w14:paraId="539B88C3" w14:textId="2FCC94EB" w:rsidR="005D1C57" w:rsidRPr="005D1C57" w:rsidRDefault="005D1C57" w:rsidP="005D1C57">
      <w:pPr>
        <w:pStyle w:val="Heading1"/>
        <w:numPr>
          <w:ilvl w:val="0"/>
          <w:numId w:val="0"/>
        </w:numPr>
        <w:ind w:left="284" w:hanging="284"/>
        <w:jc w:val="center"/>
        <w:rPr>
          <w:sz w:val="26"/>
          <w:szCs w:val="26"/>
          <w:lang w:val="en-US"/>
        </w:rPr>
      </w:pPr>
      <w:bookmarkStart w:id="4" w:name="_Toc214707747"/>
      <w:r w:rsidRPr="000044BC">
        <w:t xml:space="preserve">DANH MỤC </w:t>
      </w:r>
      <w:r>
        <w:rPr>
          <w:lang w:val="en-US"/>
        </w:rPr>
        <w:t>CHỮ VIẾT TẮT</w:t>
      </w:r>
      <w:bookmarkEnd w:id="4"/>
    </w:p>
    <w:p w14:paraId="7C53DCA3" w14:textId="77777777" w:rsidR="005D1C57" w:rsidRDefault="005D1C57" w:rsidP="00B63B3D">
      <w:pPr>
        <w:rPr>
          <w:sz w:val="26"/>
          <w:szCs w:val="26"/>
        </w:rPr>
      </w:pPr>
    </w:p>
    <w:p w14:paraId="32384368" w14:textId="77777777" w:rsidR="005D1C57" w:rsidRDefault="005D1C57" w:rsidP="00B63B3D">
      <w:pPr>
        <w:rPr>
          <w:sz w:val="26"/>
          <w:szCs w:val="26"/>
        </w:rPr>
      </w:pPr>
    </w:p>
    <w:p w14:paraId="226E29BC" w14:textId="77777777" w:rsidR="005D1C57" w:rsidRDefault="005D1C57" w:rsidP="00B63B3D">
      <w:pPr>
        <w:rPr>
          <w:sz w:val="26"/>
          <w:szCs w:val="26"/>
        </w:rPr>
      </w:pPr>
    </w:p>
    <w:p w14:paraId="033BD3EB" w14:textId="77777777" w:rsidR="005D1C57" w:rsidRDefault="005D1C57" w:rsidP="00B63B3D">
      <w:pPr>
        <w:rPr>
          <w:sz w:val="26"/>
          <w:szCs w:val="26"/>
        </w:rPr>
      </w:pPr>
    </w:p>
    <w:p w14:paraId="38A11410" w14:textId="77777777" w:rsidR="005D1C57" w:rsidRDefault="005D1C57" w:rsidP="00B63B3D">
      <w:pPr>
        <w:rPr>
          <w:sz w:val="26"/>
          <w:szCs w:val="26"/>
        </w:rPr>
      </w:pPr>
    </w:p>
    <w:p w14:paraId="7D77FB2E" w14:textId="77777777" w:rsidR="005D1C57" w:rsidRDefault="005D1C57" w:rsidP="00B63B3D">
      <w:pPr>
        <w:rPr>
          <w:sz w:val="26"/>
          <w:szCs w:val="26"/>
        </w:rPr>
      </w:pPr>
    </w:p>
    <w:p w14:paraId="3E581146" w14:textId="77777777" w:rsidR="005D1C57" w:rsidRDefault="005D1C57" w:rsidP="00B63B3D">
      <w:pPr>
        <w:rPr>
          <w:sz w:val="26"/>
          <w:szCs w:val="26"/>
        </w:rPr>
      </w:pPr>
    </w:p>
    <w:p w14:paraId="470822DC" w14:textId="56C16409" w:rsidR="005D1C57" w:rsidRDefault="005D1C57" w:rsidP="00B63B3D">
      <w:pPr>
        <w:rPr>
          <w:sz w:val="26"/>
          <w:szCs w:val="26"/>
        </w:rPr>
        <w:sectPr w:rsidR="005D1C57" w:rsidSect="005D1C57">
          <w:headerReference w:type="even" r:id="rId16"/>
          <w:footerReference w:type="default" r:id="rId17"/>
          <w:type w:val="continuous"/>
          <w:pgSz w:w="11906" w:h="16838" w:code="9"/>
          <w:pgMar w:top="1985" w:right="991" w:bottom="1701" w:left="1985" w:header="720" w:footer="720" w:gutter="0"/>
          <w:pgNumType w:fmt="lowerRoman"/>
          <w:cols w:space="720"/>
          <w:docGrid w:linePitch="360"/>
        </w:sectPr>
      </w:pPr>
    </w:p>
    <w:p w14:paraId="05588624" w14:textId="270EF091" w:rsidR="00D23C70" w:rsidRDefault="003E5D27" w:rsidP="00D23C70">
      <w:pPr>
        <w:pStyle w:val="Heading1"/>
      </w:pPr>
      <w:bookmarkStart w:id="5" w:name="_Toc214707748"/>
      <w:r>
        <w:rPr>
          <w:lang w:val="en-US"/>
        </w:rPr>
        <w:lastRenderedPageBreak/>
        <w:t>GIỚI THIỆU VÀ MỤC TIÊU</w:t>
      </w:r>
      <w:bookmarkEnd w:id="5"/>
    </w:p>
    <w:p w14:paraId="276F0D82" w14:textId="63075DC6" w:rsidR="00D23C70" w:rsidRDefault="00D23C70" w:rsidP="00D23C70">
      <w:pPr>
        <w:pStyle w:val="Heading2"/>
        <w:rPr>
          <w:lang w:val="en-US"/>
        </w:rPr>
      </w:pPr>
      <w:bookmarkStart w:id="6" w:name="_Toc214707749"/>
      <w:r>
        <w:rPr>
          <w:lang w:val="en-US"/>
        </w:rPr>
        <w:t>Giới thiệu dự án</w:t>
      </w:r>
      <w:bookmarkEnd w:id="6"/>
    </w:p>
    <w:p w14:paraId="540D30B1" w14:textId="77777777" w:rsidR="00D23C70" w:rsidRPr="00D23C70" w:rsidRDefault="00D23C70" w:rsidP="00D23C70">
      <w:pPr>
        <w:pStyle w:val="Nidungvnbn"/>
      </w:pPr>
      <w:r w:rsidRPr="00D23C70">
        <w:t>Trong bối cảnh công nghệ đám mây (Cloud Computing) đang phát triển mạnh mẽ, việc hiểu rõ cấu trúc và hoạt động của các nền tảng đám mây lớn như Amazon Web Services (AWS), Microsoft Azure hay Google Cloud Platform (GCP) là rất quan trọng đối với sinh viên ngành Công nghệ Thông tin. Dự án "Xây dựng Mô phỏng Hệ thống MiniCloud Cơ bản" (MyMiniCloud) được thiết kế nhằm giúp sinh viên thực hành xây dựng một hệ thống cloud thu nhỏ, mô phỏng các thành phần cốt lõi của hạ tầng đám mây. Hệ thống này bao gồm 9 loại server bắt buộc, mỗi server chạy trong container Docker riêng biệt, kết nối qua mạng nội bộ (Docker Network), và có thể triển khai trên máy local hoặc instance AWS EC2.</w:t>
      </w:r>
    </w:p>
    <w:p w14:paraId="1911EA11" w14:textId="77777777" w:rsidR="00D23C70" w:rsidRPr="00D23C70" w:rsidRDefault="00D23C70" w:rsidP="00D23C70">
      <w:pPr>
        <w:pStyle w:val="Nidungvnbn"/>
      </w:pPr>
      <w:r w:rsidRPr="00D23C70">
        <w:t>Dự án không chỉ giúp sinh viên nắm vững các khái niệm cơ bản về containerization, orchestration (qua Docker Compose), mà còn mô phỏng các dịch vụ thực tế trong cloud như web hosting, API processing, database management, authentication, storage, DNS, monitoring, logging và load balancing. Bằng cách sử dụng các công nghệ open-source phổ biến, MyMiniCloud tạo ra một môi trường học tập thực tế, giúp sinh viên trải nghiệm cách các thành phần cloud tương tác với nhau, từ đó hiểu sâu hơn về kiến trúc microservices và hạ tầng đám mây.</w:t>
      </w:r>
    </w:p>
    <w:p w14:paraId="5F4D5A00" w14:textId="22B064A3" w:rsidR="00D23C70" w:rsidRDefault="00D23C70" w:rsidP="00D23C70">
      <w:pPr>
        <w:pStyle w:val="Nidungvnbn"/>
      </w:pPr>
      <w:r w:rsidRPr="00D23C70">
        <w:t>MyMiniCloud được xây dựng dựa trên nguyên tắc mô phỏng: Nó không phải là một cloud thực thụ với quy mô lớn, nhưng tái hiện các chức năng chính để minh họa cách một nền tảng đám mây hoạt động. Ví dụ, Reverse Proxy đóng vai trò như API Gateway trong AWS, Database Server tương tự RDS, hay Monitoring Server giống như CloudWatch. Dự án nhấn mạnh vào tính thực tiễn, với yêu cầu triển khai, kiểm thử và mở rộng, giúp sinh viên áp dụng kiến thức vào các dự án thực tế sau này.</w:t>
      </w:r>
    </w:p>
    <w:p w14:paraId="64117C7B" w14:textId="0DE16E87" w:rsidR="00D23C70" w:rsidRDefault="00D23C70" w:rsidP="00D23C70">
      <w:pPr>
        <w:pStyle w:val="Nidungvnbn"/>
      </w:pPr>
    </w:p>
    <w:p w14:paraId="1C59DD7A" w14:textId="4D2951CD" w:rsidR="00D23C70" w:rsidRDefault="00D23C70" w:rsidP="00D23C70">
      <w:pPr>
        <w:pStyle w:val="Heading2"/>
        <w:rPr>
          <w:lang w:val="en-US"/>
        </w:rPr>
      </w:pPr>
      <w:bookmarkStart w:id="7" w:name="_Toc214707750"/>
      <w:r>
        <w:rPr>
          <w:lang w:val="en-US"/>
        </w:rPr>
        <w:t>Mục tiêu dự án</w:t>
      </w:r>
      <w:bookmarkEnd w:id="7"/>
    </w:p>
    <w:p w14:paraId="43CE3D7B" w14:textId="77777777" w:rsidR="00D23C70" w:rsidRPr="00D23C70" w:rsidRDefault="00D23C70" w:rsidP="00D23C70">
      <w:pPr>
        <w:pStyle w:val="Nidungvnbn"/>
      </w:pPr>
      <w:r w:rsidRPr="00D23C70">
        <w:lastRenderedPageBreak/>
        <w:t>Mục tiêu chính của dự án là xây dựng và triển khai hệ thống MyMiniCloud với 9 server cơ bản, mô phỏng hạ tầng cloud. Cụ thể:</w:t>
      </w:r>
    </w:p>
    <w:p w14:paraId="5A196A7A" w14:textId="4FDD1330" w:rsidR="00D23C70" w:rsidRPr="00D23C70" w:rsidRDefault="00D23C70" w:rsidP="0059319B">
      <w:pPr>
        <w:pStyle w:val="Nidungvnbn"/>
        <w:numPr>
          <w:ilvl w:val="0"/>
          <w:numId w:val="3"/>
        </w:numPr>
      </w:pPr>
      <w:r w:rsidRPr="00D23C70">
        <w:rPr>
          <w:b/>
          <w:bCs/>
        </w:rPr>
        <w:t>Mục tiêu học tập</w:t>
      </w:r>
      <w:r w:rsidRPr="00D23C70">
        <w:t>: Sinh viên học cách thiết kế, cấu hình và quản lý các thành phần cloud thu nhỏ, hiểu rõ vai trò của từng server trong hệ sinh thái đám mây. Dự án khuyến khích sử dụng Docker để container hóa, đảm bảo tính di động và dễ dàng scale.</w:t>
      </w:r>
    </w:p>
    <w:p w14:paraId="1C16BF83" w14:textId="3E5EC0F4" w:rsidR="00D23C70" w:rsidRPr="00D23C70" w:rsidRDefault="00D23C70" w:rsidP="0059319B">
      <w:pPr>
        <w:pStyle w:val="Nidungvnbn"/>
        <w:numPr>
          <w:ilvl w:val="0"/>
          <w:numId w:val="3"/>
        </w:numPr>
      </w:pPr>
      <w:r w:rsidRPr="00D23C70">
        <w:rPr>
          <w:b/>
          <w:bCs/>
        </w:rPr>
        <w:t>Mục tiêu kỹ thuật</w:t>
      </w:r>
      <w:r w:rsidRPr="00D23C70">
        <w:t>:</w:t>
      </w:r>
    </w:p>
    <w:p w14:paraId="2FBDBB5D" w14:textId="77777777" w:rsidR="00D23C70" w:rsidRPr="00D23C70" w:rsidRDefault="00D23C70" w:rsidP="0059319B">
      <w:pPr>
        <w:pStyle w:val="Nidungvnbn"/>
        <w:numPr>
          <w:ilvl w:val="0"/>
          <w:numId w:val="4"/>
        </w:numPr>
      </w:pPr>
      <w:r w:rsidRPr="00D23C70">
        <w:t>Xây dựng 9 container chạy độc lập nhưng kết nối qua mạng chung cloud-net.</w:t>
      </w:r>
    </w:p>
    <w:p w14:paraId="1CC9B029" w14:textId="77777777" w:rsidR="00D23C70" w:rsidRPr="00D23C70" w:rsidRDefault="00D23C70" w:rsidP="0059319B">
      <w:pPr>
        <w:pStyle w:val="Nidungvnbn"/>
        <w:numPr>
          <w:ilvl w:val="0"/>
          <w:numId w:val="4"/>
        </w:numPr>
      </w:pPr>
      <w:r w:rsidRPr="00D23C70">
        <w:t>Sử dụng docker-compose.yml để khởi động toàn hệ thống một cách tự động.</w:t>
      </w:r>
    </w:p>
    <w:p w14:paraId="0077D26A" w14:textId="77777777" w:rsidR="00D23C70" w:rsidRPr="00D23C70" w:rsidRDefault="00D23C70" w:rsidP="0059319B">
      <w:pPr>
        <w:pStyle w:val="Nidungvnbn"/>
        <w:numPr>
          <w:ilvl w:val="0"/>
          <w:numId w:val="4"/>
        </w:numPr>
      </w:pPr>
      <w:r w:rsidRPr="00D23C70">
        <w:t>Mỗi server có Dockerfile riêng (hoặc image có sẵn), exposed port hợp lý, volume cho dữ liệu bền vững, và policy restart: unless-stopped.</w:t>
      </w:r>
    </w:p>
    <w:p w14:paraId="0FCFE4DB" w14:textId="77777777" w:rsidR="00D23C70" w:rsidRPr="00D23C70" w:rsidRDefault="00D23C70" w:rsidP="0059319B">
      <w:pPr>
        <w:pStyle w:val="Nidungvnbn"/>
        <w:numPr>
          <w:ilvl w:val="0"/>
          <w:numId w:val="4"/>
        </w:numPr>
      </w:pPr>
      <w:r w:rsidRPr="00D23C70">
        <w:t>Push ít nhất một image tùy chỉnh lên Docker Hub.</w:t>
      </w:r>
    </w:p>
    <w:p w14:paraId="358B6FD1" w14:textId="77777777" w:rsidR="00D23C70" w:rsidRPr="00D23C70" w:rsidRDefault="00D23C70" w:rsidP="0059319B">
      <w:pPr>
        <w:pStyle w:val="Nidungvnbn"/>
        <w:numPr>
          <w:ilvl w:val="0"/>
          <w:numId w:val="4"/>
        </w:numPr>
      </w:pPr>
      <w:r w:rsidRPr="00D23C70">
        <w:t>Triển khai trên AWS EC2 (Ubuntu) với public IP để demo từ xa (khuyến khích).</w:t>
      </w:r>
    </w:p>
    <w:p w14:paraId="414D6421" w14:textId="178BEAE0" w:rsidR="00D23C70" w:rsidRDefault="00D23C70" w:rsidP="0059319B">
      <w:pPr>
        <w:pStyle w:val="Nidungvnbn"/>
        <w:numPr>
          <w:ilvl w:val="0"/>
          <w:numId w:val="3"/>
        </w:numPr>
      </w:pPr>
      <w:r w:rsidRPr="00D23C70">
        <w:rPr>
          <w:b/>
          <w:bCs/>
        </w:rPr>
        <w:t>Mục tiêu mô phỏng cloud</w:t>
      </w:r>
      <w:r w:rsidRPr="00D23C70">
        <w:t>: Hệ thống tái hiện các dịch vụ cloud thực tế, giúp sinh viên hiểu cách request flow giữa các layer (ví dụ: từ Reverse Proxy đến Backend, Database, Storage), và cách monitoring/loggging hỗ trợ vận hành. Dự án cũng bao gồm phần mở rộng để tích hợp thực tế, như thêm API, tạo realm authentication, hoặc cấu hình load balancing.</w:t>
      </w:r>
    </w:p>
    <w:p w14:paraId="6DBE4B58" w14:textId="05D579C5" w:rsidR="00901F37" w:rsidRDefault="00901F37" w:rsidP="00901F37">
      <w:pPr>
        <w:pStyle w:val="Nidungvnbn"/>
        <w:ind w:left="1080" w:firstLine="0"/>
        <w:rPr>
          <w:b/>
          <w:bCs/>
        </w:rPr>
      </w:pPr>
    </w:p>
    <w:p w14:paraId="69AD2ABE" w14:textId="3B16A41D" w:rsidR="00901F37" w:rsidRDefault="00901F37" w:rsidP="00901F37">
      <w:pPr>
        <w:pStyle w:val="Heading2"/>
        <w:rPr>
          <w:lang w:val="en-US"/>
        </w:rPr>
      </w:pPr>
      <w:bookmarkStart w:id="8" w:name="_Toc214707751"/>
      <w:r>
        <w:rPr>
          <w:lang w:val="en-US"/>
        </w:rPr>
        <w:t>Giải thích hệ thống 9 server</w:t>
      </w:r>
      <w:bookmarkEnd w:id="8"/>
    </w:p>
    <w:p w14:paraId="6A830EBC" w14:textId="4F6062E8" w:rsidR="00901F37" w:rsidRDefault="00901F37" w:rsidP="00901F37">
      <w:pPr>
        <w:pStyle w:val="Nidungvnbn"/>
      </w:pPr>
      <w:r w:rsidRPr="00901F37">
        <w:t>Hệ thống MyMiniCloud bao gồm 9 loại server bắt buộc, mỗi loại đại diện cho một thành phần quan trọng trong hạ tầng cloud. Các server này được thiết kế để giao tiếp nội bộ, với Reverse Proxy làm điểm vào duy nhất. Dưới đây là bảng tóm tắt vai trò, yêu cầu chính và gợi ý công nghệ:</w:t>
      </w:r>
    </w:p>
    <w:p w14:paraId="3FBF4023" w14:textId="270C6119" w:rsidR="008914F6" w:rsidRDefault="008914F6" w:rsidP="00901F37">
      <w:pPr>
        <w:pStyle w:val="Nidungvnbn"/>
      </w:pPr>
    </w:p>
    <w:tbl>
      <w:tblPr>
        <w:tblStyle w:val="TableGrid"/>
        <w:tblW w:w="0" w:type="auto"/>
        <w:tblLook w:val="04A0" w:firstRow="1" w:lastRow="0" w:firstColumn="1" w:lastColumn="0" w:noHBand="0" w:noVBand="1"/>
      </w:tblPr>
      <w:tblGrid>
        <w:gridCol w:w="708"/>
        <w:gridCol w:w="1839"/>
        <w:gridCol w:w="3544"/>
        <w:gridCol w:w="2686"/>
      </w:tblGrid>
      <w:tr w:rsidR="008914F6" w14:paraId="78A348D6" w14:textId="77777777" w:rsidTr="008914F6">
        <w:tc>
          <w:tcPr>
            <w:tcW w:w="708" w:type="dxa"/>
            <w:shd w:val="clear" w:color="auto" w:fill="D9D9D9" w:themeFill="background1" w:themeFillShade="D9"/>
            <w:vAlign w:val="center"/>
          </w:tcPr>
          <w:p w14:paraId="570FCA26" w14:textId="37761DC7" w:rsidR="008914F6" w:rsidRDefault="008914F6" w:rsidP="008914F6">
            <w:pPr>
              <w:pStyle w:val="Nidungvnbn"/>
              <w:ind w:firstLine="0"/>
              <w:jc w:val="center"/>
            </w:pPr>
            <w:r>
              <w:rPr>
                <w:b/>
                <w:bCs/>
              </w:rPr>
              <w:lastRenderedPageBreak/>
              <w:t>STT</w:t>
            </w:r>
          </w:p>
        </w:tc>
        <w:tc>
          <w:tcPr>
            <w:tcW w:w="1839" w:type="dxa"/>
            <w:shd w:val="clear" w:color="auto" w:fill="D9D9D9" w:themeFill="background1" w:themeFillShade="D9"/>
            <w:vAlign w:val="center"/>
          </w:tcPr>
          <w:p w14:paraId="13CAFFB4" w14:textId="49613B6D" w:rsidR="008914F6" w:rsidRDefault="008914F6" w:rsidP="008914F6">
            <w:pPr>
              <w:pStyle w:val="Nidungvnbn"/>
              <w:ind w:firstLine="0"/>
              <w:jc w:val="center"/>
            </w:pPr>
            <w:r>
              <w:rPr>
                <w:b/>
                <w:bCs/>
              </w:rPr>
              <w:t>Loại Server</w:t>
            </w:r>
          </w:p>
        </w:tc>
        <w:tc>
          <w:tcPr>
            <w:tcW w:w="3544" w:type="dxa"/>
            <w:shd w:val="clear" w:color="auto" w:fill="D9D9D9" w:themeFill="background1" w:themeFillShade="D9"/>
            <w:vAlign w:val="center"/>
          </w:tcPr>
          <w:p w14:paraId="6DC06571" w14:textId="3231A029" w:rsidR="008914F6" w:rsidRDefault="008914F6" w:rsidP="008914F6">
            <w:pPr>
              <w:pStyle w:val="Nidungvnbn"/>
              <w:ind w:firstLine="0"/>
              <w:jc w:val="center"/>
            </w:pPr>
            <w:r>
              <w:rPr>
                <w:b/>
                <w:bCs/>
              </w:rPr>
              <w:t>Vai trò &amp; Yêu cầu Chính</w:t>
            </w:r>
          </w:p>
        </w:tc>
        <w:tc>
          <w:tcPr>
            <w:tcW w:w="2686" w:type="dxa"/>
            <w:shd w:val="clear" w:color="auto" w:fill="D9D9D9" w:themeFill="background1" w:themeFillShade="D9"/>
            <w:vAlign w:val="center"/>
          </w:tcPr>
          <w:p w14:paraId="0900A414" w14:textId="34DA1D63" w:rsidR="008914F6" w:rsidRDefault="008914F6" w:rsidP="008914F6">
            <w:pPr>
              <w:pStyle w:val="Nidungvnbn"/>
              <w:ind w:firstLine="0"/>
              <w:jc w:val="center"/>
            </w:pPr>
            <w:r>
              <w:rPr>
                <w:b/>
                <w:bCs/>
              </w:rPr>
              <w:t>Gợi ý Công nghệ / Image</w:t>
            </w:r>
          </w:p>
        </w:tc>
      </w:tr>
      <w:tr w:rsidR="008914F6" w14:paraId="3963ECB1" w14:textId="77777777" w:rsidTr="008914F6">
        <w:tc>
          <w:tcPr>
            <w:tcW w:w="708" w:type="dxa"/>
            <w:vAlign w:val="center"/>
          </w:tcPr>
          <w:p w14:paraId="2B2E3513" w14:textId="2EA6264C" w:rsidR="008914F6" w:rsidRDefault="008914F6" w:rsidP="008914F6">
            <w:pPr>
              <w:pStyle w:val="Nidungvnbn"/>
              <w:ind w:firstLine="0"/>
              <w:jc w:val="center"/>
            </w:pPr>
            <w:r>
              <w:t>1</w:t>
            </w:r>
          </w:p>
        </w:tc>
        <w:tc>
          <w:tcPr>
            <w:tcW w:w="1839" w:type="dxa"/>
          </w:tcPr>
          <w:p w14:paraId="26B6F325" w14:textId="37180874" w:rsidR="008914F6" w:rsidRDefault="008914F6" w:rsidP="008914F6">
            <w:pPr>
              <w:pStyle w:val="Nidungvnbn"/>
              <w:ind w:firstLine="0"/>
              <w:jc w:val="left"/>
            </w:pPr>
            <w:r>
              <w:t>Web Server</w:t>
            </w:r>
          </w:p>
        </w:tc>
        <w:tc>
          <w:tcPr>
            <w:tcW w:w="3544" w:type="dxa"/>
          </w:tcPr>
          <w:p w14:paraId="539A92BB" w14:textId="300911A0" w:rsidR="008914F6" w:rsidRDefault="008914F6" w:rsidP="008914F6">
            <w:pPr>
              <w:pStyle w:val="Nidungvnbn"/>
              <w:ind w:firstLine="0"/>
              <w:jc w:val="left"/>
            </w:pPr>
            <w:r>
              <w:t>Cung cấp giao diện web tĩnh hoặc động (index.html, blog, dashboard). Phục vụ nội dung tĩnh như static website hosting.</w:t>
            </w:r>
          </w:p>
        </w:tc>
        <w:tc>
          <w:tcPr>
            <w:tcW w:w="2686" w:type="dxa"/>
          </w:tcPr>
          <w:p w14:paraId="6BFBE3ED" w14:textId="66F5E58A" w:rsidR="008914F6" w:rsidRDefault="008914F6" w:rsidP="008914F6">
            <w:pPr>
              <w:pStyle w:val="Nidungvnbn"/>
              <w:ind w:firstLine="0"/>
              <w:jc w:val="left"/>
            </w:pPr>
            <w:r>
              <w:t>nginx, apache, node:alpine</w:t>
            </w:r>
          </w:p>
        </w:tc>
      </w:tr>
      <w:tr w:rsidR="008914F6" w14:paraId="20E93089" w14:textId="77777777" w:rsidTr="008914F6">
        <w:tc>
          <w:tcPr>
            <w:tcW w:w="708" w:type="dxa"/>
            <w:vAlign w:val="center"/>
          </w:tcPr>
          <w:p w14:paraId="497C03DD" w14:textId="0273C4BD" w:rsidR="008914F6" w:rsidRDefault="008914F6" w:rsidP="008914F6">
            <w:pPr>
              <w:pStyle w:val="Nidungvnbn"/>
              <w:ind w:firstLine="0"/>
              <w:jc w:val="center"/>
            </w:pPr>
            <w:r>
              <w:t>2</w:t>
            </w:r>
          </w:p>
        </w:tc>
        <w:tc>
          <w:tcPr>
            <w:tcW w:w="1839" w:type="dxa"/>
          </w:tcPr>
          <w:p w14:paraId="35AD0CA7" w14:textId="2E4F45D3" w:rsidR="008914F6" w:rsidRDefault="008914F6" w:rsidP="008914F6">
            <w:pPr>
              <w:pStyle w:val="Nidungvnbn"/>
              <w:ind w:firstLine="0"/>
              <w:jc w:val="left"/>
            </w:pPr>
            <w:r>
              <w:t>Application Server</w:t>
            </w:r>
          </w:p>
        </w:tc>
        <w:tc>
          <w:tcPr>
            <w:tcW w:w="3544" w:type="dxa"/>
          </w:tcPr>
          <w:p w14:paraId="4ACB3490" w14:textId="32368E37" w:rsidR="008914F6" w:rsidRDefault="008914F6" w:rsidP="008914F6">
            <w:pPr>
              <w:pStyle w:val="Nidungvnbn"/>
              <w:ind w:firstLine="0"/>
              <w:jc w:val="left"/>
            </w:pPr>
            <w:r>
              <w:t>Xử lý logic ứng dụng hoặc API, kết nối với database (ví dụ: API /hello và /secure với OIDC). Mô phỏng microservices.</w:t>
            </w:r>
          </w:p>
        </w:tc>
        <w:tc>
          <w:tcPr>
            <w:tcW w:w="2686" w:type="dxa"/>
          </w:tcPr>
          <w:p w14:paraId="70AC669B" w14:textId="71FAA74C" w:rsidR="008914F6" w:rsidRDefault="008914F6" w:rsidP="008914F6">
            <w:pPr>
              <w:pStyle w:val="Nidungvnbn"/>
              <w:ind w:firstLine="0"/>
              <w:jc w:val="left"/>
            </w:pPr>
            <w:r>
              <w:t>python:flask, springboot, nodejs</w:t>
            </w:r>
          </w:p>
        </w:tc>
      </w:tr>
      <w:tr w:rsidR="008914F6" w14:paraId="396B7F97" w14:textId="77777777" w:rsidTr="008914F6">
        <w:tc>
          <w:tcPr>
            <w:tcW w:w="708" w:type="dxa"/>
            <w:vAlign w:val="center"/>
          </w:tcPr>
          <w:p w14:paraId="2CF7C4B9" w14:textId="37F10E37" w:rsidR="008914F6" w:rsidRDefault="008914F6" w:rsidP="008914F6">
            <w:pPr>
              <w:pStyle w:val="Nidungvnbn"/>
              <w:ind w:firstLine="0"/>
              <w:jc w:val="center"/>
            </w:pPr>
            <w:r>
              <w:t>3</w:t>
            </w:r>
          </w:p>
        </w:tc>
        <w:tc>
          <w:tcPr>
            <w:tcW w:w="1839" w:type="dxa"/>
          </w:tcPr>
          <w:p w14:paraId="3842B597" w14:textId="35BB1458" w:rsidR="008914F6" w:rsidRDefault="008914F6" w:rsidP="008914F6">
            <w:pPr>
              <w:pStyle w:val="Nidungvnbn"/>
              <w:ind w:firstLine="0"/>
              <w:jc w:val="left"/>
            </w:pPr>
            <w:r>
              <w:t>Database Server</w:t>
            </w:r>
          </w:p>
        </w:tc>
        <w:tc>
          <w:tcPr>
            <w:tcW w:w="3544" w:type="dxa"/>
          </w:tcPr>
          <w:p w14:paraId="723D2729" w14:textId="65084EEE" w:rsidR="008914F6" w:rsidRDefault="008914F6" w:rsidP="008914F6">
            <w:pPr>
              <w:pStyle w:val="Nidungvnbn"/>
              <w:ind w:firstLine="0"/>
              <w:jc w:val="left"/>
            </w:pPr>
            <w:r>
              <w:t>Lưu trữ dữ liệu người dùng hoặc nội dung web. Hỗ trợ CRUD operations, init schema tự động.</w:t>
            </w:r>
          </w:p>
        </w:tc>
        <w:tc>
          <w:tcPr>
            <w:tcW w:w="2686" w:type="dxa"/>
          </w:tcPr>
          <w:p w14:paraId="2F1450C6" w14:textId="0AC8EDEF" w:rsidR="008914F6" w:rsidRDefault="008914F6" w:rsidP="008914F6">
            <w:pPr>
              <w:pStyle w:val="Nidungvnbn"/>
              <w:ind w:firstLine="0"/>
              <w:jc w:val="left"/>
            </w:pPr>
            <w:r>
              <w:t>mysql, mariadb, postgres</w:t>
            </w:r>
          </w:p>
        </w:tc>
      </w:tr>
      <w:tr w:rsidR="008914F6" w14:paraId="10E435D7" w14:textId="77777777" w:rsidTr="008914F6">
        <w:tc>
          <w:tcPr>
            <w:tcW w:w="708" w:type="dxa"/>
            <w:vAlign w:val="center"/>
          </w:tcPr>
          <w:p w14:paraId="6C0A9E84" w14:textId="595CABC3" w:rsidR="008914F6" w:rsidRDefault="008914F6" w:rsidP="008914F6">
            <w:pPr>
              <w:pStyle w:val="Nidungvnbn"/>
              <w:ind w:firstLine="0"/>
              <w:jc w:val="center"/>
            </w:pPr>
            <w:r>
              <w:t>4</w:t>
            </w:r>
          </w:p>
        </w:tc>
        <w:tc>
          <w:tcPr>
            <w:tcW w:w="1839" w:type="dxa"/>
          </w:tcPr>
          <w:p w14:paraId="6E7025E9" w14:textId="53362BAF" w:rsidR="008914F6" w:rsidRDefault="008914F6" w:rsidP="008914F6">
            <w:pPr>
              <w:pStyle w:val="Nidungvnbn"/>
              <w:ind w:firstLine="0"/>
              <w:jc w:val="left"/>
            </w:pPr>
            <w:r>
              <w:t>Authentication Server</w:t>
            </w:r>
          </w:p>
        </w:tc>
        <w:tc>
          <w:tcPr>
            <w:tcW w:w="3544" w:type="dxa"/>
          </w:tcPr>
          <w:p w14:paraId="5F6B5481" w14:textId="6036BC3A" w:rsidR="008914F6" w:rsidRDefault="008914F6" w:rsidP="008914F6">
            <w:pPr>
              <w:pStyle w:val="Nidungvnbn"/>
              <w:ind w:firstLine="0"/>
              <w:jc w:val="left"/>
            </w:pPr>
            <w:r>
              <w:t>Quản lý người dùng, token, đăng nhập (OIDC/SSO). Phát hành token cho secure endpoints.</w:t>
            </w:r>
          </w:p>
        </w:tc>
        <w:tc>
          <w:tcPr>
            <w:tcW w:w="2686" w:type="dxa"/>
          </w:tcPr>
          <w:p w14:paraId="3395B241" w14:textId="2EDFED3D" w:rsidR="008914F6" w:rsidRDefault="008914F6" w:rsidP="008914F6">
            <w:pPr>
              <w:pStyle w:val="Nidungvnbn"/>
              <w:ind w:firstLine="0"/>
              <w:jc w:val="left"/>
            </w:pPr>
            <w:r>
              <w:t>keycloak, authentik, custom Flask Auth</w:t>
            </w:r>
          </w:p>
        </w:tc>
      </w:tr>
      <w:tr w:rsidR="008914F6" w14:paraId="3BAE1AC5" w14:textId="77777777" w:rsidTr="008914F6">
        <w:tc>
          <w:tcPr>
            <w:tcW w:w="708" w:type="dxa"/>
            <w:vAlign w:val="center"/>
          </w:tcPr>
          <w:p w14:paraId="1DF244DC" w14:textId="5F9D13C7" w:rsidR="008914F6" w:rsidRDefault="008914F6" w:rsidP="008914F6">
            <w:pPr>
              <w:pStyle w:val="Nidungvnbn"/>
              <w:ind w:firstLine="0"/>
              <w:jc w:val="center"/>
            </w:pPr>
            <w:r>
              <w:t>5</w:t>
            </w:r>
          </w:p>
        </w:tc>
        <w:tc>
          <w:tcPr>
            <w:tcW w:w="1839" w:type="dxa"/>
          </w:tcPr>
          <w:p w14:paraId="724877E5" w14:textId="280C923C" w:rsidR="008914F6" w:rsidRDefault="008914F6" w:rsidP="008914F6">
            <w:pPr>
              <w:pStyle w:val="Nidungvnbn"/>
              <w:ind w:firstLine="0"/>
              <w:jc w:val="left"/>
            </w:pPr>
            <w:r>
              <w:t>File Storage / Object Storage</w:t>
            </w:r>
          </w:p>
        </w:tc>
        <w:tc>
          <w:tcPr>
            <w:tcW w:w="3544" w:type="dxa"/>
          </w:tcPr>
          <w:p w14:paraId="612C936F" w14:textId="0552D294" w:rsidR="008914F6" w:rsidRDefault="008914F6" w:rsidP="008914F6">
            <w:pPr>
              <w:pStyle w:val="Nidungvnbn"/>
              <w:ind w:firstLine="0"/>
              <w:jc w:val="left"/>
            </w:pPr>
            <w:r>
              <w:t>Lưu trữ tệp, tài nguyên tĩnh (buckets/objects). Tương tự S3 cho upload/download.</w:t>
            </w:r>
          </w:p>
        </w:tc>
        <w:tc>
          <w:tcPr>
            <w:tcW w:w="2686" w:type="dxa"/>
          </w:tcPr>
          <w:p w14:paraId="06210449" w14:textId="556535E1" w:rsidR="008914F6" w:rsidRDefault="008914F6" w:rsidP="008914F6">
            <w:pPr>
              <w:pStyle w:val="Nidungvnbn"/>
              <w:ind w:firstLine="0"/>
              <w:jc w:val="left"/>
            </w:pPr>
            <w:r>
              <w:t>minio, nextcloud, owncloud</w:t>
            </w:r>
          </w:p>
        </w:tc>
      </w:tr>
      <w:tr w:rsidR="008914F6" w14:paraId="7C411B9D" w14:textId="77777777" w:rsidTr="008914F6">
        <w:tc>
          <w:tcPr>
            <w:tcW w:w="708" w:type="dxa"/>
            <w:vAlign w:val="center"/>
          </w:tcPr>
          <w:p w14:paraId="2145BE87" w14:textId="26D0E8D5" w:rsidR="008914F6" w:rsidRDefault="008914F6" w:rsidP="008914F6">
            <w:pPr>
              <w:pStyle w:val="Nidungvnbn"/>
              <w:ind w:firstLine="0"/>
              <w:jc w:val="center"/>
            </w:pPr>
            <w:r>
              <w:t>6</w:t>
            </w:r>
          </w:p>
        </w:tc>
        <w:tc>
          <w:tcPr>
            <w:tcW w:w="1839" w:type="dxa"/>
          </w:tcPr>
          <w:p w14:paraId="0BAAF50C" w14:textId="37810307" w:rsidR="008914F6" w:rsidRDefault="008914F6" w:rsidP="008914F6">
            <w:pPr>
              <w:pStyle w:val="Nidungvnbn"/>
              <w:ind w:firstLine="0"/>
              <w:jc w:val="left"/>
            </w:pPr>
            <w:r>
              <w:t>DNS / Name Service</w:t>
            </w:r>
          </w:p>
        </w:tc>
        <w:tc>
          <w:tcPr>
            <w:tcW w:w="3544" w:type="dxa"/>
          </w:tcPr>
          <w:p w14:paraId="38878315" w14:textId="6B5E009A" w:rsidR="008914F6" w:rsidRDefault="008914F6" w:rsidP="008914F6">
            <w:pPr>
              <w:pStyle w:val="Nidungvnbn"/>
              <w:ind w:firstLine="0"/>
              <w:jc w:val="left"/>
            </w:pPr>
            <w:r>
              <w:t>Quản lý ánh xạ tên miền nội bộ (service discovery). Zone file cho cloud.local.</w:t>
            </w:r>
          </w:p>
        </w:tc>
        <w:tc>
          <w:tcPr>
            <w:tcW w:w="2686" w:type="dxa"/>
          </w:tcPr>
          <w:p w14:paraId="41BC9F89" w14:textId="104A04B7" w:rsidR="008914F6" w:rsidRDefault="008914F6" w:rsidP="008914F6">
            <w:pPr>
              <w:pStyle w:val="Nidungvnbn"/>
              <w:ind w:firstLine="0"/>
              <w:jc w:val="left"/>
            </w:pPr>
            <w:r>
              <w:t>bind9, coredns</w:t>
            </w:r>
          </w:p>
        </w:tc>
      </w:tr>
      <w:tr w:rsidR="008914F6" w14:paraId="513EAD0F" w14:textId="77777777" w:rsidTr="008914F6">
        <w:tc>
          <w:tcPr>
            <w:tcW w:w="708" w:type="dxa"/>
            <w:vAlign w:val="center"/>
          </w:tcPr>
          <w:p w14:paraId="68CD55DC" w14:textId="02A3A232" w:rsidR="008914F6" w:rsidRDefault="008914F6" w:rsidP="008914F6">
            <w:pPr>
              <w:pStyle w:val="Nidungvnbn"/>
              <w:ind w:firstLine="0"/>
              <w:jc w:val="center"/>
            </w:pPr>
            <w:r>
              <w:t>7</w:t>
            </w:r>
          </w:p>
        </w:tc>
        <w:tc>
          <w:tcPr>
            <w:tcW w:w="1839" w:type="dxa"/>
          </w:tcPr>
          <w:p w14:paraId="2863D4A1" w14:textId="5A92171A" w:rsidR="008914F6" w:rsidRDefault="008914F6" w:rsidP="008914F6">
            <w:pPr>
              <w:pStyle w:val="Nidungvnbn"/>
              <w:ind w:firstLine="0"/>
              <w:jc w:val="left"/>
            </w:pPr>
            <w:r>
              <w:t>Monitoring Server</w:t>
            </w:r>
          </w:p>
        </w:tc>
        <w:tc>
          <w:tcPr>
            <w:tcW w:w="3544" w:type="dxa"/>
          </w:tcPr>
          <w:p w14:paraId="18E0FA0F" w14:textId="318D3077" w:rsidR="008914F6" w:rsidRDefault="008914F6" w:rsidP="008914F6">
            <w:pPr>
              <w:pStyle w:val="Nidungvnbn"/>
              <w:ind w:firstLine="0"/>
              <w:jc w:val="left"/>
            </w:pPr>
            <w:r>
              <w:t>Theo dõi CPU, RAM, Network, container metrics. Scrape từ Node Exporter.</w:t>
            </w:r>
          </w:p>
        </w:tc>
        <w:tc>
          <w:tcPr>
            <w:tcW w:w="2686" w:type="dxa"/>
          </w:tcPr>
          <w:p w14:paraId="09E5D590" w14:textId="108924EB" w:rsidR="008914F6" w:rsidRDefault="008914F6" w:rsidP="008914F6">
            <w:pPr>
              <w:pStyle w:val="Nidungvnbn"/>
              <w:ind w:firstLine="0"/>
              <w:jc w:val="left"/>
            </w:pPr>
            <w:r>
              <w:t>prometheus + node-exporter</w:t>
            </w:r>
          </w:p>
        </w:tc>
      </w:tr>
      <w:tr w:rsidR="008914F6" w14:paraId="3C279D7D" w14:textId="77777777" w:rsidTr="008914F6">
        <w:tc>
          <w:tcPr>
            <w:tcW w:w="708" w:type="dxa"/>
            <w:vAlign w:val="center"/>
          </w:tcPr>
          <w:p w14:paraId="48A5D2AC" w14:textId="7859FD1F" w:rsidR="008914F6" w:rsidRDefault="008914F6" w:rsidP="008914F6">
            <w:pPr>
              <w:pStyle w:val="Nidungvnbn"/>
              <w:ind w:firstLine="0"/>
              <w:jc w:val="center"/>
            </w:pPr>
            <w:r>
              <w:lastRenderedPageBreak/>
              <w:t>8</w:t>
            </w:r>
          </w:p>
        </w:tc>
        <w:tc>
          <w:tcPr>
            <w:tcW w:w="1839" w:type="dxa"/>
          </w:tcPr>
          <w:p w14:paraId="1C8FE6BB" w14:textId="2F507F7B" w:rsidR="008914F6" w:rsidRDefault="008914F6" w:rsidP="008914F6">
            <w:pPr>
              <w:pStyle w:val="Nidungvnbn"/>
              <w:ind w:firstLine="0"/>
              <w:jc w:val="left"/>
            </w:pPr>
            <w:r>
              <w:t>Logging / Visualization Server</w:t>
            </w:r>
          </w:p>
        </w:tc>
        <w:tc>
          <w:tcPr>
            <w:tcW w:w="3544" w:type="dxa"/>
          </w:tcPr>
          <w:p w14:paraId="57934A08" w14:textId="3E3756D8" w:rsidR="008914F6" w:rsidRDefault="008914F6" w:rsidP="008914F6">
            <w:pPr>
              <w:pStyle w:val="Nidungvnbn"/>
              <w:ind w:firstLine="0"/>
              <w:jc w:val="left"/>
            </w:pPr>
            <w:r>
              <w:t>Lưu và hiển thị log hệ thống qua dashboard. Visualize dữ liệu từ Prometheus/Loki.</w:t>
            </w:r>
          </w:p>
        </w:tc>
        <w:tc>
          <w:tcPr>
            <w:tcW w:w="2686" w:type="dxa"/>
          </w:tcPr>
          <w:p w14:paraId="488BF44A" w14:textId="6C0B690B" w:rsidR="008914F6" w:rsidRDefault="008914F6" w:rsidP="008914F6">
            <w:pPr>
              <w:pStyle w:val="Nidungvnbn"/>
              <w:ind w:firstLine="0"/>
              <w:jc w:val="left"/>
            </w:pPr>
            <w:r>
              <w:t>grafana, loki, elastic+kibana</w:t>
            </w:r>
          </w:p>
        </w:tc>
      </w:tr>
      <w:tr w:rsidR="008914F6" w14:paraId="5236B6B7" w14:textId="77777777" w:rsidTr="008914F6">
        <w:tc>
          <w:tcPr>
            <w:tcW w:w="708" w:type="dxa"/>
            <w:vAlign w:val="center"/>
          </w:tcPr>
          <w:p w14:paraId="16F04977" w14:textId="0CC9BD44" w:rsidR="008914F6" w:rsidRDefault="008914F6" w:rsidP="008914F6">
            <w:pPr>
              <w:pStyle w:val="Nidungvnbn"/>
              <w:ind w:firstLine="0"/>
              <w:jc w:val="center"/>
            </w:pPr>
            <w:r>
              <w:t>9</w:t>
            </w:r>
          </w:p>
        </w:tc>
        <w:tc>
          <w:tcPr>
            <w:tcW w:w="1839" w:type="dxa"/>
          </w:tcPr>
          <w:p w14:paraId="1B3F0D2F" w14:textId="326E8D54" w:rsidR="008914F6" w:rsidRDefault="008914F6" w:rsidP="008914F6">
            <w:pPr>
              <w:pStyle w:val="Nidungvnbn"/>
              <w:ind w:firstLine="0"/>
              <w:jc w:val="left"/>
            </w:pPr>
            <w:r>
              <w:t>Reverse Proxy / Load Balancer</w:t>
            </w:r>
          </w:p>
        </w:tc>
        <w:tc>
          <w:tcPr>
            <w:tcW w:w="3544" w:type="dxa"/>
          </w:tcPr>
          <w:p w14:paraId="5CE98B54" w14:textId="5630AF20" w:rsidR="008914F6" w:rsidRDefault="008914F6" w:rsidP="008914F6">
            <w:pPr>
              <w:pStyle w:val="Nidungvnbn"/>
              <w:ind w:firstLine="0"/>
              <w:jc w:val="left"/>
            </w:pPr>
            <w:r>
              <w:t>Điều phối truy cập, cân bằng tải, routing path (ví dụ: /api/ strip đến backend).</w:t>
            </w:r>
          </w:p>
        </w:tc>
        <w:tc>
          <w:tcPr>
            <w:tcW w:w="2686" w:type="dxa"/>
          </w:tcPr>
          <w:p w14:paraId="06930BC2" w14:textId="24BB2FC6" w:rsidR="008914F6" w:rsidRDefault="008914F6" w:rsidP="008914F6">
            <w:pPr>
              <w:pStyle w:val="Nidungvnbn"/>
              <w:ind w:firstLine="0"/>
              <w:jc w:val="left"/>
            </w:pPr>
            <w:r>
              <w:t>nginx, haproxy, traefik</w:t>
            </w:r>
          </w:p>
        </w:tc>
      </w:tr>
    </w:tbl>
    <w:p w14:paraId="21F75471" w14:textId="27E88835" w:rsidR="003E5D27" w:rsidRPr="00D13A52" w:rsidRDefault="00A020C1" w:rsidP="00D13A52">
      <w:pPr>
        <w:pStyle w:val="bang0"/>
      </w:pPr>
      <w:bookmarkStart w:id="9" w:name="_Toc214708600"/>
      <w:r w:rsidRPr="00D13A52">
        <w:t>Bảng 1. Bảng hệ thống 9 server</w:t>
      </w:r>
      <w:bookmarkEnd w:id="9"/>
    </w:p>
    <w:p w14:paraId="162DDECF" w14:textId="5C741309" w:rsidR="008914F6" w:rsidRDefault="008914F6" w:rsidP="0002725A">
      <w:pPr>
        <w:pStyle w:val="Nidungvnbn"/>
      </w:pPr>
      <w:r w:rsidRPr="008914F6">
        <w:t>Mỗi server được container hóa để đảm bảo tính cô lập và dễ quản lý. Tổng cộng, hệ thống có 9 container chính + Node Exporter (không có thư mục riêng), chạy trên mạng cloud-net. Điều này mô phỏng cách các dịch vụ cloud như AWS EC2 instances giao tiếp qua VPC (Virtual Private Cloud).</w:t>
      </w:r>
    </w:p>
    <w:p w14:paraId="6C0B1A55" w14:textId="77777777" w:rsidR="0002725A" w:rsidRDefault="0002725A" w:rsidP="0002725A">
      <w:pPr>
        <w:pStyle w:val="Nidungvnbn"/>
        <w:ind w:firstLine="0"/>
      </w:pPr>
    </w:p>
    <w:p w14:paraId="1EC2ED9F" w14:textId="3EBEDE83" w:rsidR="008914F6" w:rsidRPr="008914F6" w:rsidRDefault="008914F6" w:rsidP="0059319B">
      <w:pPr>
        <w:pStyle w:val="Nidungvnbn"/>
        <w:numPr>
          <w:ilvl w:val="0"/>
          <w:numId w:val="3"/>
        </w:numPr>
        <w:rPr>
          <w:b/>
          <w:noProof w:val="0"/>
        </w:rPr>
      </w:pPr>
      <w:r w:rsidRPr="008914F6">
        <w:rPr>
          <w:b/>
        </w:rPr>
        <w:t>Giải thích chi tiết từng server và vai trò trong mô hình cloud:</w:t>
      </w:r>
    </w:p>
    <w:p w14:paraId="3722AA34" w14:textId="77777777" w:rsidR="008914F6" w:rsidRDefault="008914F6" w:rsidP="0059319B">
      <w:pPr>
        <w:pStyle w:val="Nidungvnbn"/>
        <w:numPr>
          <w:ilvl w:val="0"/>
          <w:numId w:val="5"/>
        </w:numPr>
      </w:pPr>
      <w:r>
        <w:rPr>
          <w:rStyle w:val="Strong"/>
        </w:rPr>
        <w:t>Web Server</w:t>
      </w:r>
      <w:r>
        <w:t>: Là lớp frontend, phục vụ nội dung tĩnh như trang home và blog. Trong cloud thực tế, tương tự AWS S3 Static Website Hosting hoặc Azure Static Web Apps. Nó giúp kiểm tra routing qua proxy và khả năng phục vụ HTTP requests.</w:t>
      </w:r>
    </w:p>
    <w:p w14:paraId="47E864A2" w14:textId="77777777" w:rsidR="008914F6" w:rsidRDefault="008914F6" w:rsidP="0059319B">
      <w:pPr>
        <w:pStyle w:val="Nidungvnbn"/>
        <w:numPr>
          <w:ilvl w:val="0"/>
          <w:numId w:val="5"/>
        </w:numPr>
      </w:pPr>
      <w:r>
        <w:rPr>
          <w:rStyle w:val="Strong"/>
        </w:rPr>
        <w:t>Application Server</w:t>
      </w:r>
      <w:r>
        <w:t>: Xử lý backend logic, API calls, và kết nối DB. Mô phỏng AWS Lambda hoặc GCP App Engine, với secure endpoints sử dụng OIDC từ Authentication Server.</w:t>
      </w:r>
    </w:p>
    <w:p w14:paraId="3969693A" w14:textId="77777777" w:rsidR="008914F6" w:rsidRDefault="008914F6" w:rsidP="0059319B">
      <w:pPr>
        <w:pStyle w:val="Nidungvnbn"/>
        <w:numPr>
          <w:ilvl w:val="0"/>
          <w:numId w:val="5"/>
        </w:numPr>
      </w:pPr>
      <w:r>
        <w:rPr>
          <w:rStyle w:val="Strong"/>
        </w:rPr>
        <w:t>Database Server</w:t>
      </w:r>
      <w:r>
        <w:t>: Lưu trữ dữ liệu quan hệ, init với schema mẫu. Tương tự AWS RDS hoặc Azure SQL Database, đảm bảo dữ liệu bền vững qua volumes.</w:t>
      </w:r>
    </w:p>
    <w:p w14:paraId="1BF6AFC3" w14:textId="77777777" w:rsidR="008914F6" w:rsidRDefault="008914F6" w:rsidP="0059319B">
      <w:pPr>
        <w:pStyle w:val="Nidungvnbn"/>
        <w:numPr>
          <w:ilvl w:val="0"/>
          <w:numId w:val="5"/>
        </w:numPr>
      </w:pPr>
      <w:r>
        <w:rPr>
          <w:rStyle w:val="Strong"/>
        </w:rPr>
        <w:t>Authentication Server</w:t>
      </w:r>
      <w:r>
        <w:t>: Quản lý identity và access (IAM). Giống AWS Cognito hoặc Azure AD, phát hành JWT tokens cho authentication.</w:t>
      </w:r>
    </w:p>
    <w:p w14:paraId="61C18F93" w14:textId="77777777" w:rsidR="008914F6" w:rsidRDefault="008914F6" w:rsidP="0059319B">
      <w:pPr>
        <w:pStyle w:val="Nidungvnbn"/>
        <w:numPr>
          <w:ilvl w:val="0"/>
          <w:numId w:val="5"/>
        </w:numPr>
      </w:pPr>
      <w:r>
        <w:rPr>
          <w:rStyle w:val="Strong"/>
        </w:rPr>
        <w:t>File/Object Storage</w:t>
      </w:r>
      <w:r>
        <w:t>: Lưu trữ không cấu trúc, hỗ trợ buckets. Mô phỏng AWS S3 hoặc GCP Cloud Storage, với console để quản lý objects.</w:t>
      </w:r>
    </w:p>
    <w:p w14:paraId="59ADDC08" w14:textId="77777777" w:rsidR="008914F6" w:rsidRDefault="008914F6" w:rsidP="0059319B">
      <w:pPr>
        <w:pStyle w:val="Nidungvnbn"/>
        <w:numPr>
          <w:ilvl w:val="0"/>
          <w:numId w:val="5"/>
        </w:numPr>
      </w:pPr>
      <w:r>
        <w:rPr>
          <w:rStyle w:val="Strong"/>
        </w:rPr>
        <w:lastRenderedPageBreak/>
        <w:t>DNS/Name Service</w:t>
      </w:r>
      <w:r>
        <w:t>: Phân giải tên miền nội bộ, hỗ trợ service discovery. Tương tự AWS Route 53 Private DNS hoặc Azure Private DNS.</w:t>
      </w:r>
    </w:p>
    <w:p w14:paraId="7DDF12BE" w14:textId="77777777" w:rsidR="008914F6" w:rsidRDefault="008914F6" w:rsidP="0059319B">
      <w:pPr>
        <w:pStyle w:val="Nidungvnbn"/>
        <w:numPr>
          <w:ilvl w:val="0"/>
          <w:numId w:val="5"/>
        </w:numPr>
      </w:pPr>
      <w:r>
        <w:rPr>
          <w:rStyle w:val="Strong"/>
        </w:rPr>
        <w:t>Monitoring Server</w:t>
      </w:r>
      <w:r>
        <w:t>: Thu thập metrics thời gian thực. Giống AWS CloudWatch hoặc GCP Monitoring, scrape từ exporters để theo dõi hệ thống.</w:t>
      </w:r>
    </w:p>
    <w:p w14:paraId="71DEFC2E" w14:textId="77777777" w:rsidR="008914F6" w:rsidRDefault="008914F6" w:rsidP="0059319B">
      <w:pPr>
        <w:pStyle w:val="Nidungvnbn"/>
        <w:numPr>
          <w:ilvl w:val="0"/>
          <w:numId w:val="5"/>
        </w:numPr>
      </w:pPr>
      <w:r>
        <w:rPr>
          <w:rStyle w:val="Strong"/>
        </w:rPr>
        <w:t>Logging/Visualization Server</w:t>
      </w:r>
      <w:r>
        <w:t>: Hiển thị logs và dashboards. Mô phỏng AWS CloudWatch Logs hoặc GCP Stackdriver, integrate với Prometheus cho visualization.</w:t>
      </w:r>
    </w:p>
    <w:p w14:paraId="127D65FA" w14:textId="52520F1E" w:rsidR="008914F6" w:rsidRDefault="008914F6" w:rsidP="0059319B">
      <w:pPr>
        <w:pStyle w:val="Nidungvnbn"/>
        <w:numPr>
          <w:ilvl w:val="0"/>
          <w:numId w:val="5"/>
        </w:numPr>
      </w:pPr>
      <w:r>
        <w:rPr>
          <w:rStyle w:val="Strong"/>
        </w:rPr>
        <w:t>Reverse Proxy/Load Balancer</w:t>
      </w:r>
      <w:r>
        <w:t>: Gateway chính, route traffic và load balance. Tương tự AWS API Gateway/ELB hoặc Azure Load Balancer, đảm bảo single entry point.</w:t>
      </w:r>
    </w:p>
    <w:p w14:paraId="311ACE96" w14:textId="77777777" w:rsidR="00AD2716" w:rsidRDefault="00AD2716" w:rsidP="00AD2716">
      <w:pPr>
        <w:pStyle w:val="Nidungvnbn"/>
        <w:ind w:left="1440" w:firstLine="0"/>
      </w:pPr>
    </w:p>
    <w:p w14:paraId="478403AD" w14:textId="6066BD3A" w:rsidR="008914F6" w:rsidRDefault="00AD2716" w:rsidP="00AD2716">
      <w:pPr>
        <w:pStyle w:val="Heading2"/>
      </w:pPr>
      <w:bookmarkStart w:id="10" w:name="_Toc214707752"/>
      <w:r>
        <w:t>Mô hình cloud mô phỏng</w:t>
      </w:r>
      <w:bookmarkEnd w:id="10"/>
    </w:p>
    <w:p w14:paraId="3BDD6E7A" w14:textId="41B63558" w:rsidR="00327673" w:rsidRDefault="00327673" w:rsidP="00327673">
      <w:pPr>
        <w:pStyle w:val="Nidungvnbn"/>
      </w:pPr>
      <w:r w:rsidRPr="00327673">
        <w:t>MyMiniCloud mô phỏng kiến trúc cloud theo mô hình phân tầng (layered architecture), với flow request như sau: Người dùng truy cập qua Reverse Proxy → Route đến Web/App/Auth → Kết nối Database/Storage → Monitoring/Logging ghi nhận metrics/logs → DNS hỗ trợ nội bộ.</w:t>
      </w:r>
    </w:p>
    <w:p w14:paraId="062946D7" w14:textId="788F5FB9" w:rsidR="00327673" w:rsidRDefault="00327673" w:rsidP="00327673">
      <w:pPr>
        <w:pStyle w:val="Nidungvnbn"/>
      </w:pPr>
    </w:p>
    <w:p w14:paraId="2F583033" w14:textId="653DCEE5" w:rsidR="00327673" w:rsidRDefault="00327673" w:rsidP="00327673">
      <w:pPr>
        <w:pStyle w:val="Nidungvnbn"/>
      </w:pPr>
    </w:p>
    <w:p w14:paraId="0F371424" w14:textId="4F0C6099" w:rsidR="00327673" w:rsidRDefault="00327673" w:rsidP="00327673">
      <w:pPr>
        <w:pStyle w:val="Nidungvnbn"/>
      </w:pPr>
    </w:p>
    <w:p w14:paraId="28E2BE47" w14:textId="1DAA6477" w:rsidR="00327673" w:rsidRDefault="00327673" w:rsidP="00327673">
      <w:pPr>
        <w:pStyle w:val="Nidungvnbn"/>
      </w:pPr>
    </w:p>
    <w:p w14:paraId="2CDCE553" w14:textId="31566E8E" w:rsidR="00327673" w:rsidRDefault="00327673" w:rsidP="00327673">
      <w:pPr>
        <w:pStyle w:val="Nidungvnbn"/>
      </w:pPr>
    </w:p>
    <w:p w14:paraId="5BDC0969" w14:textId="2361FA75" w:rsidR="00327673" w:rsidRDefault="00327673" w:rsidP="00327673">
      <w:pPr>
        <w:pStyle w:val="Nidungvnbn"/>
      </w:pPr>
    </w:p>
    <w:p w14:paraId="00D210E8" w14:textId="15DF42D1" w:rsidR="00327673" w:rsidRDefault="00327673" w:rsidP="00327673">
      <w:pPr>
        <w:pStyle w:val="Nidungvnbn"/>
      </w:pPr>
    </w:p>
    <w:p w14:paraId="3112F7B0" w14:textId="3FB4DCEA" w:rsidR="00327673" w:rsidRDefault="00327673" w:rsidP="00327673">
      <w:pPr>
        <w:pStyle w:val="Nidungvnbn"/>
      </w:pPr>
    </w:p>
    <w:p w14:paraId="188BC128" w14:textId="447DE9E8" w:rsidR="00327673" w:rsidRDefault="00327673" w:rsidP="00327673">
      <w:pPr>
        <w:pStyle w:val="Nidungvnbn"/>
      </w:pPr>
    </w:p>
    <w:p w14:paraId="2D8342F9" w14:textId="77777777" w:rsidR="00327673" w:rsidRDefault="00327673" w:rsidP="00327673">
      <w:pPr>
        <w:pStyle w:val="Nidungvnbn"/>
      </w:pPr>
    </w:p>
    <w:p w14:paraId="05BCF77B" w14:textId="206950B4" w:rsidR="00327673" w:rsidRPr="00327673" w:rsidRDefault="00327673" w:rsidP="00327673">
      <w:pPr>
        <w:pStyle w:val="Nidungvnbn"/>
        <w:rPr>
          <w:b/>
        </w:rPr>
      </w:pPr>
      <w:r w:rsidRPr="00327673">
        <w:rPr>
          <w:b/>
        </w:rPr>
        <w:lastRenderedPageBreak/>
        <w:t>Sơ đồ kiến trúc tổng thể:</w:t>
      </w:r>
    </w:p>
    <w:p w14:paraId="0349C869" w14:textId="5FD5C9A6" w:rsidR="00327673" w:rsidRDefault="00327673" w:rsidP="0084205A">
      <w:pPr>
        <w:pStyle w:val="Nidungvnbn"/>
        <w:jc w:val="center"/>
      </w:pPr>
      <w:r w:rsidRPr="00327673">
        <w:drawing>
          <wp:inline distT="0" distB="0" distL="0" distR="0" wp14:anchorId="21384E5B" wp14:editId="475A6540">
            <wp:extent cx="3336603" cy="51371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51782" cy="5160520"/>
                    </a:xfrm>
                    <a:prstGeom prst="rect">
                      <a:avLst/>
                    </a:prstGeom>
                  </pic:spPr>
                </pic:pic>
              </a:graphicData>
            </a:graphic>
          </wp:inline>
        </w:drawing>
      </w:r>
    </w:p>
    <w:p w14:paraId="27A5DB2B" w14:textId="1D360838" w:rsidR="006E0563" w:rsidRPr="006E0563" w:rsidRDefault="006E0563" w:rsidP="006E0563">
      <w:pPr>
        <w:pStyle w:val="hinh"/>
      </w:pPr>
      <w:bookmarkStart w:id="11" w:name="_Toc214710584"/>
      <w:r w:rsidRPr="006E0563">
        <w:t>Hình 1. Sơ đồ kiến trúc của hệ thống</w:t>
      </w:r>
      <w:bookmarkEnd w:id="11"/>
    </w:p>
    <w:p w14:paraId="589C2B50" w14:textId="77777777" w:rsidR="00327673" w:rsidRPr="00327673" w:rsidRDefault="00327673" w:rsidP="00327673">
      <w:pPr>
        <w:pStyle w:val="Nidungvnbn"/>
      </w:pPr>
    </w:p>
    <w:p w14:paraId="60763601" w14:textId="77777777" w:rsidR="00327673" w:rsidRPr="00327673" w:rsidRDefault="00327673" w:rsidP="00327673">
      <w:pPr>
        <w:pStyle w:val="Nidungvnbn"/>
        <w:rPr>
          <w:lang w:val="vi-VN"/>
        </w:rPr>
      </w:pPr>
    </w:p>
    <w:p w14:paraId="1E5E315A" w14:textId="77777777" w:rsidR="008914F6" w:rsidRPr="003E5D27" w:rsidRDefault="008914F6" w:rsidP="008914F6">
      <w:pPr>
        <w:pStyle w:val="Nidungvnbn"/>
        <w:ind w:firstLine="0"/>
      </w:pPr>
    </w:p>
    <w:p w14:paraId="425BB26E" w14:textId="65100D3D" w:rsidR="00D90AE3" w:rsidRPr="008914F6" w:rsidRDefault="003E5D27" w:rsidP="00D90AE3">
      <w:pPr>
        <w:pStyle w:val="Heading1"/>
      </w:pPr>
      <w:bookmarkStart w:id="12" w:name="_Toc214707753"/>
      <w:r>
        <w:rPr>
          <w:lang w:val="en-US"/>
        </w:rPr>
        <w:t>KIẾN TRÚC VÀ SƠ ĐỒ</w:t>
      </w:r>
      <w:bookmarkEnd w:id="12"/>
    </w:p>
    <w:p w14:paraId="33D8DC17" w14:textId="4414CB46" w:rsidR="008914F6" w:rsidRDefault="00327673" w:rsidP="00327673">
      <w:pPr>
        <w:pStyle w:val="Heading2"/>
      </w:pPr>
      <w:bookmarkStart w:id="13" w:name="_Toc214707754"/>
      <w:r w:rsidRPr="00327673">
        <w:t>Tổng quan kiến trúc hệ thống MyMiniCloud</w:t>
      </w:r>
      <w:bookmarkEnd w:id="13"/>
    </w:p>
    <w:p w14:paraId="48D2873F" w14:textId="77777777" w:rsidR="00327673" w:rsidRPr="00327673" w:rsidRDefault="00327673" w:rsidP="00327673">
      <w:pPr>
        <w:pStyle w:val="Nidungvnbn"/>
      </w:pPr>
      <w:r w:rsidRPr="00327673">
        <w:t xml:space="preserve">Hệ thống MyMiniCloud được thiết kế theo mô hình Cloud-native Microservices Architecture thu nhỏ, mô phỏng chính xác cách các nền tảng đám mây lớn (AWS, Azure, GCP) tổ chức hạ tầng. Toàn bộ 9 dịch vụ chính (cộng thêm 1 Node </w:t>
      </w:r>
      <w:r w:rsidRPr="00327673">
        <w:lastRenderedPageBreak/>
        <w:t>Exporter) được container hóa bằng Docker và chạy trên một Docker Network duy nhất có tên cloud-net.</w:t>
      </w:r>
    </w:p>
    <w:p w14:paraId="16906299" w14:textId="728B575B" w:rsidR="00327673" w:rsidRPr="00327673" w:rsidRDefault="00327673" w:rsidP="00327673">
      <w:pPr>
        <w:pStyle w:val="Nidungvnbn"/>
      </w:pPr>
      <w:r w:rsidRPr="00327673">
        <w:t>Kiến trúc tuân thủ các nguyên tắc sau:</w:t>
      </w:r>
    </w:p>
    <w:p w14:paraId="3C233AAF" w14:textId="77777777" w:rsidR="00327673" w:rsidRPr="00327673" w:rsidRDefault="00327673" w:rsidP="0059319B">
      <w:pPr>
        <w:pStyle w:val="Nidungvnbn"/>
        <w:numPr>
          <w:ilvl w:val="0"/>
          <w:numId w:val="6"/>
        </w:numPr>
      </w:pPr>
      <w:r w:rsidRPr="00327673">
        <w:rPr>
          <w:b/>
        </w:rPr>
        <w:t>Single Entry Point:</w:t>
      </w:r>
      <w:r w:rsidRPr="00327673">
        <w:t xml:space="preserve"> Tất cả lưu lượng từ bên ngoài chỉ đi qua Reverse Proxy (cổng 80).</w:t>
      </w:r>
    </w:p>
    <w:p w14:paraId="2E8F20C5" w14:textId="77777777" w:rsidR="00327673" w:rsidRPr="00327673" w:rsidRDefault="00327673" w:rsidP="0059319B">
      <w:pPr>
        <w:pStyle w:val="Nidungvnbn"/>
        <w:numPr>
          <w:ilvl w:val="0"/>
          <w:numId w:val="6"/>
        </w:numPr>
      </w:pPr>
      <w:r w:rsidRPr="00327673">
        <w:rPr>
          <w:b/>
        </w:rPr>
        <w:t>Service-to-Service Communication:</w:t>
      </w:r>
      <w:r w:rsidRPr="00327673">
        <w:t xml:space="preserve"> Các container giao tiếp nội bộ bằng tên container hoặc tên miền nội bộ (cloud.local) thông qua DNS server.</w:t>
      </w:r>
    </w:p>
    <w:p w14:paraId="43E8ED33" w14:textId="77777777" w:rsidR="00327673" w:rsidRPr="00327673" w:rsidRDefault="00327673" w:rsidP="0059319B">
      <w:pPr>
        <w:pStyle w:val="Nidungvnbn"/>
        <w:numPr>
          <w:ilvl w:val="0"/>
          <w:numId w:val="6"/>
        </w:numPr>
      </w:pPr>
      <w:r w:rsidRPr="00327673">
        <w:rPr>
          <w:b/>
        </w:rPr>
        <w:t>Loose Coupling:</w:t>
      </w:r>
      <w:r w:rsidRPr="00327673">
        <w:t xml:space="preserve"> Mỗi dịch vụ độc lập, có thể scale/replace riêng biệt.</w:t>
      </w:r>
    </w:p>
    <w:p w14:paraId="59E089E1" w14:textId="77777777" w:rsidR="00327673" w:rsidRPr="00327673" w:rsidRDefault="00327673" w:rsidP="0059319B">
      <w:pPr>
        <w:pStyle w:val="Nidungvnbn"/>
        <w:numPr>
          <w:ilvl w:val="0"/>
          <w:numId w:val="6"/>
        </w:numPr>
      </w:pPr>
      <w:r w:rsidRPr="00327673">
        <w:rPr>
          <w:b/>
        </w:rPr>
        <w:t>Observability Layer</w:t>
      </w:r>
      <w:r w:rsidRPr="00327673">
        <w:t>: Prometheus + Grafana + Node Exporter đảm bảo khả năng giám sát toàn hệ thống.</w:t>
      </w:r>
    </w:p>
    <w:p w14:paraId="6CC7240E" w14:textId="16165A1A" w:rsidR="00327673" w:rsidRPr="00327673" w:rsidRDefault="00327673" w:rsidP="0059319B">
      <w:pPr>
        <w:pStyle w:val="Nidungvnbn"/>
        <w:numPr>
          <w:ilvl w:val="0"/>
          <w:numId w:val="6"/>
        </w:numPr>
      </w:pPr>
      <w:r w:rsidRPr="00327673">
        <w:rPr>
          <w:b/>
        </w:rPr>
        <w:t>Data Persistence:</w:t>
      </w:r>
      <w:r w:rsidRPr="00327673">
        <w:t xml:space="preserve"> Database và Object Storage sử dụng Docker volumes để dữ liệu không mất khi container restart.</w:t>
      </w:r>
    </w:p>
    <w:p w14:paraId="713A35FF" w14:textId="3E6ABA64" w:rsidR="003E5D27" w:rsidRDefault="00327673" w:rsidP="00327673">
      <w:pPr>
        <w:pStyle w:val="Heading2"/>
        <w:rPr>
          <w:lang w:val="en-US"/>
        </w:rPr>
      </w:pPr>
      <w:bookmarkStart w:id="14" w:name="_Toc214707755"/>
      <w:r>
        <w:rPr>
          <w:lang w:val="en-US"/>
        </w:rPr>
        <w:t>Sơ đồ mạng</w:t>
      </w:r>
      <w:bookmarkEnd w:id="14"/>
    </w:p>
    <w:p w14:paraId="1F7D5A4F" w14:textId="343AC6D8" w:rsidR="00AE062B" w:rsidRDefault="00C552A5" w:rsidP="003E2325">
      <w:pPr>
        <w:pStyle w:val="Nidungvnbn"/>
        <w:jc w:val="center"/>
      </w:pPr>
      <w:r>
        <w:lastRenderedPageBreak/>
        <w:drawing>
          <wp:inline distT="0" distB="0" distL="0" distR="0" wp14:anchorId="1A8EFC5A" wp14:editId="3516078E">
            <wp:extent cx="5041583" cy="5162844"/>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1188" cy="5172680"/>
                    </a:xfrm>
                    <a:prstGeom prst="rect">
                      <a:avLst/>
                    </a:prstGeom>
                    <a:noFill/>
                  </pic:spPr>
                </pic:pic>
              </a:graphicData>
            </a:graphic>
          </wp:inline>
        </w:drawing>
      </w:r>
    </w:p>
    <w:p w14:paraId="4DEB2928" w14:textId="1246FB50" w:rsidR="00D13A52" w:rsidRPr="00D13A52" w:rsidRDefault="00D13A52" w:rsidP="006E0563">
      <w:pPr>
        <w:pStyle w:val="hinh"/>
      </w:pPr>
      <w:bookmarkStart w:id="15" w:name="_Toc214710585"/>
      <w:r w:rsidRPr="00D13A52">
        <w:t xml:space="preserve">Hình </w:t>
      </w:r>
      <w:r w:rsidR="006E0563">
        <w:t>2</w:t>
      </w:r>
      <w:r w:rsidRPr="00D13A52">
        <w:t>. Sơ đồ mạng</w:t>
      </w:r>
      <w:r w:rsidR="006E0563">
        <w:t xml:space="preserve"> của hệ thống</w:t>
      </w:r>
      <w:bookmarkEnd w:id="15"/>
    </w:p>
    <w:p w14:paraId="2E89F69B" w14:textId="77777777" w:rsidR="0002725A" w:rsidRPr="0002725A" w:rsidRDefault="0002725A" w:rsidP="0002725A">
      <w:pPr>
        <w:pStyle w:val="Nidungvnbn"/>
      </w:pPr>
    </w:p>
    <w:tbl>
      <w:tblPr>
        <w:tblStyle w:val="TableGrid"/>
        <w:tblW w:w="0" w:type="auto"/>
        <w:tblLook w:val="04A0" w:firstRow="1" w:lastRow="0" w:firstColumn="1" w:lastColumn="0" w:noHBand="0" w:noVBand="1"/>
      </w:tblPr>
      <w:tblGrid>
        <w:gridCol w:w="1762"/>
        <w:gridCol w:w="1776"/>
        <w:gridCol w:w="1745"/>
        <w:gridCol w:w="1747"/>
        <w:gridCol w:w="1747"/>
      </w:tblGrid>
      <w:tr w:rsidR="002078F9" w14:paraId="71CE77A3" w14:textId="77777777" w:rsidTr="002078F9">
        <w:tc>
          <w:tcPr>
            <w:tcW w:w="1755" w:type="dxa"/>
            <w:shd w:val="clear" w:color="auto" w:fill="D9D9D9" w:themeFill="background1" w:themeFillShade="D9"/>
            <w:vAlign w:val="center"/>
          </w:tcPr>
          <w:p w14:paraId="5316F748" w14:textId="02327281" w:rsidR="002078F9" w:rsidRDefault="002078F9" w:rsidP="002078F9">
            <w:pPr>
              <w:pStyle w:val="Nidungvnbn"/>
              <w:ind w:firstLine="0"/>
              <w:jc w:val="center"/>
            </w:pPr>
            <w:r>
              <w:rPr>
                <w:b/>
                <w:bCs/>
              </w:rPr>
              <w:t>Thành phần</w:t>
            </w:r>
          </w:p>
        </w:tc>
        <w:tc>
          <w:tcPr>
            <w:tcW w:w="1755" w:type="dxa"/>
            <w:shd w:val="clear" w:color="auto" w:fill="D9D9D9" w:themeFill="background1" w:themeFillShade="D9"/>
            <w:vAlign w:val="center"/>
          </w:tcPr>
          <w:p w14:paraId="3319795F" w14:textId="645F5DA8" w:rsidR="002078F9" w:rsidRDefault="002078F9" w:rsidP="002078F9">
            <w:pPr>
              <w:pStyle w:val="Nidungvnbn"/>
              <w:ind w:firstLine="0"/>
              <w:jc w:val="center"/>
            </w:pPr>
            <w:r>
              <w:rPr>
                <w:b/>
                <w:bCs/>
              </w:rPr>
              <w:t>Tên container (hostname)</w:t>
            </w:r>
          </w:p>
        </w:tc>
        <w:tc>
          <w:tcPr>
            <w:tcW w:w="1755" w:type="dxa"/>
            <w:shd w:val="clear" w:color="auto" w:fill="D9D9D9" w:themeFill="background1" w:themeFillShade="D9"/>
            <w:vAlign w:val="center"/>
          </w:tcPr>
          <w:p w14:paraId="735200C8" w14:textId="3998E8F9" w:rsidR="002078F9" w:rsidRDefault="002078F9" w:rsidP="002078F9">
            <w:pPr>
              <w:pStyle w:val="Nidungvnbn"/>
              <w:ind w:firstLine="0"/>
              <w:jc w:val="center"/>
            </w:pPr>
            <w:r>
              <w:rPr>
                <w:b/>
                <w:bCs/>
              </w:rPr>
              <w:t>IP nội bộ mẫu (có thể thay đổi)</w:t>
            </w:r>
          </w:p>
        </w:tc>
        <w:tc>
          <w:tcPr>
            <w:tcW w:w="1756" w:type="dxa"/>
            <w:shd w:val="clear" w:color="auto" w:fill="D9D9D9" w:themeFill="background1" w:themeFillShade="D9"/>
            <w:vAlign w:val="center"/>
          </w:tcPr>
          <w:p w14:paraId="2BF4FF9B" w14:textId="3A2E7B5D" w:rsidR="002078F9" w:rsidRDefault="002078F9" w:rsidP="002078F9">
            <w:pPr>
              <w:pStyle w:val="Nidungvnbn"/>
              <w:ind w:firstLine="0"/>
              <w:jc w:val="center"/>
            </w:pPr>
            <w:r>
              <w:rPr>
                <w:b/>
                <w:bCs/>
              </w:rPr>
              <w:t>Port nội bộ</w:t>
            </w:r>
          </w:p>
        </w:tc>
        <w:tc>
          <w:tcPr>
            <w:tcW w:w="1756" w:type="dxa"/>
            <w:shd w:val="clear" w:color="auto" w:fill="D9D9D9" w:themeFill="background1" w:themeFillShade="D9"/>
            <w:vAlign w:val="center"/>
          </w:tcPr>
          <w:p w14:paraId="70FE9607" w14:textId="243F6FA3" w:rsidR="002078F9" w:rsidRDefault="002078F9" w:rsidP="002078F9">
            <w:pPr>
              <w:pStyle w:val="Nidungvnbn"/>
              <w:ind w:firstLine="0"/>
              <w:jc w:val="center"/>
            </w:pPr>
            <w:r>
              <w:rPr>
                <w:b/>
                <w:bCs/>
              </w:rPr>
              <w:t>Port expose ra host</w:t>
            </w:r>
          </w:p>
        </w:tc>
      </w:tr>
      <w:tr w:rsidR="002078F9" w14:paraId="4FED14C0" w14:textId="77777777" w:rsidTr="002078F9">
        <w:tc>
          <w:tcPr>
            <w:tcW w:w="1755" w:type="dxa"/>
          </w:tcPr>
          <w:p w14:paraId="18D0940A" w14:textId="30AA7351" w:rsidR="002078F9" w:rsidRDefault="002078F9" w:rsidP="002078F9">
            <w:pPr>
              <w:pStyle w:val="Nidungvnbn"/>
              <w:ind w:firstLine="0"/>
              <w:jc w:val="left"/>
            </w:pPr>
            <w:r>
              <w:t>Reverse Proxy</w:t>
            </w:r>
          </w:p>
        </w:tc>
        <w:tc>
          <w:tcPr>
            <w:tcW w:w="1755" w:type="dxa"/>
          </w:tcPr>
          <w:p w14:paraId="14CC05CC" w14:textId="1616BF9F" w:rsidR="002078F9" w:rsidRDefault="002078F9" w:rsidP="002078F9">
            <w:pPr>
              <w:pStyle w:val="Nidungvnbn"/>
              <w:ind w:firstLine="0"/>
              <w:jc w:val="left"/>
            </w:pPr>
            <w:r>
              <w:t>api-gateway-proxy-server</w:t>
            </w:r>
          </w:p>
        </w:tc>
        <w:tc>
          <w:tcPr>
            <w:tcW w:w="1755" w:type="dxa"/>
            <w:vAlign w:val="center"/>
          </w:tcPr>
          <w:p w14:paraId="7207257E" w14:textId="01C1FE66" w:rsidR="002078F9" w:rsidRDefault="002078F9" w:rsidP="002078F9">
            <w:pPr>
              <w:pStyle w:val="Nidungvnbn"/>
              <w:ind w:firstLine="0"/>
              <w:jc w:val="center"/>
            </w:pPr>
            <w:r>
              <w:t>172.20.0.x</w:t>
            </w:r>
          </w:p>
        </w:tc>
        <w:tc>
          <w:tcPr>
            <w:tcW w:w="1756" w:type="dxa"/>
            <w:vAlign w:val="center"/>
          </w:tcPr>
          <w:p w14:paraId="1736506E" w14:textId="0A49350C" w:rsidR="002078F9" w:rsidRDefault="002078F9" w:rsidP="002078F9">
            <w:pPr>
              <w:pStyle w:val="Nidungvnbn"/>
              <w:ind w:firstLine="0"/>
              <w:jc w:val="center"/>
            </w:pPr>
            <w:r>
              <w:t>80</w:t>
            </w:r>
          </w:p>
        </w:tc>
        <w:tc>
          <w:tcPr>
            <w:tcW w:w="1756" w:type="dxa"/>
            <w:vAlign w:val="center"/>
          </w:tcPr>
          <w:p w14:paraId="19B856F8" w14:textId="3584C45C" w:rsidR="002078F9" w:rsidRDefault="002078F9" w:rsidP="002078F9">
            <w:pPr>
              <w:pStyle w:val="Nidungvnbn"/>
              <w:ind w:firstLine="0"/>
              <w:jc w:val="center"/>
            </w:pPr>
            <w:r>
              <w:t>80</w:t>
            </w:r>
          </w:p>
        </w:tc>
      </w:tr>
      <w:tr w:rsidR="002078F9" w14:paraId="0ADB0B74" w14:textId="77777777" w:rsidTr="002078F9">
        <w:tc>
          <w:tcPr>
            <w:tcW w:w="1755" w:type="dxa"/>
          </w:tcPr>
          <w:p w14:paraId="5541ED7B" w14:textId="416DD454" w:rsidR="002078F9" w:rsidRDefault="002078F9" w:rsidP="002078F9">
            <w:pPr>
              <w:pStyle w:val="Nidungvnbn"/>
              <w:ind w:firstLine="0"/>
              <w:jc w:val="left"/>
            </w:pPr>
            <w:r>
              <w:t>Web Frontend</w:t>
            </w:r>
          </w:p>
        </w:tc>
        <w:tc>
          <w:tcPr>
            <w:tcW w:w="1755" w:type="dxa"/>
          </w:tcPr>
          <w:p w14:paraId="5D405874" w14:textId="2D77800B" w:rsidR="002078F9" w:rsidRDefault="002078F9" w:rsidP="002078F9">
            <w:pPr>
              <w:pStyle w:val="Nidungvnbn"/>
              <w:ind w:firstLine="0"/>
              <w:jc w:val="left"/>
            </w:pPr>
            <w:r>
              <w:t>web-frontend-server</w:t>
            </w:r>
          </w:p>
        </w:tc>
        <w:tc>
          <w:tcPr>
            <w:tcW w:w="1755" w:type="dxa"/>
            <w:vAlign w:val="center"/>
          </w:tcPr>
          <w:p w14:paraId="088E5301" w14:textId="5C78048E" w:rsidR="002078F9" w:rsidRDefault="002078F9" w:rsidP="002078F9">
            <w:pPr>
              <w:pStyle w:val="Nidungvnbn"/>
              <w:ind w:firstLine="0"/>
              <w:jc w:val="center"/>
            </w:pPr>
            <w:r>
              <w:t>172.20.0.x</w:t>
            </w:r>
          </w:p>
        </w:tc>
        <w:tc>
          <w:tcPr>
            <w:tcW w:w="1756" w:type="dxa"/>
            <w:vAlign w:val="center"/>
          </w:tcPr>
          <w:p w14:paraId="57130050" w14:textId="03539E45" w:rsidR="002078F9" w:rsidRDefault="002078F9" w:rsidP="002078F9">
            <w:pPr>
              <w:pStyle w:val="Nidungvnbn"/>
              <w:ind w:firstLine="0"/>
              <w:jc w:val="center"/>
            </w:pPr>
            <w:r>
              <w:t>80</w:t>
            </w:r>
          </w:p>
        </w:tc>
        <w:tc>
          <w:tcPr>
            <w:tcW w:w="1756" w:type="dxa"/>
            <w:vAlign w:val="center"/>
          </w:tcPr>
          <w:p w14:paraId="0EFFEAB0" w14:textId="39EB7902" w:rsidR="002078F9" w:rsidRDefault="002078F9" w:rsidP="002078F9">
            <w:pPr>
              <w:pStyle w:val="Nidungvnbn"/>
              <w:ind w:firstLine="0"/>
              <w:jc w:val="center"/>
            </w:pPr>
            <w:r>
              <w:t>8080</w:t>
            </w:r>
          </w:p>
        </w:tc>
      </w:tr>
      <w:tr w:rsidR="002078F9" w14:paraId="62E86B0D" w14:textId="77777777" w:rsidTr="002078F9">
        <w:tc>
          <w:tcPr>
            <w:tcW w:w="1755" w:type="dxa"/>
          </w:tcPr>
          <w:p w14:paraId="10530662" w14:textId="198E278F" w:rsidR="002078F9" w:rsidRDefault="002078F9" w:rsidP="002078F9">
            <w:pPr>
              <w:pStyle w:val="Nidungvnbn"/>
              <w:ind w:firstLine="0"/>
              <w:jc w:val="left"/>
            </w:pPr>
            <w:r>
              <w:lastRenderedPageBreak/>
              <w:t>Application Backend</w:t>
            </w:r>
          </w:p>
        </w:tc>
        <w:tc>
          <w:tcPr>
            <w:tcW w:w="1755" w:type="dxa"/>
          </w:tcPr>
          <w:p w14:paraId="5C289BA4" w14:textId="7D905DA8" w:rsidR="002078F9" w:rsidRDefault="002078F9" w:rsidP="002078F9">
            <w:pPr>
              <w:pStyle w:val="Nidungvnbn"/>
              <w:ind w:firstLine="0"/>
              <w:jc w:val="left"/>
            </w:pPr>
            <w:r>
              <w:t>application-backend-server</w:t>
            </w:r>
          </w:p>
        </w:tc>
        <w:tc>
          <w:tcPr>
            <w:tcW w:w="1755" w:type="dxa"/>
            <w:vAlign w:val="center"/>
          </w:tcPr>
          <w:p w14:paraId="1CE7CBB4" w14:textId="2665E587" w:rsidR="002078F9" w:rsidRDefault="002078F9" w:rsidP="002078F9">
            <w:pPr>
              <w:pStyle w:val="Nidungvnbn"/>
              <w:ind w:firstLine="0"/>
              <w:jc w:val="center"/>
            </w:pPr>
            <w:r>
              <w:t>172.20.0.x</w:t>
            </w:r>
          </w:p>
        </w:tc>
        <w:tc>
          <w:tcPr>
            <w:tcW w:w="1756" w:type="dxa"/>
            <w:vAlign w:val="center"/>
          </w:tcPr>
          <w:p w14:paraId="037E8C2A" w14:textId="2E232A4F" w:rsidR="002078F9" w:rsidRDefault="002078F9" w:rsidP="002078F9">
            <w:pPr>
              <w:pStyle w:val="Nidungvnbn"/>
              <w:ind w:firstLine="0"/>
              <w:jc w:val="center"/>
            </w:pPr>
            <w:r>
              <w:t>8081</w:t>
            </w:r>
          </w:p>
        </w:tc>
        <w:tc>
          <w:tcPr>
            <w:tcW w:w="1756" w:type="dxa"/>
            <w:vAlign w:val="center"/>
          </w:tcPr>
          <w:p w14:paraId="28D3DD95" w14:textId="161AF05E" w:rsidR="002078F9" w:rsidRDefault="002078F9" w:rsidP="002078F9">
            <w:pPr>
              <w:pStyle w:val="Nidungvnbn"/>
              <w:ind w:firstLine="0"/>
              <w:jc w:val="center"/>
            </w:pPr>
            <w:r>
              <w:t>8085</w:t>
            </w:r>
          </w:p>
        </w:tc>
      </w:tr>
      <w:tr w:rsidR="002078F9" w14:paraId="3224CDE8" w14:textId="77777777" w:rsidTr="002078F9">
        <w:tc>
          <w:tcPr>
            <w:tcW w:w="1755" w:type="dxa"/>
          </w:tcPr>
          <w:p w14:paraId="095FCE55" w14:textId="22840D8F" w:rsidR="002078F9" w:rsidRDefault="002078F9" w:rsidP="002078F9">
            <w:pPr>
              <w:pStyle w:val="Nidungvnbn"/>
              <w:ind w:firstLine="0"/>
              <w:jc w:val="left"/>
            </w:pPr>
            <w:r>
              <w:t>Database</w:t>
            </w:r>
          </w:p>
        </w:tc>
        <w:tc>
          <w:tcPr>
            <w:tcW w:w="1755" w:type="dxa"/>
          </w:tcPr>
          <w:p w14:paraId="3B7B48FA" w14:textId="3F08DE66" w:rsidR="002078F9" w:rsidRDefault="002078F9" w:rsidP="002078F9">
            <w:pPr>
              <w:pStyle w:val="Nidungvnbn"/>
              <w:ind w:firstLine="0"/>
              <w:jc w:val="left"/>
            </w:pPr>
            <w:r>
              <w:t>relational-database-server</w:t>
            </w:r>
          </w:p>
        </w:tc>
        <w:tc>
          <w:tcPr>
            <w:tcW w:w="1755" w:type="dxa"/>
            <w:vAlign w:val="center"/>
          </w:tcPr>
          <w:p w14:paraId="03AB7E35" w14:textId="5248B26A" w:rsidR="002078F9" w:rsidRDefault="002078F9" w:rsidP="002078F9">
            <w:pPr>
              <w:pStyle w:val="Nidungvnbn"/>
              <w:ind w:firstLine="0"/>
              <w:jc w:val="center"/>
            </w:pPr>
            <w:r>
              <w:t>172.20.0.x</w:t>
            </w:r>
          </w:p>
        </w:tc>
        <w:tc>
          <w:tcPr>
            <w:tcW w:w="1756" w:type="dxa"/>
            <w:vAlign w:val="center"/>
          </w:tcPr>
          <w:p w14:paraId="6515737F" w14:textId="49F171A9" w:rsidR="002078F9" w:rsidRDefault="002078F9" w:rsidP="002078F9">
            <w:pPr>
              <w:pStyle w:val="Nidungvnbn"/>
              <w:ind w:firstLine="0"/>
              <w:jc w:val="center"/>
            </w:pPr>
            <w:r>
              <w:t>3306</w:t>
            </w:r>
          </w:p>
        </w:tc>
        <w:tc>
          <w:tcPr>
            <w:tcW w:w="1756" w:type="dxa"/>
            <w:vAlign w:val="center"/>
          </w:tcPr>
          <w:p w14:paraId="02FCAA7A" w14:textId="4EA2427A" w:rsidR="002078F9" w:rsidRDefault="002078F9" w:rsidP="002078F9">
            <w:pPr>
              <w:pStyle w:val="Nidungvnbn"/>
              <w:ind w:firstLine="0"/>
              <w:jc w:val="center"/>
            </w:pPr>
            <w:r>
              <w:t>3306</w:t>
            </w:r>
          </w:p>
        </w:tc>
      </w:tr>
      <w:tr w:rsidR="002078F9" w14:paraId="67EAF8A8" w14:textId="77777777" w:rsidTr="002078F9">
        <w:tc>
          <w:tcPr>
            <w:tcW w:w="1755" w:type="dxa"/>
          </w:tcPr>
          <w:p w14:paraId="48FC10FA" w14:textId="41DD133E" w:rsidR="002078F9" w:rsidRDefault="002078F9" w:rsidP="002078F9">
            <w:pPr>
              <w:pStyle w:val="Nidungvnbn"/>
              <w:ind w:firstLine="0"/>
              <w:jc w:val="left"/>
            </w:pPr>
            <w:r>
              <w:t>Authentication</w:t>
            </w:r>
          </w:p>
        </w:tc>
        <w:tc>
          <w:tcPr>
            <w:tcW w:w="1755" w:type="dxa"/>
          </w:tcPr>
          <w:p w14:paraId="0924338C" w14:textId="593811F4" w:rsidR="002078F9" w:rsidRDefault="002078F9" w:rsidP="002078F9">
            <w:pPr>
              <w:pStyle w:val="Nidungvnbn"/>
              <w:ind w:firstLine="0"/>
              <w:jc w:val="left"/>
            </w:pPr>
            <w:r>
              <w:t>authentication-identity-server</w:t>
            </w:r>
          </w:p>
        </w:tc>
        <w:tc>
          <w:tcPr>
            <w:tcW w:w="1755" w:type="dxa"/>
            <w:vAlign w:val="center"/>
          </w:tcPr>
          <w:p w14:paraId="4CDA247A" w14:textId="5715B513" w:rsidR="002078F9" w:rsidRDefault="002078F9" w:rsidP="002078F9">
            <w:pPr>
              <w:pStyle w:val="Nidungvnbn"/>
              <w:ind w:firstLine="0"/>
              <w:jc w:val="center"/>
            </w:pPr>
            <w:r>
              <w:t>172.20.0.x</w:t>
            </w:r>
          </w:p>
        </w:tc>
        <w:tc>
          <w:tcPr>
            <w:tcW w:w="1756" w:type="dxa"/>
            <w:vAlign w:val="center"/>
          </w:tcPr>
          <w:p w14:paraId="67B63303" w14:textId="76D08845" w:rsidR="002078F9" w:rsidRDefault="002078F9" w:rsidP="002078F9">
            <w:pPr>
              <w:pStyle w:val="Nidungvnbn"/>
              <w:ind w:firstLine="0"/>
              <w:jc w:val="center"/>
            </w:pPr>
            <w:r>
              <w:t>8080</w:t>
            </w:r>
          </w:p>
        </w:tc>
        <w:tc>
          <w:tcPr>
            <w:tcW w:w="1756" w:type="dxa"/>
            <w:vAlign w:val="center"/>
          </w:tcPr>
          <w:p w14:paraId="53CFD9FF" w14:textId="3908AE43" w:rsidR="002078F9" w:rsidRDefault="002078F9" w:rsidP="002078F9">
            <w:pPr>
              <w:pStyle w:val="Nidungvnbn"/>
              <w:ind w:firstLine="0"/>
              <w:jc w:val="center"/>
            </w:pPr>
            <w:r>
              <w:t>8081</w:t>
            </w:r>
          </w:p>
        </w:tc>
      </w:tr>
      <w:tr w:rsidR="002078F9" w14:paraId="3158B8DA" w14:textId="77777777" w:rsidTr="002078F9">
        <w:tc>
          <w:tcPr>
            <w:tcW w:w="1755" w:type="dxa"/>
          </w:tcPr>
          <w:p w14:paraId="3C5229E3" w14:textId="1D120919" w:rsidR="002078F9" w:rsidRDefault="002078F9" w:rsidP="002078F9">
            <w:pPr>
              <w:pStyle w:val="Nidungvnbn"/>
              <w:ind w:firstLine="0"/>
              <w:jc w:val="left"/>
            </w:pPr>
            <w:r>
              <w:t>Object Storage</w:t>
            </w:r>
          </w:p>
        </w:tc>
        <w:tc>
          <w:tcPr>
            <w:tcW w:w="1755" w:type="dxa"/>
          </w:tcPr>
          <w:p w14:paraId="371DAFAC" w14:textId="57F3C5DE" w:rsidR="002078F9" w:rsidRDefault="002078F9" w:rsidP="002078F9">
            <w:pPr>
              <w:pStyle w:val="Nidungvnbn"/>
              <w:ind w:firstLine="0"/>
              <w:jc w:val="left"/>
            </w:pPr>
            <w:r>
              <w:t>object-storage-server</w:t>
            </w:r>
          </w:p>
        </w:tc>
        <w:tc>
          <w:tcPr>
            <w:tcW w:w="1755" w:type="dxa"/>
            <w:vAlign w:val="center"/>
          </w:tcPr>
          <w:p w14:paraId="08E93AE5" w14:textId="3DFAC1EC" w:rsidR="002078F9" w:rsidRDefault="002078F9" w:rsidP="002078F9">
            <w:pPr>
              <w:pStyle w:val="Nidungvnbn"/>
              <w:ind w:firstLine="0"/>
              <w:jc w:val="center"/>
            </w:pPr>
            <w:r>
              <w:t>172.20.0.x</w:t>
            </w:r>
          </w:p>
        </w:tc>
        <w:tc>
          <w:tcPr>
            <w:tcW w:w="1756" w:type="dxa"/>
            <w:vAlign w:val="center"/>
          </w:tcPr>
          <w:p w14:paraId="76851BC2" w14:textId="57EE4044" w:rsidR="002078F9" w:rsidRDefault="002078F9" w:rsidP="002078F9">
            <w:pPr>
              <w:pStyle w:val="Nidungvnbn"/>
              <w:ind w:firstLine="0"/>
              <w:jc w:val="center"/>
            </w:pPr>
            <w:r>
              <w:t>9000/9001</w:t>
            </w:r>
          </w:p>
        </w:tc>
        <w:tc>
          <w:tcPr>
            <w:tcW w:w="1756" w:type="dxa"/>
            <w:vAlign w:val="center"/>
          </w:tcPr>
          <w:p w14:paraId="6B86E6FF" w14:textId="6A24601F" w:rsidR="002078F9" w:rsidRDefault="002078F9" w:rsidP="002078F9">
            <w:pPr>
              <w:pStyle w:val="Nidungvnbn"/>
              <w:ind w:firstLine="0"/>
              <w:jc w:val="center"/>
            </w:pPr>
            <w:r>
              <w:t>9000/9001</w:t>
            </w:r>
          </w:p>
        </w:tc>
      </w:tr>
      <w:tr w:rsidR="002078F9" w14:paraId="108E1B70" w14:textId="77777777" w:rsidTr="002078F9">
        <w:tc>
          <w:tcPr>
            <w:tcW w:w="1755" w:type="dxa"/>
          </w:tcPr>
          <w:p w14:paraId="33B8528C" w14:textId="108862ED" w:rsidR="002078F9" w:rsidRDefault="002078F9" w:rsidP="002078F9">
            <w:pPr>
              <w:pStyle w:val="Nidungvnbn"/>
              <w:ind w:firstLine="0"/>
              <w:jc w:val="left"/>
            </w:pPr>
            <w:r>
              <w:t>Internal DNS</w:t>
            </w:r>
          </w:p>
        </w:tc>
        <w:tc>
          <w:tcPr>
            <w:tcW w:w="1755" w:type="dxa"/>
          </w:tcPr>
          <w:p w14:paraId="4143860C" w14:textId="5B47D385" w:rsidR="002078F9" w:rsidRDefault="002078F9" w:rsidP="002078F9">
            <w:pPr>
              <w:pStyle w:val="Nidungvnbn"/>
              <w:ind w:firstLine="0"/>
              <w:jc w:val="left"/>
            </w:pPr>
            <w:r>
              <w:t>internal-dns-server</w:t>
            </w:r>
          </w:p>
        </w:tc>
        <w:tc>
          <w:tcPr>
            <w:tcW w:w="1755" w:type="dxa"/>
            <w:vAlign w:val="center"/>
          </w:tcPr>
          <w:p w14:paraId="567A553F" w14:textId="6D8A82B6" w:rsidR="002078F9" w:rsidRDefault="002078F9" w:rsidP="002078F9">
            <w:pPr>
              <w:pStyle w:val="Nidungvnbn"/>
              <w:ind w:firstLine="0"/>
              <w:jc w:val="center"/>
            </w:pPr>
            <w:r>
              <w:t>172.20.0.x</w:t>
            </w:r>
          </w:p>
        </w:tc>
        <w:tc>
          <w:tcPr>
            <w:tcW w:w="1756" w:type="dxa"/>
            <w:vAlign w:val="center"/>
          </w:tcPr>
          <w:p w14:paraId="2E253864" w14:textId="75C56172" w:rsidR="002078F9" w:rsidRDefault="002078F9" w:rsidP="002078F9">
            <w:pPr>
              <w:pStyle w:val="Nidungvnbn"/>
              <w:ind w:firstLine="0"/>
              <w:jc w:val="center"/>
            </w:pPr>
            <w:r>
              <w:t>53/udp</w:t>
            </w:r>
          </w:p>
        </w:tc>
        <w:tc>
          <w:tcPr>
            <w:tcW w:w="1756" w:type="dxa"/>
            <w:vAlign w:val="center"/>
          </w:tcPr>
          <w:p w14:paraId="64F11A62" w14:textId="303850D2" w:rsidR="002078F9" w:rsidRDefault="002078F9" w:rsidP="002078F9">
            <w:pPr>
              <w:pStyle w:val="Nidungvnbn"/>
              <w:ind w:firstLine="0"/>
              <w:jc w:val="center"/>
            </w:pPr>
            <w:r>
              <w:t>1053/udp</w:t>
            </w:r>
          </w:p>
        </w:tc>
      </w:tr>
      <w:tr w:rsidR="002078F9" w14:paraId="31215BBE" w14:textId="77777777" w:rsidTr="002078F9">
        <w:tc>
          <w:tcPr>
            <w:tcW w:w="1755" w:type="dxa"/>
          </w:tcPr>
          <w:p w14:paraId="6E9D1397" w14:textId="7B814C3F" w:rsidR="002078F9" w:rsidRDefault="002078F9" w:rsidP="002078F9">
            <w:pPr>
              <w:pStyle w:val="Nidungvnbn"/>
              <w:ind w:firstLine="0"/>
              <w:jc w:val="left"/>
            </w:pPr>
            <w:r>
              <w:t>Prometheus</w:t>
            </w:r>
          </w:p>
        </w:tc>
        <w:tc>
          <w:tcPr>
            <w:tcW w:w="1755" w:type="dxa"/>
          </w:tcPr>
          <w:p w14:paraId="1B058909" w14:textId="2A57036D" w:rsidR="002078F9" w:rsidRDefault="002078F9" w:rsidP="002078F9">
            <w:pPr>
              <w:pStyle w:val="Nidungvnbn"/>
              <w:ind w:firstLine="0"/>
              <w:jc w:val="left"/>
            </w:pPr>
            <w:r>
              <w:t>monitoring-prometheus-server</w:t>
            </w:r>
          </w:p>
        </w:tc>
        <w:tc>
          <w:tcPr>
            <w:tcW w:w="1755" w:type="dxa"/>
            <w:vAlign w:val="center"/>
          </w:tcPr>
          <w:p w14:paraId="3E66D771" w14:textId="672B2DDC" w:rsidR="002078F9" w:rsidRDefault="002078F9" w:rsidP="002078F9">
            <w:pPr>
              <w:pStyle w:val="Nidungvnbn"/>
              <w:ind w:firstLine="0"/>
              <w:jc w:val="center"/>
            </w:pPr>
            <w:r>
              <w:t>172.20.0.x</w:t>
            </w:r>
          </w:p>
        </w:tc>
        <w:tc>
          <w:tcPr>
            <w:tcW w:w="1756" w:type="dxa"/>
            <w:vAlign w:val="center"/>
          </w:tcPr>
          <w:p w14:paraId="0A63D43C" w14:textId="7E8B32C6" w:rsidR="002078F9" w:rsidRDefault="002078F9" w:rsidP="002078F9">
            <w:pPr>
              <w:pStyle w:val="Nidungvnbn"/>
              <w:ind w:firstLine="0"/>
              <w:jc w:val="center"/>
            </w:pPr>
            <w:r>
              <w:t>9090</w:t>
            </w:r>
          </w:p>
        </w:tc>
        <w:tc>
          <w:tcPr>
            <w:tcW w:w="1756" w:type="dxa"/>
            <w:vAlign w:val="center"/>
          </w:tcPr>
          <w:p w14:paraId="32D1AE88" w14:textId="3D27DEAD" w:rsidR="002078F9" w:rsidRDefault="002078F9" w:rsidP="002078F9">
            <w:pPr>
              <w:pStyle w:val="Nidungvnbn"/>
              <w:ind w:firstLine="0"/>
              <w:jc w:val="center"/>
            </w:pPr>
            <w:r>
              <w:t>9090</w:t>
            </w:r>
          </w:p>
        </w:tc>
      </w:tr>
      <w:tr w:rsidR="002078F9" w14:paraId="195905EC" w14:textId="77777777" w:rsidTr="002078F9">
        <w:tc>
          <w:tcPr>
            <w:tcW w:w="1755" w:type="dxa"/>
          </w:tcPr>
          <w:p w14:paraId="3534BD4D" w14:textId="3D96595B" w:rsidR="002078F9" w:rsidRDefault="002078F9" w:rsidP="002078F9">
            <w:pPr>
              <w:pStyle w:val="Nidungvnbn"/>
              <w:ind w:firstLine="0"/>
              <w:jc w:val="left"/>
            </w:pPr>
            <w:r>
              <w:t>Node Exporter</w:t>
            </w:r>
          </w:p>
        </w:tc>
        <w:tc>
          <w:tcPr>
            <w:tcW w:w="1755" w:type="dxa"/>
          </w:tcPr>
          <w:p w14:paraId="434EFA9B" w14:textId="4BEECEFA" w:rsidR="002078F9" w:rsidRDefault="002078F9" w:rsidP="002078F9">
            <w:pPr>
              <w:pStyle w:val="Nidungvnbn"/>
              <w:ind w:firstLine="0"/>
              <w:jc w:val="left"/>
            </w:pPr>
            <w:r>
              <w:t>monitoring-node-exporter-server</w:t>
            </w:r>
          </w:p>
        </w:tc>
        <w:tc>
          <w:tcPr>
            <w:tcW w:w="1755" w:type="dxa"/>
            <w:vAlign w:val="center"/>
          </w:tcPr>
          <w:p w14:paraId="47F0D8A9" w14:textId="23871B46" w:rsidR="002078F9" w:rsidRDefault="002078F9" w:rsidP="002078F9">
            <w:pPr>
              <w:pStyle w:val="Nidungvnbn"/>
              <w:ind w:firstLine="0"/>
              <w:jc w:val="center"/>
            </w:pPr>
            <w:r>
              <w:t>172.20.0.x</w:t>
            </w:r>
          </w:p>
        </w:tc>
        <w:tc>
          <w:tcPr>
            <w:tcW w:w="1756" w:type="dxa"/>
            <w:vAlign w:val="center"/>
          </w:tcPr>
          <w:p w14:paraId="7DB4A8C0" w14:textId="112E06BA" w:rsidR="002078F9" w:rsidRDefault="002078F9" w:rsidP="002078F9">
            <w:pPr>
              <w:pStyle w:val="Nidungvnbn"/>
              <w:ind w:firstLine="0"/>
              <w:jc w:val="center"/>
            </w:pPr>
            <w:r>
              <w:t>9100</w:t>
            </w:r>
          </w:p>
        </w:tc>
        <w:tc>
          <w:tcPr>
            <w:tcW w:w="1756" w:type="dxa"/>
            <w:vAlign w:val="center"/>
          </w:tcPr>
          <w:p w14:paraId="16BADA65" w14:textId="2DC4CD30" w:rsidR="002078F9" w:rsidRDefault="002078F9" w:rsidP="002078F9">
            <w:pPr>
              <w:pStyle w:val="Nidungvnbn"/>
              <w:ind w:firstLine="0"/>
              <w:jc w:val="center"/>
            </w:pPr>
            <w:r>
              <w:t>9100</w:t>
            </w:r>
          </w:p>
        </w:tc>
      </w:tr>
      <w:tr w:rsidR="002078F9" w14:paraId="4E15E028" w14:textId="77777777" w:rsidTr="002078F9">
        <w:tc>
          <w:tcPr>
            <w:tcW w:w="1755" w:type="dxa"/>
          </w:tcPr>
          <w:p w14:paraId="1F4DE83C" w14:textId="72006614" w:rsidR="002078F9" w:rsidRDefault="002078F9" w:rsidP="002078F9">
            <w:pPr>
              <w:pStyle w:val="Nidungvnbn"/>
              <w:ind w:firstLine="0"/>
              <w:jc w:val="left"/>
            </w:pPr>
            <w:r>
              <w:t>Grafana</w:t>
            </w:r>
          </w:p>
        </w:tc>
        <w:tc>
          <w:tcPr>
            <w:tcW w:w="1755" w:type="dxa"/>
          </w:tcPr>
          <w:p w14:paraId="0AD31AD8" w14:textId="1458FD96" w:rsidR="002078F9" w:rsidRDefault="002078F9" w:rsidP="002078F9">
            <w:pPr>
              <w:pStyle w:val="Nidungvnbn"/>
              <w:ind w:firstLine="0"/>
              <w:jc w:val="left"/>
            </w:pPr>
            <w:r>
              <w:t>monitoring-grafana-dashboard-server</w:t>
            </w:r>
          </w:p>
        </w:tc>
        <w:tc>
          <w:tcPr>
            <w:tcW w:w="1755" w:type="dxa"/>
            <w:vAlign w:val="center"/>
          </w:tcPr>
          <w:p w14:paraId="5FB98A29" w14:textId="350521C2" w:rsidR="002078F9" w:rsidRDefault="002078F9" w:rsidP="002078F9">
            <w:pPr>
              <w:pStyle w:val="Nidungvnbn"/>
              <w:ind w:firstLine="0"/>
              <w:jc w:val="center"/>
            </w:pPr>
            <w:r>
              <w:t>172.20.0.x</w:t>
            </w:r>
          </w:p>
        </w:tc>
        <w:tc>
          <w:tcPr>
            <w:tcW w:w="1756" w:type="dxa"/>
            <w:vAlign w:val="center"/>
          </w:tcPr>
          <w:p w14:paraId="6BF641D9" w14:textId="20ECE725" w:rsidR="002078F9" w:rsidRDefault="002078F9" w:rsidP="002078F9">
            <w:pPr>
              <w:pStyle w:val="Nidungvnbn"/>
              <w:ind w:firstLine="0"/>
              <w:jc w:val="center"/>
            </w:pPr>
            <w:r>
              <w:t>3000</w:t>
            </w:r>
          </w:p>
        </w:tc>
        <w:tc>
          <w:tcPr>
            <w:tcW w:w="1756" w:type="dxa"/>
            <w:vAlign w:val="center"/>
          </w:tcPr>
          <w:p w14:paraId="614924CE" w14:textId="3B6C3DD9" w:rsidR="002078F9" w:rsidRDefault="002078F9" w:rsidP="002078F9">
            <w:pPr>
              <w:pStyle w:val="Nidungvnbn"/>
              <w:ind w:firstLine="0"/>
              <w:jc w:val="center"/>
            </w:pPr>
            <w:r>
              <w:t>3000</w:t>
            </w:r>
          </w:p>
        </w:tc>
      </w:tr>
    </w:tbl>
    <w:p w14:paraId="2242E6CB" w14:textId="3765BA43" w:rsidR="002078F9" w:rsidRDefault="00A020C1" w:rsidP="00D13A52">
      <w:pPr>
        <w:pStyle w:val="bang0"/>
      </w:pPr>
      <w:bookmarkStart w:id="16" w:name="_Toc214708601"/>
      <w:r>
        <w:t>Bảng 2. Bảng hiển thị các thành phần trong sơ đồ mạng</w:t>
      </w:r>
      <w:bookmarkEnd w:id="16"/>
    </w:p>
    <w:p w14:paraId="25FC454C" w14:textId="7C962363" w:rsidR="00831C2E" w:rsidRDefault="00D87D3D" w:rsidP="00D87D3D">
      <w:pPr>
        <w:pStyle w:val="Heading2"/>
      </w:pPr>
      <w:bookmarkStart w:id="17" w:name="_Toc214707756"/>
      <w:r w:rsidRPr="00D87D3D">
        <w:t>Luồng request chi tiết (Request Flow)</w:t>
      </w:r>
      <w:bookmarkEnd w:id="17"/>
    </w:p>
    <w:p w14:paraId="26D899E8" w14:textId="21F41340" w:rsidR="00D87D3D" w:rsidRDefault="00D87D3D" w:rsidP="00D87D3D">
      <w:pPr>
        <w:pStyle w:val="Heading3"/>
      </w:pPr>
      <w:bookmarkStart w:id="18" w:name="_Toc214707757"/>
      <w:r w:rsidRPr="00D87D3D">
        <w:t>Luồng truy cập trang web tĩnh (Home / Blog)</w:t>
      </w:r>
      <w:bookmarkEnd w:id="18"/>
    </w:p>
    <w:p w14:paraId="2B9339D2" w14:textId="033BFBEF" w:rsidR="00876734" w:rsidRDefault="00876734" w:rsidP="003E2325">
      <w:pPr>
        <w:pStyle w:val="Nidungvnbn"/>
        <w:jc w:val="center"/>
      </w:pPr>
      <w:r w:rsidRPr="00876734">
        <w:lastRenderedPageBreak/>
        <w:drawing>
          <wp:inline distT="0" distB="0" distL="0" distR="0" wp14:anchorId="62237F7F" wp14:editId="6CDD5CBF">
            <wp:extent cx="5158153" cy="2630441"/>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6453" cy="2634673"/>
                    </a:xfrm>
                    <a:prstGeom prst="rect">
                      <a:avLst/>
                    </a:prstGeom>
                  </pic:spPr>
                </pic:pic>
              </a:graphicData>
            </a:graphic>
          </wp:inline>
        </w:drawing>
      </w:r>
    </w:p>
    <w:p w14:paraId="237180BD" w14:textId="0B2ED7C0" w:rsidR="006E0563" w:rsidRDefault="006E0563" w:rsidP="006E0563">
      <w:pPr>
        <w:pStyle w:val="hinh"/>
      </w:pPr>
      <w:bookmarkStart w:id="19" w:name="_Toc214710586"/>
      <w:r>
        <w:t xml:space="preserve">Hình 3. </w:t>
      </w:r>
      <w:r w:rsidRPr="00D87D3D">
        <w:t>Luồng truy cập trang web tĩnh</w:t>
      </w:r>
      <w:bookmarkEnd w:id="19"/>
    </w:p>
    <w:p w14:paraId="057E8725" w14:textId="7EDC5819" w:rsidR="00BA6358" w:rsidRDefault="00BA6358" w:rsidP="00876734">
      <w:pPr>
        <w:pStyle w:val="Nidungvnbn"/>
        <w:rPr>
          <w:b/>
        </w:rPr>
      </w:pPr>
      <w:r w:rsidRPr="00BA6358">
        <w:rPr>
          <w:b/>
        </w:rPr>
        <w:t>Quy trình  hoạt động:</w:t>
      </w:r>
    </w:p>
    <w:p w14:paraId="0961BC8D" w14:textId="4A5D2933" w:rsidR="00BA6358" w:rsidRPr="00BA6358" w:rsidRDefault="00BA6358" w:rsidP="001F4945">
      <w:pPr>
        <w:pStyle w:val="Nidungvnbn"/>
      </w:pPr>
      <w:r w:rsidRPr="00BA6358">
        <w:t>Khi người dùng mở trình duyệt và truy cập vào địa chỉ:</w:t>
      </w:r>
      <w:r w:rsidR="001F4945">
        <w:t xml:space="preserve"> </w:t>
      </w:r>
      <w:hyperlink w:history="1">
        <w:r w:rsidR="001F4945" w:rsidRPr="00305388">
          <w:rPr>
            <w:rStyle w:val="Hyperlink"/>
            <w:b/>
          </w:rPr>
          <w:t>http://&lt;IP&gt;:80/</w:t>
        </w:r>
      </w:hyperlink>
      <w:r w:rsidR="001F4945">
        <w:t xml:space="preserve"> </w:t>
      </w:r>
      <w:r w:rsidRPr="001F4945">
        <w:t xml:space="preserve">hoặc </w:t>
      </w:r>
      <w:hyperlink r:id="rId21" w:history="1">
        <w:r w:rsidRPr="00305388">
          <w:rPr>
            <w:rStyle w:val="Hyperlink"/>
            <w:b/>
          </w:rPr>
          <w:t>http://localhost</w:t>
        </w:r>
      </w:hyperlink>
      <w:r w:rsidR="001F4945">
        <w:t xml:space="preserve"> </w:t>
      </w:r>
      <w:r w:rsidRPr="00BA6358">
        <w:t>trình duyệt sẽ gửi một HTTP request đến cổng 80 của máy chủ. Luồng xử lý tiếp diễn như sau:</w:t>
      </w:r>
    </w:p>
    <w:p w14:paraId="651A7AB9" w14:textId="78EB957A" w:rsidR="006C4F5D" w:rsidRPr="006C4F5D" w:rsidRDefault="006C4F5D" w:rsidP="0059319B">
      <w:pPr>
        <w:pStyle w:val="Nidungvnbn"/>
        <w:numPr>
          <w:ilvl w:val="0"/>
          <w:numId w:val="8"/>
        </w:numPr>
        <w:rPr>
          <w:b/>
        </w:rPr>
      </w:pPr>
      <w:r w:rsidRPr="006C4F5D">
        <w:rPr>
          <w:b/>
        </w:rPr>
        <w:t>Trình duyệt gửi request tới Reverse Proxy (Nginx)</w:t>
      </w:r>
    </w:p>
    <w:p w14:paraId="43E2EB91" w14:textId="77777777" w:rsidR="006C4F5D" w:rsidRPr="006C4F5D" w:rsidRDefault="006C4F5D" w:rsidP="0059319B">
      <w:pPr>
        <w:pStyle w:val="Nidungvnbn"/>
        <w:numPr>
          <w:ilvl w:val="0"/>
          <w:numId w:val="7"/>
        </w:numPr>
      </w:pPr>
      <w:r w:rsidRPr="006C4F5D">
        <w:t>Tất cả request HTTP/HTTPS vào cổng 80 (hoặc 443 nếu có SSL) đều được chuyển đến dịch vụ Nginx.</w:t>
      </w:r>
    </w:p>
    <w:p w14:paraId="7373E3C7" w14:textId="77777777" w:rsidR="006C4F5D" w:rsidRPr="006C4F5D" w:rsidRDefault="006C4F5D" w:rsidP="0059319B">
      <w:pPr>
        <w:pStyle w:val="Nidungvnbn"/>
        <w:numPr>
          <w:ilvl w:val="0"/>
          <w:numId w:val="7"/>
        </w:numPr>
      </w:pPr>
      <w:r w:rsidRPr="006C4F5D">
        <w:t>Tại đây, Nginx đóng vai trò như một reverse proxy, đứng trước toàn bộ hệ thống.</w:t>
      </w:r>
    </w:p>
    <w:p w14:paraId="3FF63BC9" w14:textId="50407114" w:rsidR="006C4F5D" w:rsidRPr="006C4F5D" w:rsidRDefault="006C4F5D" w:rsidP="0059319B">
      <w:pPr>
        <w:pStyle w:val="Nidungvnbn"/>
        <w:numPr>
          <w:ilvl w:val="0"/>
          <w:numId w:val="8"/>
        </w:numPr>
        <w:rPr>
          <w:b/>
        </w:rPr>
      </w:pPr>
      <w:r w:rsidRPr="006C4F5D">
        <w:rPr>
          <w:b/>
        </w:rPr>
        <w:t>Nginx kiểm tra cấu hình</w:t>
      </w:r>
      <w:r>
        <w:rPr>
          <w:b/>
        </w:rPr>
        <w:t>:</w:t>
      </w:r>
      <w:r w:rsidRPr="006C4F5D">
        <w:rPr>
          <w:b/>
        </w:rPr>
        <w:t xml:space="preserve"> location /</w:t>
      </w:r>
    </w:p>
    <w:p w14:paraId="64605679" w14:textId="1CAB82EF" w:rsidR="006C4F5D" w:rsidRDefault="006C4F5D" w:rsidP="0059319B">
      <w:pPr>
        <w:pStyle w:val="Nidungvnbn"/>
        <w:numPr>
          <w:ilvl w:val="0"/>
          <w:numId w:val="9"/>
        </w:numPr>
      </w:pPr>
      <w:r w:rsidRPr="006C4F5D">
        <w:t>Trong file cấu hình, Nginx có một block như:</w:t>
      </w:r>
    </w:p>
    <w:p w14:paraId="30558D1A" w14:textId="77777777" w:rsidR="006C4F5D" w:rsidRPr="006C4F5D" w:rsidRDefault="006C4F5D" w:rsidP="006C4F5D">
      <w:pPr>
        <w:pStyle w:val="Nidungvnbn"/>
        <w:ind w:left="1440"/>
        <w:rPr>
          <w:b/>
        </w:rPr>
      </w:pPr>
      <w:r w:rsidRPr="006C4F5D">
        <w:rPr>
          <w:b/>
        </w:rPr>
        <w:t>location / {</w:t>
      </w:r>
    </w:p>
    <w:p w14:paraId="291B8E6D" w14:textId="77777777" w:rsidR="00026299" w:rsidRDefault="006C4F5D" w:rsidP="00026299">
      <w:pPr>
        <w:pStyle w:val="Nidungvnbn"/>
        <w:ind w:left="1440"/>
        <w:rPr>
          <w:b/>
        </w:rPr>
      </w:pPr>
      <w:r w:rsidRPr="006C4F5D">
        <w:rPr>
          <w:b/>
        </w:rPr>
        <w:t xml:space="preserve">    proxy_pass </w:t>
      </w:r>
      <w:hyperlink r:id="rId22" w:history="1">
        <w:r w:rsidR="00026299" w:rsidRPr="00305388">
          <w:rPr>
            <w:rStyle w:val="Hyperlink"/>
            <w:b/>
          </w:rPr>
          <w:t>http://web-frontend-server:80</w:t>
        </w:r>
      </w:hyperlink>
      <w:r w:rsidRPr="006C4F5D">
        <w:rPr>
          <w:b/>
        </w:rPr>
        <w:t>;</w:t>
      </w:r>
    </w:p>
    <w:p w14:paraId="7ACAD3EA" w14:textId="6AED351D" w:rsidR="006C4F5D" w:rsidRDefault="006C4F5D" w:rsidP="00026299">
      <w:pPr>
        <w:pStyle w:val="Nidungvnbn"/>
        <w:ind w:left="1440"/>
        <w:rPr>
          <w:b/>
        </w:rPr>
      </w:pPr>
      <w:r w:rsidRPr="006C4F5D">
        <w:rPr>
          <w:b/>
        </w:rPr>
        <w:t>}</w:t>
      </w:r>
    </w:p>
    <w:p w14:paraId="69F56AD0" w14:textId="477064B9" w:rsidR="006C4F5D" w:rsidRPr="006C4F5D" w:rsidRDefault="006C4F5D" w:rsidP="0059319B">
      <w:pPr>
        <w:pStyle w:val="Nidungvnbn"/>
        <w:numPr>
          <w:ilvl w:val="0"/>
          <w:numId w:val="10"/>
        </w:numPr>
        <w:rPr>
          <w:b/>
        </w:rPr>
      </w:pPr>
      <w:r>
        <w:t xml:space="preserve">Điều này nghĩa là: mọi request gửi về root path </w:t>
      </w:r>
      <w:r>
        <w:rPr>
          <w:rStyle w:val="HTMLCode"/>
          <w:rFonts w:eastAsiaTheme="minorHAnsi"/>
        </w:rPr>
        <w:t>/</w:t>
      </w:r>
      <w:r>
        <w:t xml:space="preserve"> sẽ được chuyển tiếp (proxy) đến container/service có tên </w:t>
      </w:r>
      <w:r>
        <w:rPr>
          <w:rStyle w:val="Strong"/>
        </w:rPr>
        <w:t>web-frontend-server</w:t>
      </w:r>
      <w:r>
        <w:t xml:space="preserve"> đang chạy trên cổng 80.</w:t>
      </w:r>
    </w:p>
    <w:p w14:paraId="3DD4D54A" w14:textId="632DD3E4" w:rsidR="006C4F5D" w:rsidRPr="006C4F5D" w:rsidRDefault="006C4F5D" w:rsidP="0059319B">
      <w:pPr>
        <w:pStyle w:val="Nidungvnbn"/>
        <w:numPr>
          <w:ilvl w:val="0"/>
          <w:numId w:val="8"/>
        </w:numPr>
        <w:rPr>
          <w:b/>
        </w:rPr>
      </w:pPr>
      <w:r w:rsidRPr="006C4F5D">
        <w:rPr>
          <w:b/>
        </w:rPr>
        <w:t>Nginx chuyển request vào Web Frontend Server</w:t>
      </w:r>
    </w:p>
    <w:p w14:paraId="6D48033D" w14:textId="31A64129" w:rsidR="006C4F5D" w:rsidRPr="006C4F5D" w:rsidRDefault="006C4F5D" w:rsidP="0059319B">
      <w:pPr>
        <w:pStyle w:val="Nidungvnbn"/>
        <w:numPr>
          <w:ilvl w:val="0"/>
          <w:numId w:val="11"/>
        </w:numPr>
      </w:pPr>
      <w:r w:rsidRPr="006C4F5D">
        <w:lastRenderedPageBreak/>
        <w:t xml:space="preserve">Nginx forward toàn bộ nội dung request (headers, path, method…) sang cho </w:t>
      </w:r>
      <w:r w:rsidRPr="006C4F5D">
        <w:rPr>
          <w:b/>
          <w:bCs/>
        </w:rPr>
        <w:t>web-frontend-server</w:t>
      </w:r>
      <w:r w:rsidRPr="006C4F5D">
        <w:t xml:space="preserve"> thông qua mạng nội bộ Docker.</w:t>
      </w:r>
    </w:p>
    <w:p w14:paraId="567B55C7" w14:textId="77777777" w:rsidR="00026299" w:rsidRDefault="006C4F5D" w:rsidP="0059319B">
      <w:pPr>
        <w:pStyle w:val="Nidungvnbn"/>
        <w:numPr>
          <w:ilvl w:val="0"/>
          <w:numId w:val="11"/>
        </w:numPr>
      </w:pPr>
      <w:r w:rsidRPr="006C4F5D">
        <w:t xml:space="preserve">Từ phía người dùng, họ chỉ thấy mình đang gửi request đến </w:t>
      </w:r>
      <w:r w:rsidRPr="006C4F5D">
        <w:rPr>
          <w:b/>
        </w:rPr>
        <w:t>&lt;IP&gt;:80</w:t>
      </w:r>
      <w:r w:rsidRPr="006C4F5D">
        <w:t xml:space="preserve">, </w:t>
      </w:r>
    </w:p>
    <w:p w14:paraId="7EB11B5D" w14:textId="2133ACDD" w:rsidR="006C4F5D" w:rsidRDefault="006C4F5D" w:rsidP="00026299">
      <w:pPr>
        <w:pStyle w:val="Nidungvnbn"/>
        <w:ind w:left="1440" w:firstLine="0"/>
      </w:pPr>
      <w:r w:rsidRPr="006C4F5D">
        <w:t>nhưng thực chất Nginx đã chuyển tiếp request đến một service khác phía sau.</w:t>
      </w:r>
    </w:p>
    <w:p w14:paraId="095E54CF" w14:textId="07326FE7" w:rsidR="00BA6358" w:rsidRPr="001F4945" w:rsidRDefault="00BA6358" w:rsidP="001F4945">
      <w:pPr>
        <w:pStyle w:val="Nidungvnbn"/>
        <w:numPr>
          <w:ilvl w:val="0"/>
          <w:numId w:val="8"/>
        </w:numPr>
        <w:rPr>
          <w:b/>
        </w:rPr>
      </w:pPr>
      <w:r w:rsidRPr="001F4945">
        <w:rPr>
          <w:b/>
        </w:rPr>
        <w:t>Web Frontend Server xử lý và trả về nội dung</w:t>
      </w:r>
    </w:p>
    <w:p w14:paraId="2133389E" w14:textId="34FBB148" w:rsidR="00BA6358" w:rsidRPr="001F4945" w:rsidRDefault="00BA6358" w:rsidP="00C678AC">
      <w:pPr>
        <w:pStyle w:val="Nidungvnbn"/>
        <w:numPr>
          <w:ilvl w:val="0"/>
          <w:numId w:val="19"/>
        </w:numPr>
      </w:pPr>
      <w:r w:rsidRPr="001F4945">
        <w:t>Service Web Frontend có thể là:</w:t>
      </w:r>
    </w:p>
    <w:p w14:paraId="0B3683E2" w14:textId="429042F8" w:rsidR="00BA6358" w:rsidRPr="001F4945" w:rsidRDefault="001F4945" w:rsidP="00C678AC">
      <w:pPr>
        <w:pStyle w:val="Nidungvnbn"/>
        <w:numPr>
          <w:ilvl w:val="0"/>
          <w:numId w:val="20"/>
        </w:numPr>
      </w:pPr>
      <w:r>
        <w:t>M</w:t>
      </w:r>
      <w:r w:rsidR="00BA6358" w:rsidRPr="001F4945">
        <w:t>ột server Node.js/Vue/React build và serve,</w:t>
      </w:r>
    </w:p>
    <w:p w14:paraId="3067ACCC" w14:textId="42B46261" w:rsidR="00BA6358" w:rsidRPr="001F4945" w:rsidRDefault="001F4945" w:rsidP="00C678AC">
      <w:pPr>
        <w:pStyle w:val="Nidungvnbn"/>
        <w:numPr>
          <w:ilvl w:val="0"/>
          <w:numId w:val="20"/>
        </w:numPr>
      </w:pPr>
      <w:r>
        <w:t>M</w:t>
      </w:r>
      <w:r w:rsidR="00BA6358" w:rsidRPr="001F4945">
        <w:t>ột container Nginx khác hosting file tĩnh (index.html, CSS, JS),</w:t>
      </w:r>
    </w:p>
    <w:p w14:paraId="4A6C3043" w14:textId="5A511D9F" w:rsidR="00BA6358" w:rsidRPr="001F4945" w:rsidRDefault="001F4945" w:rsidP="00C678AC">
      <w:pPr>
        <w:pStyle w:val="Nidungvnbn"/>
        <w:numPr>
          <w:ilvl w:val="0"/>
          <w:numId w:val="20"/>
        </w:numPr>
      </w:pPr>
      <w:r>
        <w:t>M</w:t>
      </w:r>
      <w:r w:rsidR="00BA6358" w:rsidRPr="001F4945">
        <w:t>ột framework SPA (Single Page Application).</w:t>
      </w:r>
    </w:p>
    <w:p w14:paraId="75060CBE" w14:textId="4C1ADB9F" w:rsidR="00BA6358" w:rsidRPr="001F4945" w:rsidRDefault="00BA6358" w:rsidP="00C678AC">
      <w:pPr>
        <w:pStyle w:val="Nidungvnbn"/>
        <w:numPr>
          <w:ilvl w:val="0"/>
          <w:numId w:val="21"/>
        </w:numPr>
      </w:pPr>
      <w:r w:rsidRPr="001F4945">
        <w:t>Service này nhận request từ Nginx và trả về:</w:t>
      </w:r>
    </w:p>
    <w:p w14:paraId="6F1C53C7" w14:textId="31209288" w:rsidR="00BA6358" w:rsidRPr="001F4945" w:rsidRDefault="001F4945" w:rsidP="00C678AC">
      <w:pPr>
        <w:pStyle w:val="Nidungvnbn"/>
        <w:numPr>
          <w:ilvl w:val="0"/>
          <w:numId w:val="22"/>
        </w:numPr>
      </w:pPr>
      <w:r>
        <w:t>F</w:t>
      </w:r>
      <w:r w:rsidR="00BA6358" w:rsidRPr="001F4945">
        <w:t>ile index.html, nếu request là /</w:t>
      </w:r>
    </w:p>
    <w:p w14:paraId="6780F8EA" w14:textId="59C04028" w:rsidR="00BA6358" w:rsidRPr="001F4945" w:rsidRDefault="001F4945" w:rsidP="00C678AC">
      <w:pPr>
        <w:pStyle w:val="Nidungvnbn"/>
        <w:numPr>
          <w:ilvl w:val="0"/>
          <w:numId w:val="22"/>
        </w:numPr>
      </w:pPr>
      <w:r>
        <w:t>T</w:t>
      </w:r>
      <w:r w:rsidR="00BA6358" w:rsidRPr="001F4945">
        <w:t>hư mục /blog/ nếu người dùng truy cập /blog/</w:t>
      </w:r>
    </w:p>
    <w:p w14:paraId="1F410740" w14:textId="63445F6E" w:rsidR="00BA6358" w:rsidRPr="001F4945" w:rsidRDefault="001F4945" w:rsidP="00C678AC">
      <w:pPr>
        <w:pStyle w:val="Nidungvnbn"/>
        <w:numPr>
          <w:ilvl w:val="0"/>
          <w:numId w:val="22"/>
        </w:numPr>
      </w:pPr>
      <w:r>
        <w:t>K</w:t>
      </w:r>
      <w:r w:rsidR="00BA6358" w:rsidRPr="001F4945">
        <w:t>èm theo các file static cần thiết như:</w:t>
      </w:r>
    </w:p>
    <w:p w14:paraId="0A9BC286" w14:textId="5389C52B" w:rsidR="00BA6358" w:rsidRPr="001F4945" w:rsidRDefault="00BA6358" w:rsidP="00C678AC">
      <w:pPr>
        <w:pStyle w:val="Nidungvnbn"/>
        <w:numPr>
          <w:ilvl w:val="0"/>
          <w:numId w:val="23"/>
        </w:numPr>
      </w:pPr>
      <w:r w:rsidRPr="001F4945">
        <w:t>JavaScript bundle</w:t>
      </w:r>
    </w:p>
    <w:p w14:paraId="6633530D" w14:textId="675DF3C3" w:rsidR="00BA6358" w:rsidRPr="001F4945" w:rsidRDefault="00BA6358" w:rsidP="00C678AC">
      <w:pPr>
        <w:pStyle w:val="Nidungvnbn"/>
        <w:numPr>
          <w:ilvl w:val="0"/>
          <w:numId w:val="23"/>
        </w:numPr>
      </w:pPr>
      <w:r w:rsidRPr="001F4945">
        <w:t>CSS</w:t>
      </w:r>
    </w:p>
    <w:p w14:paraId="35BBDAAD" w14:textId="1A5D6452" w:rsidR="00BA6358" w:rsidRPr="001F4945" w:rsidRDefault="00BA6358" w:rsidP="00C678AC">
      <w:pPr>
        <w:pStyle w:val="Nidungvnbn"/>
        <w:numPr>
          <w:ilvl w:val="0"/>
          <w:numId w:val="23"/>
        </w:numPr>
      </w:pPr>
      <w:r w:rsidRPr="001F4945">
        <w:t>Hình ảnh</w:t>
      </w:r>
    </w:p>
    <w:p w14:paraId="6D4ABAFD" w14:textId="447EFA0C" w:rsidR="006C4F5D" w:rsidRDefault="00BA6358" w:rsidP="00C678AC">
      <w:pPr>
        <w:pStyle w:val="Nidungvnbn"/>
        <w:numPr>
          <w:ilvl w:val="0"/>
          <w:numId w:val="23"/>
        </w:numPr>
      </w:pPr>
      <w:r w:rsidRPr="001F4945">
        <w:t>Fonts</w:t>
      </w:r>
    </w:p>
    <w:p w14:paraId="4EED67A2" w14:textId="50591D52" w:rsidR="001F4945" w:rsidRPr="001F4945" w:rsidRDefault="001F4945" w:rsidP="001F4945">
      <w:pPr>
        <w:pStyle w:val="Nidungvnbn"/>
        <w:numPr>
          <w:ilvl w:val="0"/>
          <w:numId w:val="8"/>
        </w:numPr>
        <w:rPr>
          <w:b/>
        </w:rPr>
      </w:pPr>
      <w:r w:rsidRPr="001F4945">
        <w:rPr>
          <w:b/>
        </w:rPr>
        <w:t>Nginx nhận lại response từ Web Frontend Server</w:t>
      </w:r>
    </w:p>
    <w:p w14:paraId="1383D811" w14:textId="05C6B792" w:rsidR="001F4945" w:rsidRPr="001F4945" w:rsidRDefault="001F4945" w:rsidP="00C678AC">
      <w:pPr>
        <w:pStyle w:val="Nidungvnbn"/>
        <w:numPr>
          <w:ilvl w:val="0"/>
          <w:numId w:val="24"/>
        </w:numPr>
      </w:pPr>
      <w:r w:rsidRPr="001F4945">
        <w:t>Sau khi Web Frontend trả về nội dung HTML hoặc static file, Nginx tiếp tục nhận response này.</w:t>
      </w:r>
    </w:p>
    <w:p w14:paraId="05D51E86" w14:textId="55F74A85" w:rsidR="001F4945" w:rsidRPr="001F4945" w:rsidRDefault="001F4945" w:rsidP="001F4945">
      <w:pPr>
        <w:pStyle w:val="Nidungvnbn"/>
        <w:numPr>
          <w:ilvl w:val="0"/>
          <w:numId w:val="8"/>
        </w:numPr>
        <w:rPr>
          <w:b/>
        </w:rPr>
      </w:pPr>
      <w:r w:rsidRPr="001F4945">
        <w:rPr>
          <w:b/>
        </w:rPr>
        <w:t>Nginx gửi response ngược trở lại trình duyệt (Browser)</w:t>
      </w:r>
    </w:p>
    <w:p w14:paraId="1F62BA82" w14:textId="618C5852" w:rsidR="001F4945" w:rsidRPr="001F4945" w:rsidRDefault="001F4945" w:rsidP="00C678AC">
      <w:pPr>
        <w:pStyle w:val="Nidungvnbn"/>
        <w:numPr>
          <w:ilvl w:val="0"/>
          <w:numId w:val="25"/>
        </w:numPr>
      </w:pPr>
      <w:r w:rsidRPr="001F4945">
        <w:t>Cuối cùng, Nginx chuyển response về phía người dùng.</w:t>
      </w:r>
    </w:p>
    <w:p w14:paraId="564B829D" w14:textId="2999E173" w:rsidR="001F4945" w:rsidRPr="001F4945" w:rsidRDefault="001F4945" w:rsidP="00C678AC">
      <w:pPr>
        <w:pStyle w:val="Nidungvnbn"/>
        <w:numPr>
          <w:ilvl w:val="0"/>
          <w:numId w:val="25"/>
        </w:numPr>
      </w:pPr>
      <w:r w:rsidRPr="001F4945">
        <w:t>Trình duyệt render giao diện web (index.html, script, CSS…).</w:t>
      </w:r>
    </w:p>
    <w:p w14:paraId="758FFB5F" w14:textId="3E3CFB3C" w:rsidR="001F4945" w:rsidRPr="006C4F5D" w:rsidRDefault="001F4945" w:rsidP="001F4945">
      <w:pPr>
        <w:pStyle w:val="Nidungvnbn"/>
        <w:ind w:firstLine="0"/>
      </w:pPr>
      <w:r>
        <w:t xml:space="preserve">   </w:t>
      </w:r>
    </w:p>
    <w:p w14:paraId="1DF3C224" w14:textId="38C07BCA" w:rsidR="00D87D3D" w:rsidRDefault="00D87D3D" w:rsidP="00D87D3D">
      <w:pPr>
        <w:pStyle w:val="Heading3"/>
      </w:pPr>
      <w:bookmarkStart w:id="20" w:name="_Toc214707758"/>
      <w:r w:rsidRPr="00D87D3D">
        <w:t>Luồng gọi API công khai</w:t>
      </w:r>
      <w:bookmarkEnd w:id="20"/>
    </w:p>
    <w:p w14:paraId="4B59B7E5" w14:textId="7043E0EC" w:rsidR="00EB2954" w:rsidRDefault="00EB2954" w:rsidP="003E2325">
      <w:pPr>
        <w:pStyle w:val="Nidungvnbn"/>
        <w:jc w:val="center"/>
      </w:pPr>
      <w:r w:rsidRPr="00EB2954">
        <w:lastRenderedPageBreak/>
        <w:drawing>
          <wp:inline distT="0" distB="0" distL="0" distR="0" wp14:anchorId="1597AF97" wp14:editId="70E77B95">
            <wp:extent cx="5189415" cy="271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6081" cy="2717786"/>
                    </a:xfrm>
                    <a:prstGeom prst="rect">
                      <a:avLst/>
                    </a:prstGeom>
                  </pic:spPr>
                </pic:pic>
              </a:graphicData>
            </a:graphic>
          </wp:inline>
        </w:drawing>
      </w:r>
    </w:p>
    <w:p w14:paraId="7718AB20" w14:textId="36ED912B" w:rsidR="006E0563" w:rsidRPr="006E0563" w:rsidRDefault="006E0563" w:rsidP="006E0563">
      <w:pPr>
        <w:pStyle w:val="hinh"/>
      </w:pPr>
      <w:bookmarkStart w:id="21" w:name="_Toc214710587"/>
      <w:r>
        <w:t xml:space="preserve">Hình 4. </w:t>
      </w:r>
      <w:r w:rsidRPr="006E0563">
        <w:t>1.1.1 Luồng gọi API công khai</w:t>
      </w:r>
      <w:bookmarkEnd w:id="21"/>
    </w:p>
    <w:p w14:paraId="119C19F6" w14:textId="6CDEFF93" w:rsidR="001F4945" w:rsidRDefault="001F4945" w:rsidP="00EB2954">
      <w:pPr>
        <w:pStyle w:val="Nidungvnbn"/>
        <w:rPr>
          <w:b/>
        </w:rPr>
      </w:pPr>
      <w:r w:rsidRPr="001F4945">
        <w:rPr>
          <w:b/>
        </w:rPr>
        <w:t>Quy trình hoạt động:</w:t>
      </w:r>
    </w:p>
    <w:p w14:paraId="78C6E38F" w14:textId="019F51A6" w:rsidR="001F4945" w:rsidRPr="001F4945" w:rsidRDefault="001F4945" w:rsidP="001F4945">
      <w:pPr>
        <w:pStyle w:val="Nidungvnbn"/>
      </w:pPr>
      <w:r>
        <w:t xml:space="preserve">Khi người dùng (hoặc Postman) gửi một request đến địa chỉ: </w:t>
      </w:r>
      <w:hyperlink w:history="1">
        <w:r w:rsidRPr="00305388">
          <w:rPr>
            <w:rStyle w:val="Hyperlink"/>
            <w:b/>
          </w:rPr>
          <w:t>http://&lt;IP&gt;:80/api/hello</w:t>
        </w:r>
      </w:hyperlink>
      <w:r>
        <w:rPr>
          <w:b/>
        </w:rPr>
        <w:t xml:space="preserve"> </w:t>
      </w:r>
      <w:r>
        <w:t>quá trình xử lý diễn ra theo các bước sau:</w:t>
      </w:r>
    </w:p>
    <w:p w14:paraId="0107AC6D" w14:textId="39F3AAFF" w:rsidR="001F4945" w:rsidRPr="00663D10" w:rsidRDefault="001F4945" w:rsidP="00C678AC">
      <w:pPr>
        <w:pStyle w:val="Nidungvnbn"/>
        <w:numPr>
          <w:ilvl w:val="0"/>
          <w:numId w:val="26"/>
        </w:numPr>
        <w:rPr>
          <w:b/>
        </w:rPr>
      </w:pPr>
      <w:r w:rsidRPr="00663D10">
        <w:rPr>
          <w:b/>
        </w:rPr>
        <w:t>Browser/Postman gửi request đến Reverse Proxy (Nginx)</w:t>
      </w:r>
    </w:p>
    <w:p w14:paraId="12C5A6A1" w14:textId="44388CCF" w:rsidR="001F4945" w:rsidRPr="001F4945" w:rsidRDefault="001F4945" w:rsidP="00C678AC">
      <w:pPr>
        <w:pStyle w:val="Nidungvnbn"/>
        <w:numPr>
          <w:ilvl w:val="0"/>
          <w:numId w:val="27"/>
        </w:numPr>
      </w:pPr>
      <w:r w:rsidRPr="001F4945">
        <w:t>Request HTTP được gửi đến cổng 80 của máy chủ.</w:t>
      </w:r>
    </w:p>
    <w:p w14:paraId="70F9A9F7" w14:textId="487EB93E" w:rsidR="001F4945" w:rsidRPr="001F4945" w:rsidRDefault="001F4945" w:rsidP="00C678AC">
      <w:pPr>
        <w:pStyle w:val="Nidungvnbn"/>
        <w:numPr>
          <w:ilvl w:val="0"/>
          <w:numId w:val="27"/>
        </w:numPr>
      </w:pPr>
      <w:r w:rsidRPr="001F4945">
        <w:t>Dịch vụ đầu tiên tiếp nhận request này chính là Nginx, đóng vai trò là reverse proxy đứng trước backend.</w:t>
      </w:r>
    </w:p>
    <w:p w14:paraId="044819C8" w14:textId="5F9FB34E" w:rsidR="001F4945" w:rsidRPr="00663D10" w:rsidRDefault="001F4945" w:rsidP="00C678AC">
      <w:pPr>
        <w:pStyle w:val="Nidungvnbn"/>
        <w:numPr>
          <w:ilvl w:val="0"/>
          <w:numId w:val="26"/>
        </w:numPr>
        <w:rPr>
          <w:b/>
        </w:rPr>
      </w:pPr>
      <w:r w:rsidRPr="00663D10">
        <w:rPr>
          <w:b/>
        </w:rPr>
        <w:t>Nginx kiểm tra cấu hình cho đường dẫn /api/</w:t>
      </w:r>
    </w:p>
    <w:p w14:paraId="0CB52C54" w14:textId="3AFFA890" w:rsidR="001F4945" w:rsidRPr="001F4945" w:rsidRDefault="001F4945" w:rsidP="001F4945">
      <w:pPr>
        <w:pStyle w:val="Nidungvnbn"/>
      </w:pPr>
      <w:r w:rsidRPr="001F4945">
        <w:t>Trong file cấu hình của Nginx có một block như:</w:t>
      </w:r>
    </w:p>
    <w:p w14:paraId="1D72550E" w14:textId="77777777" w:rsidR="001F4945" w:rsidRPr="00663D10" w:rsidRDefault="001F4945" w:rsidP="00663D10">
      <w:pPr>
        <w:pStyle w:val="Nidungvnbn"/>
        <w:ind w:left="720"/>
        <w:rPr>
          <w:b/>
        </w:rPr>
      </w:pPr>
      <w:r w:rsidRPr="00663D10">
        <w:rPr>
          <w:b/>
        </w:rPr>
        <w:t>location /api/ {</w:t>
      </w:r>
    </w:p>
    <w:p w14:paraId="0FD870EF" w14:textId="77777777" w:rsidR="00026299" w:rsidRDefault="001F4945" w:rsidP="00026299">
      <w:pPr>
        <w:pStyle w:val="Nidungvnbn"/>
        <w:ind w:left="720"/>
        <w:rPr>
          <w:b/>
        </w:rPr>
      </w:pPr>
      <w:r w:rsidRPr="00663D10">
        <w:rPr>
          <w:b/>
        </w:rPr>
        <w:t xml:space="preserve">    proxy_pass </w:t>
      </w:r>
      <w:hyperlink r:id="rId24" w:history="1">
        <w:r w:rsidR="00026299" w:rsidRPr="00305388">
          <w:rPr>
            <w:rStyle w:val="Hyperlink"/>
            <w:b/>
          </w:rPr>
          <w:t>http://application-backend-server:8081/</w:t>
        </w:r>
      </w:hyperlink>
      <w:r w:rsidRPr="00663D10">
        <w:rPr>
          <w:b/>
        </w:rPr>
        <w:t>;</w:t>
      </w:r>
    </w:p>
    <w:p w14:paraId="67D1BE3B" w14:textId="2F2DEC8C" w:rsidR="001F4945" w:rsidRPr="00663D10" w:rsidRDefault="001F4945" w:rsidP="00026299">
      <w:pPr>
        <w:pStyle w:val="Nidungvnbn"/>
        <w:ind w:left="720"/>
        <w:rPr>
          <w:b/>
        </w:rPr>
      </w:pPr>
      <w:r w:rsidRPr="00663D10">
        <w:rPr>
          <w:b/>
        </w:rPr>
        <w:t>}</w:t>
      </w:r>
    </w:p>
    <w:p w14:paraId="747BD158" w14:textId="77777777" w:rsidR="001F4945" w:rsidRPr="00663D10" w:rsidRDefault="001F4945" w:rsidP="001F4945">
      <w:pPr>
        <w:pStyle w:val="Nidungvnbn"/>
        <w:rPr>
          <w:b/>
        </w:rPr>
      </w:pPr>
      <w:r w:rsidRPr="00663D10">
        <w:rPr>
          <w:b/>
        </w:rPr>
        <w:t>Điều này có nghĩa là:</w:t>
      </w:r>
    </w:p>
    <w:p w14:paraId="243812F0" w14:textId="7CD3C607" w:rsidR="001F4945" w:rsidRPr="001F4945" w:rsidRDefault="001F4945" w:rsidP="00C678AC">
      <w:pPr>
        <w:pStyle w:val="Nidungvnbn"/>
        <w:numPr>
          <w:ilvl w:val="0"/>
          <w:numId w:val="28"/>
        </w:numPr>
      </w:pPr>
      <w:r w:rsidRPr="001F4945">
        <w:t>Tất cả request bắt đầu bằng /api/ sẽ được chuyển tiếp sang service application-backend-server chạy trên cổng 8081.</w:t>
      </w:r>
    </w:p>
    <w:p w14:paraId="7B03B109" w14:textId="6360E6F6" w:rsidR="001F4945" w:rsidRPr="001F4945" w:rsidRDefault="001F4945" w:rsidP="00C678AC">
      <w:pPr>
        <w:pStyle w:val="Nidungvnbn"/>
        <w:numPr>
          <w:ilvl w:val="0"/>
          <w:numId w:val="28"/>
        </w:numPr>
      </w:pPr>
      <w:r w:rsidRPr="001F4945">
        <w:t>Vì URL người dùng gửi là /api/hello, nên Nginx nhận ra nó thuộc location /api/ và thực hiện proxy_pass.</w:t>
      </w:r>
    </w:p>
    <w:p w14:paraId="57AB9CA8" w14:textId="40696A3F" w:rsidR="001F4945" w:rsidRPr="00663D10" w:rsidRDefault="001F4945" w:rsidP="00C678AC">
      <w:pPr>
        <w:pStyle w:val="Nidungvnbn"/>
        <w:numPr>
          <w:ilvl w:val="0"/>
          <w:numId w:val="26"/>
        </w:numPr>
        <w:rPr>
          <w:b/>
        </w:rPr>
      </w:pPr>
      <w:r w:rsidRPr="00663D10">
        <w:rPr>
          <w:b/>
        </w:rPr>
        <w:t>Nginx forward request sang Application Backend Server</w:t>
      </w:r>
    </w:p>
    <w:p w14:paraId="6DA5B291" w14:textId="77777777" w:rsidR="001F4945" w:rsidRPr="001F4945" w:rsidRDefault="001F4945" w:rsidP="001F4945">
      <w:pPr>
        <w:pStyle w:val="Nidungvnbn"/>
      </w:pPr>
    </w:p>
    <w:p w14:paraId="5843F98D" w14:textId="17896547" w:rsidR="001F4945" w:rsidRPr="001F4945" w:rsidRDefault="001F4945" w:rsidP="00C678AC">
      <w:pPr>
        <w:pStyle w:val="Nidungvnbn"/>
        <w:numPr>
          <w:ilvl w:val="0"/>
          <w:numId w:val="29"/>
        </w:numPr>
      </w:pPr>
      <w:r w:rsidRPr="001F4945">
        <w:t>Nginx gửi request sang service backend running dạng Flask.</w:t>
      </w:r>
    </w:p>
    <w:p w14:paraId="44FC8610" w14:textId="0CFF1C94" w:rsidR="001F4945" w:rsidRPr="001F4945" w:rsidRDefault="001F4945" w:rsidP="00C678AC">
      <w:pPr>
        <w:pStyle w:val="Nidungvnbn"/>
        <w:numPr>
          <w:ilvl w:val="0"/>
          <w:numId w:val="29"/>
        </w:numPr>
      </w:pPr>
      <w:r w:rsidRPr="001F4945">
        <w:t>Backend nhận đúng endpoint được chuyển tiếp từ Nginx, ví dụ:</w:t>
      </w:r>
    </w:p>
    <w:p w14:paraId="45205E25" w14:textId="31F80DB1" w:rsidR="001F4945" w:rsidRPr="00663D10" w:rsidRDefault="001F4945" w:rsidP="00663D10">
      <w:pPr>
        <w:pStyle w:val="Nidungvnbn"/>
        <w:ind w:left="720"/>
        <w:rPr>
          <w:b/>
        </w:rPr>
      </w:pPr>
      <w:r w:rsidRPr="00663D10">
        <w:rPr>
          <w:b/>
        </w:rPr>
        <w:t>/api/hello → Flask nhận: /hello  (tùy cách cấu hình slash trong proxy_pass)</w:t>
      </w:r>
    </w:p>
    <w:p w14:paraId="776953C9" w14:textId="4265B0E8" w:rsidR="001F4945" w:rsidRPr="00663D10" w:rsidRDefault="001F4945" w:rsidP="00C678AC">
      <w:pPr>
        <w:pStyle w:val="Nidungvnbn"/>
        <w:numPr>
          <w:ilvl w:val="0"/>
          <w:numId w:val="26"/>
        </w:numPr>
        <w:rPr>
          <w:b/>
        </w:rPr>
      </w:pPr>
      <w:r w:rsidRPr="00663D10">
        <w:rPr>
          <w:b/>
        </w:rPr>
        <w:t>Flask xử lý request và trả về JSON</w:t>
      </w:r>
    </w:p>
    <w:p w14:paraId="4FB7BCDF" w14:textId="604633E5" w:rsidR="001F4945" w:rsidRPr="001F4945" w:rsidRDefault="001F4945" w:rsidP="00C678AC">
      <w:pPr>
        <w:pStyle w:val="Nidungvnbn"/>
        <w:numPr>
          <w:ilvl w:val="0"/>
          <w:numId w:val="30"/>
        </w:numPr>
      </w:pPr>
      <w:r w:rsidRPr="001F4945">
        <w:t>Flask có một route như:</w:t>
      </w:r>
    </w:p>
    <w:p w14:paraId="56D59E43" w14:textId="77777777" w:rsidR="001F4945" w:rsidRPr="00663D10" w:rsidRDefault="001F4945" w:rsidP="00663D10">
      <w:pPr>
        <w:pStyle w:val="Nidungvnbn"/>
        <w:ind w:left="720"/>
        <w:rPr>
          <w:b/>
        </w:rPr>
      </w:pPr>
      <w:r w:rsidRPr="00663D10">
        <w:rPr>
          <w:b/>
        </w:rPr>
        <w:t>@app.route("/hello")</w:t>
      </w:r>
    </w:p>
    <w:p w14:paraId="5C2555B7" w14:textId="77777777" w:rsidR="001F4945" w:rsidRPr="00663D10" w:rsidRDefault="001F4945" w:rsidP="00663D10">
      <w:pPr>
        <w:pStyle w:val="Nidungvnbn"/>
        <w:ind w:left="720"/>
        <w:rPr>
          <w:b/>
        </w:rPr>
      </w:pPr>
      <w:r w:rsidRPr="00663D10">
        <w:rPr>
          <w:b/>
        </w:rPr>
        <w:t>def hello():</w:t>
      </w:r>
    </w:p>
    <w:p w14:paraId="0CADDDBA" w14:textId="77B01C87" w:rsidR="001F4945" w:rsidRPr="001F4945" w:rsidRDefault="001F4945" w:rsidP="00663D10">
      <w:pPr>
        <w:pStyle w:val="Nidungvnbn"/>
        <w:ind w:left="720"/>
      </w:pPr>
      <w:r w:rsidRPr="00663D10">
        <w:rPr>
          <w:b/>
        </w:rPr>
        <w:t xml:space="preserve">    return {"message": "Hello from App Server!"}</w:t>
      </w:r>
    </w:p>
    <w:p w14:paraId="3523A92F" w14:textId="3A4350D8" w:rsidR="001F4945" w:rsidRPr="001F4945" w:rsidRDefault="001F4945" w:rsidP="00C678AC">
      <w:pPr>
        <w:pStyle w:val="Nidungvnbn"/>
        <w:numPr>
          <w:ilvl w:val="0"/>
          <w:numId w:val="31"/>
        </w:numPr>
      </w:pPr>
      <w:r w:rsidRPr="001F4945">
        <w:t>Backend xử lý và tạo response JSON:</w:t>
      </w:r>
    </w:p>
    <w:p w14:paraId="5BF57838" w14:textId="4381429D" w:rsidR="001F4945" w:rsidRPr="00663D10" w:rsidRDefault="001F4945" w:rsidP="00663D10">
      <w:pPr>
        <w:pStyle w:val="Nidungvnbn"/>
        <w:ind w:left="720"/>
        <w:rPr>
          <w:b/>
        </w:rPr>
      </w:pPr>
      <w:r w:rsidRPr="00663D10">
        <w:rPr>
          <w:b/>
        </w:rPr>
        <w:t>{ "message": "Hello from App Server!" }</w:t>
      </w:r>
    </w:p>
    <w:p w14:paraId="0F8BECA7" w14:textId="50E55A33" w:rsidR="001F4945" w:rsidRPr="001F4945" w:rsidRDefault="001F4945" w:rsidP="00C678AC">
      <w:pPr>
        <w:pStyle w:val="Nidungvnbn"/>
        <w:numPr>
          <w:ilvl w:val="0"/>
          <w:numId w:val="32"/>
        </w:numPr>
      </w:pPr>
      <w:r w:rsidRPr="001F4945">
        <w:t>Response này được trả ngược lại về phía Nginx.</w:t>
      </w:r>
    </w:p>
    <w:p w14:paraId="2919287E" w14:textId="63848E28" w:rsidR="001F4945" w:rsidRPr="00663D10" w:rsidRDefault="001F4945" w:rsidP="00C678AC">
      <w:pPr>
        <w:pStyle w:val="Nidungvnbn"/>
        <w:numPr>
          <w:ilvl w:val="0"/>
          <w:numId w:val="26"/>
        </w:numPr>
        <w:rPr>
          <w:b/>
        </w:rPr>
      </w:pPr>
      <w:r w:rsidRPr="00663D10">
        <w:rPr>
          <w:b/>
        </w:rPr>
        <w:t>Nginx nhận response từ Flask Backend</w:t>
      </w:r>
    </w:p>
    <w:p w14:paraId="57F28F85" w14:textId="7AA68DBB" w:rsidR="001F4945" w:rsidRPr="001F4945" w:rsidRDefault="001F4945" w:rsidP="00C678AC">
      <w:pPr>
        <w:pStyle w:val="Nidungvnbn"/>
        <w:numPr>
          <w:ilvl w:val="0"/>
          <w:numId w:val="33"/>
        </w:numPr>
      </w:pPr>
      <w:r w:rsidRPr="001F4945">
        <w:t>Nginx nhận lại JSON đúng như Flask gửi về.</w:t>
      </w:r>
    </w:p>
    <w:p w14:paraId="281223CA" w14:textId="5FB5948C" w:rsidR="001F4945" w:rsidRPr="001F4945" w:rsidRDefault="001F4945" w:rsidP="00C678AC">
      <w:pPr>
        <w:pStyle w:val="Nidungvnbn"/>
        <w:numPr>
          <w:ilvl w:val="0"/>
          <w:numId w:val="33"/>
        </w:numPr>
      </w:pPr>
      <w:r w:rsidRPr="001F4945">
        <w:t>Nó giữ nguyên headers, body rồi trả tiếp response cho phía client</w:t>
      </w:r>
      <w:r w:rsidR="00663D10">
        <w:t>.</w:t>
      </w:r>
    </w:p>
    <w:p w14:paraId="52EA8E5E" w14:textId="0B5C39D6" w:rsidR="001F4945" w:rsidRPr="00663D10" w:rsidRDefault="001F4945" w:rsidP="00C678AC">
      <w:pPr>
        <w:pStyle w:val="Nidungvnbn"/>
        <w:numPr>
          <w:ilvl w:val="0"/>
          <w:numId w:val="26"/>
        </w:numPr>
        <w:rPr>
          <w:b/>
        </w:rPr>
      </w:pPr>
      <w:r w:rsidRPr="00663D10">
        <w:rPr>
          <w:b/>
        </w:rPr>
        <w:t>Nginx gửi response về cho Browser/Postman</w:t>
      </w:r>
    </w:p>
    <w:p w14:paraId="2B720134" w14:textId="54109DF1" w:rsidR="001F4945" w:rsidRPr="001F4945" w:rsidRDefault="001F4945" w:rsidP="00C678AC">
      <w:pPr>
        <w:pStyle w:val="Nidungvnbn"/>
        <w:numPr>
          <w:ilvl w:val="0"/>
          <w:numId w:val="34"/>
        </w:numPr>
      </w:pPr>
      <w:r w:rsidRPr="001F4945">
        <w:t>Cuối cùng, JSON được gửi ngược lại cho người dùng:</w:t>
      </w:r>
    </w:p>
    <w:p w14:paraId="4FA4EFE5" w14:textId="77777777" w:rsidR="001F4945" w:rsidRPr="00663D10" w:rsidRDefault="001F4945" w:rsidP="00663D10">
      <w:pPr>
        <w:pStyle w:val="Nidungvnbn"/>
        <w:ind w:left="720"/>
        <w:rPr>
          <w:b/>
        </w:rPr>
      </w:pPr>
      <w:r w:rsidRPr="00663D10">
        <w:rPr>
          <w:b/>
        </w:rPr>
        <w:t>{</w:t>
      </w:r>
    </w:p>
    <w:p w14:paraId="05941364" w14:textId="77777777" w:rsidR="001F4945" w:rsidRPr="00663D10" w:rsidRDefault="001F4945" w:rsidP="00663D10">
      <w:pPr>
        <w:pStyle w:val="Nidungvnbn"/>
        <w:ind w:left="720"/>
        <w:rPr>
          <w:b/>
        </w:rPr>
      </w:pPr>
      <w:r w:rsidRPr="00663D10">
        <w:rPr>
          <w:b/>
        </w:rPr>
        <w:t xml:space="preserve">  "message": "Hello from App Server!"</w:t>
      </w:r>
    </w:p>
    <w:p w14:paraId="7D14BB8B" w14:textId="1C8813A6" w:rsidR="001F4945" w:rsidRPr="00663D10" w:rsidRDefault="001F4945" w:rsidP="00663D10">
      <w:pPr>
        <w:pStyle w:val="Nidungvnbn"/>
        <w:ind w:left="720"/>
        <w:rPr>
          <w:b/>
        </w:rPr>
      </w:pPr>
      <w:r w:rsidRPr="00663D10">
        <w:rPr>
          <w:b/>
        </w:rPr>
        <w:t>}</w:t>
      </w:r>
    </w:p>
    <w:p w14:paraId="3EF49F95" w14:textId="1F6BAF78" w:rsidR="001F4945" w:rsidRPr="001F4945" w:rsidRDefault="001F4945" w:rsidP="00C678AC">
      <w:pPr>
        <w:pStyle w:val="Nidungvnbn"/>
        <w:numPr>
          <w:ilvl w:val="0"/>
          <w:numId w:val="35"/>
        </w:numPr>
      </w:pPr>
      <w:r w:rsidRPr="001F4945">
        <w:t>Browser (hoặc Postman) hiển thị kết quả.</w:t>
      </w:r>
    </w:p>
    <w:p w14:paraId="794A7D6B" w14:textId="5B202071" w:rsidR="00EB2954" w:rsidRDefault="00EB2954" w:rsidP="00EB2954">
      <w:pPr>
        <w:pStyle w:val="Heading3"/>
      </w:pPr>
      <w:bookmarkStart w:id="22" w:name="_Toc214707759"/>
      <w:bookmarkStart w:id="23" w:name="_Hlk214709057"/>
      <w:r w:rsidRPr="00D87D3D">
        <w:t>Luồng gọi</w:t>
      </w:r>
      <w:r>
        <w:t xml:space="preserve"> API bảo mật (/secure)</w:t>
      </w:r>
      <w:bookmarkEnd w:id="22"/>
    </w:p>
    <w:bookmarkEnd w:id="23"/>
    <w:p w14:paraId="7A896C09" w14:textId="77777777" w:rsidR="00663D10" w:rsidRPr="00663D10" w:rsidRDefault="00663D10" w:rsidP="00663D10">
      <w:pPr>
        <w:pStyle w:val="Nidungvnbn"/>
      </w:pPr>
    </w:p>
    <w:p w14:paraId="4565FE28" w14:textId="23BBCAB5" w:rsidR="00257AC7" w:rsidRDefault="00257AC7" w:rsidP="003E2325">
      <w:pPr>
        <w:pStyle w:val="Nidungvnbn"/>
        <w:jc w:val="center"/>
      </w:pPr>
      <w:r w:rsidRPr="00257AC7">
        <w:lastRenderedPageBreak/>
        <w:drawing>
          <wp:inline distT="0" distB="0" distL="0" distR="0" wp14:anchorId="5FBFA4B3" wp14:editId="5F679494">
            <wp:extent cx="5103446" cy="314500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15701" cy="3152558"/>
                    </a:xfrm>
                    <a:prstGeom prst="rect">
                      <a:avLst/>
                    </a:prstGeom>
                  </pic:spPr>
                </pic:pic>
              </a:graphicData>
            </a:graphic>
          </wp:inline>
        </w:drawing>
      </w:r>
    </w:p>
    <w:p w14:paraId="00FC225F" w14:textId="03FE1364" w:rsidR="006E0563" w:rsidRPr="006E0563" w:rsidRDefault="006E0563" w:rsidP="006E0563">
      <w:pPr>
        <w:pStyle w:val="hinh"/>
      </w:pPr>
      <w:bookmarkStart w:id="24" w:name="_Toc214710588"/>
      <w:r w:rsidRPr="006E0563">
        <w:t>Hình 5. Luồng gọi API bảo mật (/secure)</w:t>
      </w:r>
      <w:bookmarkEnd w:id="24"/>
    </w:p>
    <w:p w14:paraId="5739A65B" w14:textId="34AC4398" w:rsidR="00663D10" w:rsidRDefault="00663D10" w:rsidP="00257AC7">
      <w:pPr>
        <w:pStyle w:val="Nidungvnbn"/>
        <w:rPr>
          <w:b/>
        </w:rPr>
      </w:pPr>
      <w:r w:rsidRPr="00663D10">
        <w:rPr>
          <w:b/>
        </w:rPr>
        <w:t>Quy trình hoạt động:</w:t>
      </w:r>
    </w:p>
    <w:p w14:paraId="3DAED9AB" w14:textId="4A716F0F" w:rsidR="00084E01" w:rsidRPr="00026299" w:rsidRDefault="00084E01" w:rsidP="00C678AC">
      <w:pPr>
        <w:pStyle w:val="Nidungvnbn"/>
        <w:numPr>
          <w:ilvl w:val="0"/>
          <w:numId w:val="36"/>
        </w:numPr>
        <w:rPr>
          <w:b/>
        </w:rPr>
      </w:pPr>
      <w:r w:rsidRPr="00084E01">
        <w:rPr>
          <w:b/>
        </w:rPr>
        <w:t>Browser → http://&lt;IP&gt;:80/auth/</w:t>
      </w:r>
      <w:r w:rsidRPr="00026299">
        <w:rPr>
          <w:b/>
        </w:rPr>
        <w:t xml:space="preserve"> → Reverse Proxy → Keycloak login page</w:t>
      </w:r>
    </w:p>
    <w:p w14:paraId="56EFEFEC" w14:textId="77777777" w:rsidR="00026299" w:rsidRDefault="00084E01" w:rsidP="00C678AC">
      <w:pPr>
        <w:pStyle w:val="Nidungvnbn"/>
        <w:numPr>
          <w:ilvl w:val="0"/>
          <w:numId w:val="37"/>
        </w:numPr>
      </w:pPr>
      <w:r>
        <w:t xml:space="preserve">Người dùng mở trình duyệt và truy cập vào đường dẫn: </w:t>
      </w:r>
      <w:hyperlink w:history="1">
        <w:r w:rsidR="00026299" w:rsidRPr="00305388">
          <w:rPr>
            <w:rStyle w:val="Hyperlink"/>
            <w:b/>
          </w:rPr>
          <w:t>http://&lt;IP&gt;:80/auth/</w:t>
        </w:r>
      </w:hyperlink>
    </w:p>
    <w:p w14:paraId="592816E6" w14:textId="61F03361" w:rsidR="00084E01" w:rsidRDefault="00084E01" w:rsidP="00C678AC">
      <w:pPr>
        <w:pStyle w:val="Nidungvnbn"/>
        <w:numPr>
          <w:ilvl w:val="0"/>
          <w:numId w:val="37"/>
        </w:numPr>
      </w:pPr>
      <w:r>
        <w:t>Request trước tiên được gửi đến Reverse Proxy (Nginx) — dịch vụ đóng vai trò điều phối tất cả các request HTTP.</w:t>
      </w:r>
    </w:p>
    <w:p w14:paraId="048821AD" w14:textId="2C123305" w:rsidR="00084E01" w:rsidRDefault="00084E01" w:rsidP="00C678AC">
      <w:pPr>
        <w:pStyle w:val="Nidungvnbn"/>
        <w:numPr>
          <w:ilvl w:val="0"/>
          <w:numId w:val="38"/>
        </w:numPr>
      </w:pPr>
      <w:r>
        <w:t>Trong cấu hình Nginx, đường dẫn /auth/ được cấu hình proxy_pass đến service Keycloak.</w:t>
      </w:r>
    </w:p>
    <w:p w14:paraId="63A7393C" w14:textId="513C12B8" w:rsidR="00084E01" w:rsidRDefault="00084E01" w:rsidP="00C678AC">
      <w:pPr>
        <w:pStyle w:val="Nidungvnbn"/>
        <w:numPr>
          <w:ilvl w:val="0"/>
          <w:numId w:val="38"/>
        </w:numPr>
      </w:pPr>
      <w:r>
        <w:t>Vì vậy, Nginx chuyển request sang container Keycloak.</w:t>
      </w:r>
    </w:p>
    <w:p w14:paraId="6C928189" w14:textId="08A6F6C3" w:rsidR="00084E01" w:rsidRDefault="00084E01" w:rsidP="00C678AC">
      <w:pPr>
        <w:pStyle w:val="Nidungvnbn"/>
        <w:numPr>
          <w:ilvl w:val="0"/>
          <w:numId w:val="38"/>
        </w:numPr>
      </w:pPr>
      <w:r>
        <w:t>Keycloak nhận request và trả về trang đăng nhập (Keycloak login page).</w:t>
      </w:r>
    </w:p>
    <w:p w14:paraId="174CBA9B" w14:textId="0855491F" w:rsidR="00084E01" w:rsidRDefault="00084E01" w:rsidP="00C678AC">
      <w:pPr>
        <w:pStyle w:val="Nidungvnbn"/>
        <w:numPr>
          <w:ilvl w:val="0"/>
          <w:numId w:val="38"/>
        </w:numPr>
      </w:pPr>
      <w:r>
        <w:t>Trình duyệt hiển thị màn hình yêu cầu username/password.</w:t>
      </w:r>
    </w:p>
    <w:p w14:paraId="01F07F77" w14:textId="3EEFB258" w:rsidR="00084E01" w:rsidRPr="00084E01" w:rsidRDefault="00084E01" w:rsidP="00C678AC">
      <w:pPr>
        <w:pStyle w:val="Nidungvnbn"/>
        <w:numPr>
          <w:ilvl w:val="0"/>
          <w:numId w:val="36"/>
        </w:numPr>
        <w:rPr>
          <w:b/>
        </w:rPr>
      </w:pPr>
      <w:r w:rsidRPr="00084E01">
        <w:rPr>
          <w:b/>
        </w:rPr>
        <w:t>User đăng nhập → Keycloak cấp Access Token (JWT)</w:t>
      </w:r>
    </w:p>
    <w:p w14:paraId="50AD1FF2" w14:textId="7BB21538" w:rsidR="00084E01" w:rsidRDefault="00084E01" w:rsidP="00C678AC">
      <w:pPr>
        <w:pStyle w:val="Nidungvnbn"/>
        <w:numPr>
          <w:ilvl w:val="0"/>
          <w:numId w:val="39"/>
        </w:numPr>
      </w:pPr>
      <w:r>
        <w:t>Người dùng nhập thông tin đăng nhập và gửi form.</w:t>
      </w:r>
    </w:p>
    <w:p w14:paraId="11DFB019" w14:textId="79E4F3EF" w:rsidR="00084E01" w:rsidRDefault="00084E01" w:rsidP="00C678AC">
      <w:pPr>
        <w:pStyle w:val="Nidungvnbn"/>
        <w:numPr>
          <w:ilvl w:val="0"/>
          <w:numId w:val="39"/>
        </w:numPr>
      </w:pPr>
      <w:r>
        <w:lastRenderedPageBreak/>
        <w:t>Keycloak xác thực username/password trong cơ sở dữ liệu hoặc LDAP/AD (tùy cấu hình).</w:t>
      </w:r>
    </w:p>
    <w:p w14:paraId="5F6AB02E" w14:textId="6C9A68B2" w:rsidR="00084E01" w:rsidRDefault="00084E01" w:rsidP="00C678AC">
      <w:pPr>
        <w:pStyle w:val="Nidungvnbn"/>
        <w:numPr>
          <w:ilvl w:val="0"/>
          <w:numId w:val="40"/>
        </w:numPr>
      </w:pPr>
      <w:r>
        <w:t>Nếu thông tin hợp lệ:</w:t>
      </w:r>
    </w:p>
    <w:p w14:paraId="5F0DBF32" w14:textId="5F6F1BEC" w:rsidR="00084E01" w:rsidRDefault="00084E01" w:rsidP="00C678AC">
      <w:pPr>
        <w:pStyle w:val="Nidungvnbn"/>
        <w:numPr>
          <w:ilvl w:val="0"/>
          <w:numId w:val="41"/>
        </w:numPr>
      </w:pPr>
      <w:r>
        <w:t>Keycloak tạo ra một Access Token dạng JWT, kèm theo ID Token hoặc Refresh Token (tùy flow).</w:t>
      </w:r>
    </w:p>
    <w:p w14:paraId="3EEA4B90" w14:textId="448F0F91" w:rsidR="00084E01" w:rsidRDefault="00084E01" w:rsidP="00C678AC">
      <w:pPr>
        <w:pStyle w:val="Nidungvnbn"/>
        <w:numPr>
          <w:ilvl w:val="0"/>
          <w:numId w:val="41"/>
        </w:numPr>
      </w:pPr>
      <w:r>
        <w:t>Token chứa các thông tin:</w:t>
      </w:r>
    </w:p>
    <w:p w14:paraId="65C9B385" w14:textId="3F54F78E" w:rsidR="00084E01" w:rsidRDefault="00084E01" w:rsidP="00C678AC">
      <w:pPr>
        <w:pStyle w:val="Nidungvnbn"/>
        <w:numPr>
          <w:ilvl w:val="0"/>
          <w:numId w:val="42"/>
        </w:numPr>
      </w:pPr>
      <w:r>
        <w:t>sub (user id)</w:t>
      </w:r>
    </w:p>
    <w:p w14:paraId="3A0CAB35" w14:textId="39A9E02C" w:rsidR="00084E01" w:rsidRDefault="00084E01" w:rsidP="00C678AC">
      <w:pPr>
        <w:pStyle w:val="Nidungvnbn"/>
        <w:numPr>
          <w:ilvl w:val="0"/>
          <w:numId w:val="42"/>
        </w:numPr>
      </w:pPr>
      <w:r>
        <w:t>preferred_username</w:t>
      </w:r>
    </w:p>
    <w:p w14:paraId="07EC2F2F" w14:textId="4509CCCE" w:rsidR="00084E01" w:rsidRDefault="00084E01" w:rsidP="00C678AC">
      <w:pPr>
        <w:pStyle w:val="Nidungvnbn"/>
        <w:numPr>
          <w:ilvl w:val="0"/>
          <w:numId w:val="42"/>
        </w:numPr>
      </w:pPr>
      <w:r>
        <w:t>roles / permissions</w:t>
      </w:r>
    </w:p>
    <w:p w14:paraId="06FC4787" w14:textId="2402C5FE" w:rsidR="00084E01" w:rsidRDefault="00084E01" w:rsidP="00C678AC">
      <w:pPr>
        <w:pStyle w:val="Nidungvnbn"/>
        <w:numPr>
          <w:ilvl w:val="0"/>
          <w:numId w:val="42"/>
        </w:numPr>
      </w:pPr>
      <w:r>
        <w:t>thời gian hết hạn (exp)</w:t>
      </w:r>
    </w:p>
    <w:p w14:paraId="10C9FF65" w14:textId="19725BDF" w:rsidR="00084E01" w:rsidRDefault="00084E01" w:rsidP="00C678AC">
      <w:pPr>
        <w:pStyle w:val="Nidungvnbn"/>
        <w:numPr>
          <w:ilvl w:val="0"/>
          <w:numId w:val="42"/>
        </w:numPr>
      </w:pPr>
      <w:r>
        <w:t>issuer (iss)</w:t>
      </w:r>
    </w:p>
    <w:p w14:paraId="27181510" w14:textId="533B2F23" w:rsidR="00084E01" w:rsidRDefault="00084E01" w:rsidP="00C678AC">
      <w:pPr>
        <w:pStyle w:val="Nidungvnbn"/>
        <w:numPr>
          <w:ilvl w:val="0"/>
          <w:numId w:val="43"/>
        </w:numPr>
      </w:pPr>
      <w:r>
        <w:t>Trình duyệt nhận lại token qua redirect hoặc qua response tùy theo flow (OIDC Authorization Code Flow).</w:t>
      </w:r>
    </w:p>
    <w:p w14:paraId="53710682" w14:textId="6D61AE58" w:rsidR="00084E01" w:rsidRPr="00026299" w:rsidRDefault="00084E01" w:rsidP="00C678AC">
      <w:pPr>
        <w:pStyle w:val="Nidungvnbn"/>
        <w:numPr>
          <w:ilvl w:val="0"/>
          <w:numId w:val="36"/>
        </w:numPr>
        <w:rPr>
          <w:b/>
        </w:rPr>
      </w:pPr>
      <w:r w:rsidRPr="00084E01">
        <w:rPr>
          <w:b/>
        </w:rPr>
        <w:t>Browser gọi http://&lt;IP&gt;:80/api/secure</w:t>
      </w:r>
      <w:r w:rsidRPr="00026299">
        <w:rPr>
          <w:b/>
        </w:rPr>
        <w:t xml:space="preserve"> với header Authorization: Bearer &lt;token&gt;</w:t>
      </w:r>
    </w:p>
    <w:p w14:paraId="79947B09" w14:textId="1BA98FC0" w:rsidR="00026299" w:rsidRPr="00084E01" w:rsidRDefault="00084E01" w:rsidP="00C678AC">
      <w:pPr>
        <w:pStyle w:val="Nidungvnbn"/>
        <w:numPr>
          <w:ilvl w:val="0"/>
          <w:numId w:val="44"/>
        </w:numPr>
      </w:pPr>
      <w:r>
        <w:t xml:space="preserve">Khi đã có Access Token, trình duyệt hoặc ứng dụng frontend gửi tiếp một request đến API: </w:t>
      </w:r>
      <w:r w:rsidRPr="00084E01">
        <w:rPr>
          <w:b/>
        </w:rPr>
        <w:t xml:space="preserve">GET </w:t>
      </w:r>
      <w:hyperlink w:history="1">
        <w:r w:rsidR="00026299" w:rsidRPr="00305388">
          <w:rPr>
            <w:rStyle w:val="Hyperlink"/>
            <w:b/>
          </w:rPr>
          <w:t>http://&lt;IP&gt;:80/api/secure</w:t>
        </w:r>
      </w:hyperlink>
    </w:p>
    <w:p w14:paraId="2A7B9A39" w14:textId="79A08B46" w:rsidR="00084E01" w:rsidRDefault="00084E01" w:rsidP="00C678AC">
      <w:pPr>
        <w:pStyle w:val="Nidungvnbn"/>
        <w:numPr>
          <w:ilvl w:val="0"/>
          <w:numId w:val="45"/>
        </w:numPr>
      </w:pPr>
      <w:r>
        <w:t xml:space="preserve">Trong header kèm theo: </w:t>
      </w:r>
      <w:r w:rsidRPr="00084E01">
        <w:rPr>
          <w:b/>
        </w:rPr>
        <w:t>Authorization: Bearer &lt;AccessToken&gt;</w:t>
      </w:r>
    </w:p>
    <w:p w14:paraId="20660B91" w14:textId="7A19A744" w:rsidR="00084E01" w:rsidRDefault="00084E01" w:rsidP="00C678AC">
      <w:pPr>
        <w:pStyle w:val="Nidungvnbn"/>
        <w:numPr>
          <w:ilvl w:val="0"/>
          <w:numId w:val="46"/>
        </w:numPr>
      </w:pPr>
      <w:r>
        <w:t>Request gửi đến Nginx → Nginx kiểm tra location /api/ → chuyển tiếp sang backend Flask.</w:t>
      </w:r>
    </w:p>
    <w:p w14:paraId="1305CAB7" w14:textId="328047FD" w:rsidR="00084E01" w:rsidRPr="00084E01" w:rsidRDefault="00084E01" w:rsidP="00C678AC">
      <w:pPr>
        <w:pStyle w:val="Nidungvnbn"/>
        <w:numPr>
          <w:ilvl w:val="0"/>
          <w:numId w:val="36"/>
        </w:numPr>
        <w:rPr>
          <w:b/>
        </w:rPr>
      </w:pPr>
      <w:r w:rsidRPr="00084E01">
        <w:rPr>
          <w:b/>
        </w:rPr>
        <w:t>Reverse Proxy → Flask (/secure)</w:t>
      </w:r>
    </w:p>
    <w:p w14:paraId="5B28CD5C" w14:textId="4C9274C9" w:rsidR="00084E01" w:rsidRDefault="00084E01" w:rsidP="00C678AC">
      <w:pPr>
        <w:pStyle w:val="Nidungvnbn"/>
        <w:numPr>
          <w:ilvl w:val="0"/>
          <w:numId w:val="47"/>
        </w:numPr>
      </w:pPr>
      <w:r>
        <w:t>Nginx dùng cấu hình như:</w:t>
      </w:r>
    </w:p>
    <w:p w14:paraId="475B3AAF" w14:textId="77777777" w:rsidR="00084E01" w:rsidRPr="005D1A2E" w:rsidRDefault="00084E01" w:rsidP="005D1A2E">
      <w:pPr>
        <w:pStyle w:val="Nidungvnbn"/>
        <w:ind w:left="720"/>
        <w:rPr>
          <w:b/>
        </w:rPr>
      </w:pPr>
      <w:r w:rsidRPr="005D1A2E">
        <w:rPr>
          <w:b/>
        </w:rPr>
        <w:t>location /api/ {</w:t>
      </w:r>
    </w:p>
    <w:p w14:paraId="283CEBDA" w14:textId="77777777" w:rsidR="00026299" w:rsidRDefault="00084E01" w:rsidP="00026299">
      <w:pPr>
        <w:pStyle w:val="Nidungvnbn"/>
        <w:ind w:left="720"/>
        <w:rPr>
          <w:b/>
        </w:rPr>
      </w:pPr>
      <w:r w:rsidRPr="005D1A2E">
        <w:rPr>
          <w:b/>
        </w:rPr>
        <w:t xml:space="preserve">    proxy_pass </w:t>
      </w:r>
      <w:hyperlink r:id="rId26" w:history="1">
        <w:r w:rsidR="00026299" w:rsidRPr="00305388">
          <w:rPr>
            <w:rStyle w:val="Hyperlink"/>
            <w:b/>
          </w:rPr>
          <w:t>http://application-backend-server:8081/</w:t>
        </w:r>
      </w:hyperlink>
      <w:r w:rsidR="00026299">
        <w:rPr>
          <w:b/>
        </w:rPr>
        <w:t>;</w:t>
      </w:r>
    </w:p>
    <w:p w14:paraId="7F0AE635" w14:textId="66AD7A62" w:rsidR="00084E01" w:rsidRPr="005D1A2E" w:rsidRDefault="00084E01" w:rsidP="00026299">
      <w:pPr>
        <w:pStyle w:val="Nidungvnbn"/>
        <w:ind w:left="720"/>
        <w:rPr>
          <w:b/>
        </w:rPr>
      </w:pPr>
      <w:r w:rsidRPr="005D1A2E">
        <w:rPr>
          <w:b/>
        </w:rPr>
        <w:t>}</w:t>
      </w:r>
    </w:p>
    <w:p w14:paraId="7066F97F" w14:textId="2873F07B" w:rsidR="00084E01" w:rsidRDefault="00084E01" w:rsidP="00C678AC">
      <w:pPr>
        <w:pStyle w:val="Nidungvnbn"/>
        <w:numPr>
          <w:ilvl w:val="0"/>
          <w:numId w:val="48"/>
        </w:numPr>
      </w:pPr>
      <w:r>
        <w:t>Vì vậy, request /api/secure được chuyển sang Flask endpoint /secure.</w:t>
      </w:r>
    </w:p>
    <w:p w14:paraId="41CF84A1" w14:textId="02DD583C" w:rsidR="00084E01" w:rsidRDefault="00084E01" w:rsidP="00C678AC">
      <w:pPr>
        <w:pStyle w:val="Nidungvnbn"/>
        <w:numPr>
          <w:ilvl w:val="0"/>
          <w:numId w:val="48"/>
        </w:numPr>
      </w:pPr>
      <w:r>
        <w:t>Flask nhận được request cùng với header Authorization: Bearer &lt;token&gt;.</w:t>
      </w:r>
    </w:p>
    <w:p w14:paraId="51997797" w14:textId="79244C31" w:rsidR="00084E01" w:rsidRPr="005D1A2E" w:rsidRDefault="00084E01" w:rsidP="00C678AC">
      <w:pPr>
        <w:pStyle w:val="Nidungvnbn"/>
        <w:numPr>
          <w:ilvl w:val="0"/>
          <w:numId w:val="36"/>
        </w:numPr>
        <w:rPr>
          <w:b/>
        </w:rPr>
      </w:pPr>
      <w:r w:rsidRPr="005D1A2E">
        <w:rPr>
          <w:b/>
        </w:rPr>
        <w:t>Flask verify token bằng JWKS của Keycloak → trả về thông tin user</w:t>
      </w:r>
    </w:p>
    <w:p w14:paraId="656E7D94" w14:textId="008E9618" w:rsidR="00084E01" w:rsidRDefault="00084E01" w:rsidP="00C678AC">
      <w:pPr>
        <w:pStyle w:val="Nidungvnbn"/>
        <w:numPr>
          <w:ilvl w:val="0"/>
          <w:numId w:val="49"/>
        </w:numPr>
      </w:pPr>
      <w:r>
        <w:lastRenderedPageBreak/>
        <w:t>Flask backend thực hiện các bước:</w:t>
      </w:r>
    </w:p>
    <w:p w14:paraId="28689D00" w14:textId="283AD7D3" w:rsidR="00084E01" w:rsidRPr="005D1A2E" w:rsidRDefault="00084E01" w:rsidP="00C678AC">
      <w:pPr>
        <w:pStyle w:val="Nidungvnbn"/>
        <w:numPr>
          <w:ilvl w:val="0"/>
          <w:numId w:val="50"/>
        </w:numPr>
        <w:rPr>
          <w:b/>
        </w:rPr>
      </w:pPr>
      <w:r w:rsidRPr="005D1A2E">
        <w:rPr>
          <w:b/>
        </w:rPr>
        <w:t>Lấy JWKS từ Keycloak</w:t>
      </w:r>
    </w:p>
    <w:p w14:paraId="51A4E15A" w14:textId="782A4EAA" w:rsidR="005D1A2E" w:rsidRDefault="00084E01" w:rsidP="00C678AC">
      <w:pPr>
        <w:pStyle w:val="Nidungvnbn"/>
        <w:numPr>
          <w:ilvl w:val="0"/>
          <w:numId w:val="51"/>
        </w:numPr>
      </w:pPr>
      <w:r>
        <w:t>Keycloak cung cấp endpoint dạng:</w:t>
      </w:r>
      <w:r w:rsidR="005D1A2E">
        <w:t xml:space="preserve"> </w:t>
      </w:r>
      <w:hyperlink w:history="1">
        <w:r w:rsidR="005D1A2E" w:rsidRPr="00305388">
          <w:rPr>
            <w:rStyle w:val="Hyperlink"/>
            <w:b/>
          </w:rPr>
          <w:t>http://&lt;keycloak&gt;/realms/&lt;realm-name&gt;/protocol/openid-connect/certs</w:t>
        </w:r>
      </w:hyperlink>
    </w:p>
    <w:p w14:paraId="16DD25DB" w14:textId="6BA76BF4" w:rsidR="00084E01" w:rsidRDefault="00084E01" w:rsidP="00C678AC">
      <w:pPr>
        <w:pStyle w:val="Nidungvnbn"/>
        <w:numPr>
          <w:ilvl w:val="0"/>
          <w:numId w:val="52"/>
        </w:numPr>
      </w:pPr>
      <w:r>
        <w:t>JWKS chứa public keys mà Flask dùng để kiểm tra chữ ký của JWT.</w:t>
      </w:r>
    </w:p>
    <w:p w14:paraId="112B7338" w14:textId="234AD328" w:rsidR="00084E01" w:rsidRPr="005D1A2E" w:rsidRDefault="00084E01" w:rsidP="00C678AC">
      <w:pPr>
        <w:pStyle w:val="Nidungvnbn"/>
        <w:numPr>
          <w:ilvl w:val="0"/>
          <w:numId w:val="50"/>
        </w:numPr>
        <w:rPr>
          <w:b/>
        </w:rPr>
      </w:pPr>
      <w:r w:rsidRPr="005D1A2E">
        <w:rPr>
          <w:b/>
        </w:rPr>
        <w:t>Backend giải mã và verify JWT</w:t>
      </w:r>
    </w:p>
    <w:p w14:paraId="6EEDB3D7" w14:textId="35DDDDAA" w:rsidR="00084E01" w:rsidRDefault="00084E01" w:rsidP="00C678AC">
      <w:pPr>
        <w:pStyle w:val="Nidungvnbn"/>
        <w:numPr>
          <w:ilvl w:val="0"/>
          <w:numId w:val="53"/>
        </w:numPr>
      </w:pPr>
      <w:r>
        <w:t>Flask kiểm tra:</w:t>
      </w:r>
    </w:p>
    <w:p w14:paraId="4F153FB1" w14:textId="050B62B2" w:rsidR="00084E01" w:rsidRDefault="005D1A2E" w:rsidP="00C678AC">
      <w:pPr>
        <w:pStyle w:val="Nidungvnbn"/>
        <w:numPr>
          <w:ilvl w:val="0"/>
          <w:numId w:val="54"/>
        </w:numPr>
      </w:pPr>
      <w:r>
        <w:t>C</w:t>
      </w:r>
      <w:r w:rsidR="00084E01">
        <w:t>hữ ký hợp lệ theo JWKS,</w:t>
      </w:r>
    </w:p>
    <w:p w14:paraId="1C16081E" w14:textId="1B8D91A9" w:rsidR="00084E01" w:rsidRDefault="00084E01" w:rsidP="00C678AC">
      <w:pPr>
        <w:pStyle w:val="Nidungvnbn"/>
        <w:numPr>
          <w:ilvl w:val="0"/>
          <w:numId w:val="54"/>
        </w:numPr>
      </w:pPr>
      <w:r w:rsidRPr="005D1A2E">
        <w:rPr>
          <w:b/>
        </w:rPr>
        <w:t xml:space="preserve">iss </w:t>
      </w:r>
      <w:r>
        <w:t>(issuer) có trùng Keycloak không,</w:t>
      </w:r>
    </w:p>
    <w:p w14:paraId="4B2DB62E" w14:textId="2119BE23" w:rsidR="00084E01" w:rsidRDefault="00084E01" w:rsidP="00C678AC">
      <w:pPr>
        <w:pStyle w:val="Nidungvnbn"/>
        <w:numPr>
          <w:ilvl w:val="0"/>
          <w:numId w:val="54"/>
        </w:numPr>
      </w:pPr>
      <w:r w:rsidRPr="005D1A2E">
        <w:rPr>
          <w:b/>
        </w:rPr>
        <w:t xml:space="preserve">aud </w:t>
      </w:r>
      <w:r>
        <w:t>(audience) có đúng client không,</w:t>
      </w:r>
    </w:p>
    <w:p w14:paraId="6EAFEB4F" w14:textId="73A011F7" w:rsidR="00084E01" w:rsidRDefault="00084E01" w:rsidP="00C678AC">
      <w:pPr>
        <w:pStyle w:val="Nidungvnbn"/>
        <w:numPr>
          <w:ilvl w:val="0"/>
          <w:numId w:val="54"/>
        </w:numPr>
      </w:pPr>
      <w:r>
        <w:t>token còn hạn (exp).</w:t>
      </w:r>
    </w:p>
    <w:p w14:paraId="3C929EF7" w14:textId="5EDE14FC" w:rsidR="00084E01" w:rsidRDefault="00084E01" w:rsidP="00C678AC">
      <w:pPr>
        <w:pStyle w:val="Nidungvnbn"/>
        <w:numPr>
          <w:ilvl w:val="0"/>
          <w:numId w:val="55"/>
        </w:numPr>
      </w:pPr>
      <w:r>
        <w:t>Nếu token hợp lệ:</w:t>
      </w:r>
    </w:p>
    <w:p w14:paraId="10AFE249" w14:textId="08D7E2E3" w:rsidR="00084E01" w:rsidRDefault="00084E01" w:rsidP="00C678AC">
      <w:pPr>
        <w:pStyle w:val="Nidungvnbn"/>
        <w:numPr>
          <w:ilvl w:val="0"/>
          <w:numId w:val="56"/>
        </w:numPr>
      </w:pPr>
      <w:r>
        <w:t>Flask giải mã payload và lấy thông tin người dùng:</w:t>
      </w:r>
    </w:p>
    <w:p w14:paraId="093816EE" w14:textId="5D27E20C" w:rsidR="00084E01" w:rsidRDefault="00084E01" w:rsidP="00C678AC">
      <w:pPr>
        <w:pStyle w:val="Nidungvnbn"/>
        <w:numPr>
          <w:ilvl w:val="0"/>
          <w:numId w:val="57"/>
        </w:numPr>
      </w:pPr>
      <w:r>
        <w:t>user id</w:t>
      </w:r>
    </w:p>
    <w:p w14:paraId="394512F2" w14:textId="5E17E06B" w:rsidR="00084E01" w:rsidRDefault="00084E01" w:rsidP="00C678AC">
      <w:pPr>
        <w:pStyle w:val="Nidungvnbn"/>
        <w:numPr>
          <w:ilvl w:val="0"/>
          <w:numId w:val="57"/>
        </w:numPr>
      </w:pPr>
      <w:r>
        <w:t>username</w:t>
      </w:r>
    </w:p>
    <w:p w14:paraId="294A6EFF" w14:textId="55093E97" w:rsidR="00084E01" w:rsidRDefault="00084E01" w:rsidP="00C678AC">
      <w:pPr>
        <w:pStyle w:val="Nidungvnbn"/>
        <w:numPr>
          <w:ilvl w:val="0"/>
          <w:numId w:val="57"/>
        </w:numPr>
      </w:pPr>
      <w:r>
        <w:t>roles</w:t>
      </w:r>
    </w:p>
    <w:p w14:paraId="7CC740A2" w14:textId="5EB2F8E7" w:rsidR="00084E01" w:rsidRDefault="00084E01" w:rsidP="00C678AC">
      <w:pPr>
        <w:pStyle w:val="Nidungvnbn"/>
        <w:numPr>
          <w:ilvl w:val="0"/>
          <w:numId w:val="57"/>
        </w:numPr>
      </w:pPr>
      <w:r>
        <w:t>email</w:t>
      </w:r>
    </w:p>
    <w:p w14:paraId="530E733F" w14:textId="13038BCA" w:rsidR="00084E01" w:rsidRDefault="00084E01" w:rsidP="00C678AC">
      <w:pPr>
        <w:pStyle w:val="Nidungvnbn"/>
        <w:numPr>
          <w:ilvl w:val="0"/>
          <w:numId w:val="57"/>
        </w:numPr>
      </w:pPr>
      <w:r>
        <w:t>claims tùy cấu hình</w:t>
      </w:r>
    </w:p>
    <w:p w14:paraId="6F9C93D2" w14:textId="4D1A8FCF" w:rsidR="00084E01" w:rsidRPr="005D1A2E" w:rsidRDefault="00084E01" w:rsidP="00C678AC">
      <w:pPr>
        <w:pStyle w:val="Nidungvnbn"/>
        <w:numPr>
          <w:ilvl w:val="0"/>
          <w:numId w:val="50"/>
        </w:numPr>
        <w:rPr>
          <w:b/>
        </w:rPr>
      </w:pPr>
      <w:r w:rsidRPr="005D1A2E">
        <w:rPr>
          <w:b/>
        </w:rPr>
        <w:t>Flask trả về response</w:t>
      </w:r>
    </w:p>
    <w:p w14:paraId="791552F8" w14:textId="1BECB9FE" w:rsidR="00084E01" w:rsidRDefault="00084E01" w:rsidP="00084E01">
      <w:pPr>
        <w:pStyle w:val="Nidungvnbn"/>
      </w:pPr>
      <w:r>
        <w:t>Ví dụ:</w:t>
      </w:r>
    </w:p>
    <w:p w14:paraId="421CECBA" w14:textId="77777777" w:rsidR="00084E01" w:rsidRPr="005D1A2E" w:rsidRDefault="00084E01" w:rsidP="005D1A2E">
      <w:pPr>
        <w:pStyle w:val="Nidungvnbn"/>
        <w:ind w:left="720"/>
        <w:rPr>
          <w:b/>
        </w:rPr>
      </w:pPr>
      <w:r w:rsidRPr="005D1A2E">
        <w:rPr>
          <w:b/>
        </w:rPr>
        <w:t>{</w:t>
      </w:r>
    </w:p>
    <w:p w14:paraId="6AB2867E" w14:textId="77777777" w:rsidR="00084E01" w:rsidRPr="005D1A2E" w:rsidRDefault="00084E01" w:rsidP="005D1A2E">
      <w:pPr>
        <w:pStyle w:val="Nidungvnbn"/>
        <w:ind w:left="720"/>
        <w:rPr>
          <w:b/>
        </w:rPr>
      </w:pPr>
      <w:r w:rsidRPr="005D1A2E">
        <w:rPr>
          <w:b/>
        </w:rPr>
        <w:t xml:space="preserve">    "user": {</w:t>
      </w:r>
    </w:p>
    <w:p w14:paraId="5DDE7154" w14:textId="77777777" w:rsidR="00084E01" w:rsidRPr="005D1A2E" w:rsidRDefault="00084E01" w:rsidP="005D1A2E">
      <w:pPr>
        <w:pStyle w:val="Nidungvnbn"/>
        <w:ind w:left="720"/>
        <w:rPr>
          <w:b/>
        </w:rPr>
      </w:pPr>
      <w:r w:rsidRPr="005D1A2E">
        <w:rPr>
          <w:b/>
        </w:rPr>
        <w:t xml:space="preserve">        "id": "1b2c3d4e",</w:t>
      </w:r>
    </w:p>
    <w:p w14:paraId="39AE9063" w14:textId="47A4AB6D" w:rsidR="00084E01" w:rsidRPr="005D1A2E" w:rsidRDefault="00084E01" w:rsidP="005D1A2E">
      <w:pPr>
        <w:pStyle w:val="Nidungvnbn"/>
        <w:ind w:left="720"/>
        <w:rPr>
          <w:b/>
        </w:rPr>
      </w:pPr>
      <w:r w:rsidRPr="005D1A2E">
        <w:rPr>
          <w:b/>
        </w:rPr>
        <w:t xml:space="preserve">        "username": "</w:t>
      </w:r>
      <w:r w:rsidR="005D1A2E">
        <w:rPr>
          <w:b/>
        </w:rPr>
        <w:t>minh</w:t>
      </w:r>
      <w:r w:rsidRPr="005D1A2E">
        <w:rPr>
          <w:b/>
        </w:rPr>
        <w:t>.</w:t>
      </w:r>
      <w:r w:rsidR="005D1A2E">
        <w:rPr>
          <w:b/>
        </w:rPr>
        <w:t>thuyen</w:t>
      </w:r>
      <w:r w:rsidRPr="005D1A2E">
        <w:rPr>
          <w:b/>
        </w:rPr>
        <w:t>",</w:t>
      </w:r>
    </w:p>
    <w:p w14:paraId="78E5FCE1" w14:textId="77777777" w:rsidR="00084E01" w:rsidRPr="005D1A2E" w:rsidRDefault="00084E01" w:rsidP="005D1A2E">
      <w:pPr>
        <w:pStyle w:val="Nidungvnbn"/>
        <w:ind w:left="720"/>
        <w:rPr>
          <w:b/>
        </w:rPr>
      </w:pPr>
      <w:r w:rsidRPr="005D1A2E">
        <w:rPr>
          <w:b/>
        </w:rPr>
        <w:t xml:space="preserve">        "roles": ["user", "admin"]</w:t>
      </w:r>
    </w:p>
    <w:p w14:paraId="2A23388E" w14:textId="77777777" w:rsidR="00084E01" w:rsidRPr="005D1A2E" w:rsidRDefault="00084E01" w:rsidP="005D1A2E">
      <w:pPr>
        <w:pStyle w:val="Nidungvnbn"/>
        <w:ind w:left="720"/>
        <w:rPr>
          <w:b/>
        </w:rPr>
      </w:pPr>
      <w:r w:rsidRPr="005D1A2E">
        <w:rPr>
          <w:b/>
        </w:rPr>
        <w:t xml:space="preserve">    },</w:t>
      </w:r>
    </w:p>
    <w:p w14:paraId="243D59F5" w14:textId="77777777" w:rsidR="00084E01" w:rsidRPr="005D1A2E" w:rsidRDefault="00084E01" w:rsidP="005D1A2E">
      <w:pPr>
        <w:pStyle w:val="Nidungvnbn"/>
        <w:ind w:left="720"/>
        <w:rPr>
          <w:b/>
        </w:rPr>
      </w:pPr>
      <w:r w:rsidRPr="005D1A2E">
        <w:rPr>
          <w:b/>
        </w:rPr>
        <w:t xml:space="preserve">    "message": "Token is valid."</w:t>
      </w:r>
    </w:p>
    <w:p w14:paraId="4FA9F3C9" w14:textId="60B0D296" w:rsidR="00084E01" w:rsidRPr="005D1A2E" w:rsidRDefault="00084E01" w:rsidP="005D1A2E">
      <w:pPr>
        <w:pStyle w:val="Nidungvnbn"/>
        <w:ind w:left="720"/>
        <w:rPr>
          <w:b/>
        </w:rPr>
      </w:pPr>
      <w:r w:rsidRPr="005D1A2E">
        <w:rPr>
          <w:b/>
        </w:rPr>
        <w:t>}</w:t>
      </w:r>
    </w:p>
    <w:p w14:paraId="2F7CA058" w14:textId="77777777" w:rsidR="00663D10" w:rsidRPr="00257AC7" w:rsidRDefault="00663D10" w:rsidP="00257AC7">
      <w:pPr>
        <w:pStyle w:val="Nidungvnbn"/>
      </w:pPr>
    </w:p>
    <w:p w14:paraId="62D3773A" w14:textId="47FB8250" w:rsidR="00257AC7" w:rsidRDefault="00257AC7" w:rsidP="00257AC7">
      <w:pPr>
        <w:pStyle w:val="Heading3"/>
      </w:pPr>
      <w:bookmarkStart w:id="25" w:name="_Toc214707760"/>
      <w:bookmarkStart w:id="26" w:name="_Hlk214709143"/>
      <w:r w:rsidRPr="00257AC7">
        <w:lastRenderedPageBreak/>
        <w:t>Luồng upload file lên MinIO</w:t>
      </w:r>
      <w:bookmarkEnd w:id="25"/>
    </w:p>
    <w:bookmarkEnd w:id="26"/>
    <w:p w14:paraId="16C31639" w14:textId="453AA796" w:rsidR="00257AC7" w:rsidRDefault="00257AC7" w:rsidP="003E2325">
      <w:pPr>
        <w:pStyle w:val="Nidungvnbn"/>
        <w:jc w:val="center"/>
      </w:pPr>
      <w:r w:rsidRPr="00257AC7">
        <w:drawing>
          <wp:inline distT="0" distB="0" distL="0" distR="0" wp14:anchorId="602AEE52" wp14:editId="7460AB87">
            <wp:extent cx="5189415" cy="28643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0499" cy="2870424"/>
                    </a:xfrm>
                    <a:prstGeom prst="rect">
                      <a:avLst/>
                    </a:prstGeom>
                  </pic:spPr>
                </pic:pic>
              </a:graphicData>
            </a:graphic>
          </wp:inline>
        </w:drawing>
      </w:r>
    </w:p>
    <w:p w14:paraId="763C1189" w14:textId="66B4BA1C" w:rsidR="006E0563" w:rsidRDefault="006E0563" w:rsidP="006E0563">
      <w:pPr>
        <w:pStyle w:val="hinh"/>
      </w:pPr>
      <w:bookmarkStart w:id="27" w:name="_Toc214710589"/>
      <w:r>
        <w:t xml:space="preserve">Hình 6. </w:t>
      </w:r>
      <w:r w:rsidRPr="006E0563">
        <w:t>Luồng upload file lên MinIO</w:t>
      </w:r>
      <w:bookmarkEnd w:id="27"/>
    </w:p>
    <w:p w14:paraId="30241CE8" w14:textId="4B59C274" w:rsidR="005D1A2E" w:rsidRDefault="005D1A2E" w:rsidP="00257AC7">
      <w:pPr>
        <w:pStyle w:val="Nidungvnbn"/>
        <w:rPr>
          <w:b/>
        </w:rPr>
      </w:pPr>
      <w:r w:rsidRPr="003775DC">
        <w:rPr>
          <w:b/>
        </w:rPr>
        <w:t>Quy trình hoạt động:</w:t>
      </w:r>
    </w:p>
    <w:p w14:paraId="4D85B7C7" w14:textId="6E28A490" w:rsidR="003775DC" w:rsidRDefault="003775DC" w:rsidP="00C678AC">
      <w:pPr>
        <w:pStyle w:val="Nidungvnbn"/>
        <w:numPr>
          <w:ilvl w:val="0"/>
          <w:numId w:val="58"/>
        </w:numPr>
        <w:rPr>
          <w:b/>
        </w:rPr>
      </w:pPr>
      <w:r w:rsidRPr="003775DC">
        <w:rPr>
          <w:b/>
        </w:rPr>
        <w:t>Browser → http://&lt;IP&gt;:9001 → MinIO Console</w:t>
      </w:r>
    </w:p>
    <w:p w14:paraId="5F067457" w14:textId="5518ED30" w:rsidR="00026299" w:rsidRDefault="003775DC" w:rsidP="00C678AC">
      <w:pPr>
        <w:pStyle w:val="Nidungvnbn"/>
        <w:numPr>
          <w:ilvl w:val="0"/>
          <w:numId w:val="60"/>
        </w:numPr>
        <w:rPr>
          <w:b/>
        </w:rPr>
      </w:pPr>
      <w:r w:rsidRPr="003775DC">
        <w:t>Người dùng mở trình duyệt và truy cập địa chỉ:</w:t>
      </w:r>
      <w:r w:rsidR="00026299">
        <w:t xml:space="preserve"> </w:t>
      </w:r>
      <w:hyperlink w:history="1">
        <w:r w:rsidR="00026299" w:rsidRPr="00305388">
          <w:rPr>
            <w:rStyle w:val="Hyperlink"/>
            <w:b/>
          </w:rPr>
          <w:t>http://&lt;IP&gt;:9001</w:t>
        </w:r>
      </w:hyperlink>
    </w:p>
    <w:p w14:paraId="35BD57BB" w14:textId="3A580D63" w:rsidR="003775DC" w:rsidRPr="00026299" w:rsidRDefault="003775DC" w:rsidP="00C678AC">
      <w:pPr>
        <w:pStyle w:val="Nidungvnbn"/>
        <w:numPr>
          <w:ilvl w:val="0"/>
          <w:numId w:val="59"/>
        </w:numPr>
        <w:rPr>
          <w:b/>
        </w:rPr>
      </w:pPr>
      <w:r w:rsidRPr="003775DC">
        <w:t>Đây là cổng giao diện quản trị (UI) của MinIO gọi là MinIO Console.</w:t>
      </w:r>
    </w:p>
    <w:p w14:paraId="6CF39BC1" w14:textId="6F8BC9BA" w:rsidR="003775DC" w:rsidRPr="003775DC" w:rsidRDefault="003775DC" w:rsidP="00C678AC">
      <w:pPr>
        <w:pStyle w:val="Nidungvnbn"/>
        <w:numPr>
          <w:ilvl w:val="0"/>
          <w:numId w:val="59"/>
        </w:numPr>
      </w:pPr>
      <w:r w:rsidRPr="003775DC">
        <w:t>Trình duyệt gửi HTTP request đến cổng 9001.</w:t>
      </w:r>
    </w:p>
    <w:p w14:paraId="3C8DDE7C" w14:textId="60C6CE11" w:rsidR="003775DC" w:rsidRPr="003775DC" w:rsidRDefault="003775DC" w:rsidP="00C678AC">
      <w:pPr>
        <w:pStyle w:val="Nidungvnbn"/>
        <w:numPr>
          <w:ilvl w:val="0"/>
          <w:numId w:val="59"/>
        </w:numPr>
      </w:pPr>
      <w:r w:rsidRPr="003775DC">
        <w:t>Dịch vụ MinIO Console đang chạy trong container nhận request và trả về giao diện web để đăng nhập và quản lý storage.</w:t>
      </w:r>
    </w:p>
    <w:p w14:paraId="0703DF00" w14:textId="6782444B" w:rsidR="003775DC" w:rsidRPr="00026299" w:rsidRDefault="003775DC" w:rsidP="00C678AC">
      <w:pPr>
        <w:pStyle w:val="Nidungvnbn"/>
        <w:numPr>
          <w:ilvl w:val="0"/>
          <w:numId w:val="58"/>
        </w:numPr>
        <w:rPr>
          <w:b/>
        </w:rPr>
      </w:pPr>
      <w:r w:rsidRPr="00026299">
        <w:rPr>
          <w:b/>
        </w:rPr>
        <w:t>MinIO Console xuất hiện → Người dùng đăng nhập</w:t>
      </w:r>
    </w:p>
    <w:p w14:paraId="0DB3B240" w14:textId="31470577" w:rsidR="003775DC" w:rsidRPr="003775DC" w:rsidRDefault="003775DC" w:rsidP="00C678AC">
      <w:pPr>
        <w:pStyle w:val="Nidungvnbn"/>
        <w:numPr>
          <w:ilvl w:val="0"/>
          <w:numId w:val="61"/>
        </w:numPr>
      </w:pPr>
      <w:r w:rsidRPr="003775DC">
        <w:t>Console yêu cầu Access Key và Secret Key của MinIO.</w:t>
      </w:r>
    </w:p>
    <w:p w14:paraId="7A9082D1" w14:textId="0CA97608" w:rsidR="003775DC" w:rsidRPr="003775DC" w:rsidRDefault="003775DC" w:rsidP="00C678AC">
      <w:pPr>
        <w:pStyle w:val="Nidungvnbn"/>
        <w:numPr>
          <w:ilvl w:val="0"/>
          <w:numId w:val="61"/>
        </w:numPr>
      </w:pPr>
      <w:r w:rsidRPr="003775DC">
        <w:t>Sau khi nhập đúng, người dùng được vào Dashboard quản lý.</w:t>
      </w:r>
    </w:p>
    <w:p w14:paraId="79516DF0" w14:textId="47DDCB2E" w:rsidR="003775DC" w:rsidRPr="00026299" w:rsidRDefault="003775DC" w:rsidP="00C678AC">
      <w:pPr>
        <w:pStyle w:val="Nidungvnbn"/>
        <w:numPr>
          <w:ilvl w:val="0"/>
          <w:numId w:val="58"/>
        </w:numPr>
        <w:rPr>
          <w:b/>
        </w:rPr>
      </w:pPr>
      <w:r w:rsidRPr="00026299">
        <w:rPr>
          <w:b/>
        </w:rPr>
        <w:t>Tạo Bucket mới</w:t>
      </w:r>
    </w:p>
    <w:p w14:paraId="7386AC2C" w14:textId="1909F7A9" w:rsidR="003775DC" w:rsidRPr="003775DC" w:rsidRDefault="003775DC" w:rsidP="00C678AC">
      <w:pPr>
        <w:pStyle w:val="Nidungvnbn"/>
        <w:numPr>
          <w:ilvl w:val="0"/>
          <w:numId w:val="62"/>
        </w:numPr>
      </w:pPr>
      <w:r w:rsidRPr="003775DC">
        <w:t>Trong giao diện MinIO:</w:t>
      </w:r>
    </w:p>
    <w:p w14:paraId="4C258DAB" w14:textId="2E6ED0C8" w:rsidR="003775DC" w:rsidRPr="003775DC" w:rsidRDefault="003775DC" w:rsidP="00C678AC">
      <w:pPr>
        <w:pStyle w:val="Nidungvnbn"/>
        <w:numPr>
          <w:ilvl w:val="0"/>
          <w:numId w:val="63"/>
        </w:numPr>
      </w:pPr>
      <w:r w:rsidRPr="003775DC">
        <w:t>Người dùng chọn Create Bucket.</w:t>
      </w:r>
    </w:p>
    <w:p w14:paraId="652EE818" w14:textId="6C4C5FF2" w:rsidR="003775DC" w:rsidRPr="003775DC" w:rsidRDefault="003775DC" w:rsidP="00C678AC">
      <w:pPr>
        <w:pStyle w:val="Nidungvnbn"/>
        <w:numPr>
          <w:ilvl w:val="0"/>
          <w:numId w:val="63"/>
        </w:numPr>
      </w:pPr>
      <w:r w:rsidRPr="003775DC">
        <w:t>Đặt tên bucket (ví dụ: my-bucket).</w:t>
      </w:r>
    </w:p>
    <w:p w14:paraId="1167F4F8" w14:textId="4909B835" w:rsidR="003775DC" w:rsidRPr="003775DC" w:rsidRDefault="003775DC" w:rsidP="00C678AC">
      <w:pPr>
        <w:pStyle w:val="Nidungvnbn"/>
        <w:numPr>
          <w:ilvl w:val="0"/>
          <w:numId w:val="64"/>
        </w:numPr>
      </w:pPr>
      <w:r w:rsidRPr="003775DC">
        <w:t>MinIO thực hiện thao tác tạo thư mục tương ứng nằm trong vùng lưu trữ thực tế của server.</w:t>
      </w:r>
    </w:p>
    <w:p w14:paraId="5C2D98DF" w14:textId="554141A9" w:rsidR="003775DC" w:rsidRPr="00026299" w:rsidRDefault="003775DC" w:rsidP="00C678AC">
      <w:pPr>
        <w:pStyle w:val="Nidungvnbn"/>
        <w:numPr>
          <w:ilvl w:val="0"/>
          <w:numId w:val="58"/>
        </w:numPr>
        <w:rPr>
          <w:b/>
        </w:rPr>
      </w:pPr>
      <w:r w:rsidRPr="00026299">
        <w:rPr>
          <w:b/>
        </w:rPr>
        <w:lastRenderedPageBreak/>
        <w:t>Upload File vào Bucket</w:t>
      </w:r>
    </w:p>
    <w:p w14:paraId="5C4E877D" w14:textId="77777777" w:rsidR="003775DC" w:rsidRPr="003775DC" w:rsidRDefault="003775DC" w:rsidP="003775DC">
      <w:pPr>
        <w:pStyle w:val="Nidungvnbn"/>
      </w:pPr>
    </w:p>
    <w:p w14:paraId="55564283" w14:textId="14EC954F" w:rsidR="003775DC" w:rsidRPr="003775DC" w:rsidRDefault="003775DC" w:rsidP="00C678AC">
      <w:pPr>
        <w:pStyle w:val="Nidungvnbn"/>
        <w:numPr>
          <w:ilvl w:val="0"/>
          <w:numId w:val="65"/>
        </w:numPr>
      </w:pPr>
      <w:r w:rsidRPr="003775DC">
        <w:t>Khi người dùng bấm Upload và chọn file từ máy tính:</w:t>
      </w:r>
    </w:p>
    <w:p w14:paraId="361B6913" w14:textId="5328B930" w:rsidR="003775DC" w:rsidRPr="003775DC" w:rsidRDefault="003775DC" w:rsidP="00C678AC">
      <w:pPr>
        <w:pStyle w:val="Nidungvnbn"/>
        <w:numPr>
          <w:ilvl w:val="0"/>
          <w:numId w:val="66"/>
        </w:numPr>
      </w:pPr>
      <w:r w:rsidRPr="003775DC">
        <w:t>File được gửi lên MinIO Server qua HTTP request (multipart/form-data).</w:t>
      </w:r>
    </w:p>
    <w:p w14:paraId="4FB2EF78" w14:textId="5C5536D6" w:rsidR="003775DC" w:rsidRPr="003775DC" w:rsidRDefault="003775DC" w:rsidP="00C678AC">
      <w:pPr>
        <w:pStyle w:val="Nidungvnbn"/>
        <w:numPr>
          <w:ilvl w:val="0"/>
          <w:numId w:val="66"/>
        </w:numPr>
      </w:pPr>
      <w:r w:rsidRPr="003775DC">
        <w:t>MinIO nhận file, xử lý metadata và lưu nội dung file vào nơi lưu trữ backend.</w:t>
      </w:r>
    </w:p>
    <w:p w14:paraId="0610B0D2" w14:textId="41509290" w:rsidR="003775DC" w:rsidRPr="00026299" w:rsidRDefault="00026299" w:rsidP="00C678AC">
      <w:pPr>
        <w:pStyle w:val="Nidungvnbn"/>
        <w:numPr>
          <w:ilvl w:val="0"/>
          <w:numId w:val="58"/>
        </w:numPr>
        <w:rPr>
          <w:b/>
        </w:rPr>
      </w:pPr>
      <w:r w:rsidRPr="00026299">
        <w:rPr>
          <w:b/>
        </w:rPr>
        <w:t>M</w:t>
      </w:r>
      <w:r w:rsidR="003775DC" w:rsidRPr="00026299">
        <w:rPr>
          <w:b/>
        </w:rPr>
        <w:t>inIO lưu file vào volume được gắn từ host: ./object-storage-server/data</w:t>
      </w:r>
    </w:p>
    <w:p w14:paraId="74D4DF13" w14:textId="0414FE8C" w:rsidR="003775DC" w:rsidRPr="003775DC" w:rsidRDefault="003775DC" w:rsidP="00C678AC">
      <w:pPr>
        <w:pStyle w:val="Nidungvnbn"/>
        <w:numPr>
          <w:ilvl w:val="0"/>
          <w:numId w:val="67"/>
        </w:numPr>
      </w:pPr>
      <w:r w:rsidRPr="003775DC">
        <w:t>Container MinIO đang được mount volume kiểu:</w:t>
      </w:r>
      <w:r w:rsidR="00026299" w:rsidRPr="00026299">
        <w:rPr>
          <w:b/>
        </w:rPr>
        <w:t xml:space="preserve"> </w:t>
      </w:r>
      <w:r w:rsidRPr="00026299">
        <w:rPr>
          <w:b/>
        </w:rPr>
        <w:t>./object-storage-server/data:/data</w:t>
      </w:r>
      <w:r w:rsidR="000B22D7">
        <w:t xml:space="preserve"> </w:t>
      </w:r>
      <w:r w:rsidRPr="003775DC">
        <w:t>(hoặc tương tự tùy docker-compose)</w:t>
      </w:r>
    </w:p>
    <w:p w14:paraId="0F980081" w14:textId="0869AC9A" w:rsidR="003775DC" w:rsidRPr="003775DC" w:rsidRDefault="003775DC" w:rsidP="00C678AC">
      <w:pPr>
        <w:pStyle w:val="Nidungvnbn"/>
        <w:numPr>
          <w:ilvl w:val="0"/>
          <w:numId w:val="68"/>
        </w:numPr>
      </w:pPr>
      <w:r w:rsidRPr="003775DC">
        <w:t>Điều này có nghĩa là:</w:t>
      </w:r>
    </w:p>
    <w:p w14:paraId="3626449A" w14:textId="7E357724" w:rsidR="003775DC" w:rsidRPr="003775DC" w:rsidRDefault="003775DC" w:rsidP="00C678AC">
      <w:pPr>
        <w:pStyle w:val="Nidungvnbn"/>
        <w:numPr>
          <w:ilvl w:val="0"/>
          <w:numId w:val="69"/>
        </w:numPr>
      </w:pPr>
      <w:r w:rsidRPr="003775DC">
        <w:t>Thư mục trên máy host:</w:t>
      </w:r>
      <w:r w:rsidR="000B22D7">
        <w:t xml:space="preserve"> </w:t>
      </w:r>
      <w:r w:rsidRPr="000B22D7">
        <w:rPr>
          <w:b/>
        </w:rPr>
        <w:t>./object-storage-server/data</w:t>
      </w:r>
    </w:p>
    <w:p w14:paraId="4B637C2D" w14:textId="4DE25BCD" w:rsidR="003775DC" w:rsidRPr="003775DC" w:rsidRDefault="003775DC" w:rsidP="00C678AC">
      <w:pPr>
        <w:pStyle w:val="Nidungvnbn"/>
        <w:numPr>
          <w:ilvl w:val="0"/>
          <w:numId w:val="70"/>
        </w:numPr>
      </w:pPr>
      <w:r w:rsidRPr="003775DC">
        <w:t>Là nơi MinIO lưu toàn bộ dữ liệu object storage:</w:t>
      </w:r>
    </w:p>
    <w:p w14:paraId="018D1590" w14:textId="7FE8B58B" w:rsidR="003775DC" w:rsidRPr="003775DC" w:rsidRDefault="003775DC" w:rsidP="00C678AC">
      <w:pPr>
        <w:pStyle w:val="Nidungvnbn"/>
        <w:numPr>
          <w:ilvl w:val="0"/>
          <w:numId w:val="71"/>
        </w:numPr>
      </w:pPr>
      <w:r w:rsidRPr="003775DC">
        <w:t>buckets</w:t>
      </w:r>
    </w:p>
    <w:p w14:paraId="16B4B2FA" w14:textId="1D897FD2" w:rsidR="003775DC" w:rsidRPr="003775DC" w:rsidRDefault="003775DC" w:rsidP="00C678AC">
      <w:pPr>
        <w:pStyle w:val="Nidungvnbn"/>
        <w:numPr>
          <w:ilvl w:val="0"/>
          <w:numId w:val="71"/>
        </w:numPr>
      </w:pPr>
      <w:r w:rsidRPr="003775DC">
        <w:t>files (object)</w:t>
      </w:r>
    </w:p>
    <w:p w14:paraId="76DE9477" w14:textId="3EF96B8A" w:rsidR="003775DC" w:rsidRPr="003775DC" w:rsidRDefault="003775DC" w:rsidP="00C678AC">
      <w:pPr>
        <w:pStyle w:val="Nidungvnbn"/>
        <w:numPr>
          <w:ilvl w:val="0"/>
          <w:numId w:val="71"/>
        </w:numPr>
      </w:pPr>
      <w:r w:rsidRPr="003775DC">
        <w:t>metadata</w:t>
      </w:r>
    </w:p>
    <w:p w14:paraId="1BB1A7A9" w14:textId="019F5538" w:rsidR="003775DC" w:rsidRPr="003775DC" w:rsidRDefault="003775DC" w:rsidP="00C678AC">
      <w:pPr>
        <w:pStyle w:val="Nidungvnbn"/>
        <w:numPr>
          <w:ilvl w:val="0"/>
          <w:numId w:val="72"/>
        </w:numPr>
      </w:pPr>
      <w:r w:rsidRPr="003775DC">
        <w:t>Vì vậy:</w:t>
      </w:r>
    </w:p>
    <w:p w14:paraId="283E2A2B" w14:textId="72BF5AC8" w:rsidR="003775DC" w:rsidRPr="003775DC" w:rsidRDefault="003775DC" w:rsidP="00C678AC">
      <w:pPr>
        <w:pStyle w:val="Nidungvnbn"/>
        <w:numPr>
          <w:ilvl w:val="0"/>
          <w:numId w:val="73"/>
        </w:numPr>
      </w:pPr>
      <w:r w:rsidRPr="003775DC">
        <w:t>Khi bạn upload file vào bucket, MinIO sẽ ghi dữ liệu thực sự vào thư mục trên host trong đường dẫn:</w:t>
      </w:r>
      <w:r w:rsidR="000B22D7">
        <w:t xml:space="preserve"> </w:t>
      </w:r>
      <w:r w:rsidRPr="000B22D7">
        <w:rPr>
          <w:b/>
        </w:rPr>
        <w:t>./object-storage-server/data/&lt;bucket-name&gt;/&lt;object-file&gt;</w:t>
      </w:r>
    </w:p>
    <w:p w14:paraId="0A7DEEC3" w14:textId="47948049" w:rsidR="00257AC7" w:rsidRDefault="00257AC7" w:rsidP="00257AC7">
      <w:pPr>
        <w:pStyle w:val="Heading3"/>
      </w:pPr>
      <w:bookmarkStart w:id="28" w:name="_Toc214707761"/>
      <w:bookmarkStart w:id="29" w:name="_Hlk214709209"/>
      <w:r w:rsidRPr="00257AC7">
        <w:t>Luồng giám sát</w:t>
      </w:r>
      <w:r>
        <w:t xml:space="preserve"> hệ thống</w:t>
      </w:r>
      <w:bookmarkEnd w:id="28"/>
    </w:p>
    <w:bookmarkEnd w:id="29"/>
    <w:p w14:paraId="1E92DAC9" w14:textId="3BA162DD" w:rsidR="00536C71" w:rsidRDefault="00536C71" w:rsidP="003E2325">
      <w:pPr>
        <w:pStyle w:val="Nidungvnbn"/>
        <w:jc w:val="center"/>
      </w:pPr>
      <w:r w:rsidRPr="00536C71">
        <w:lastRenderedPageBreak/>
        <w:drawing>
          <wp:inline distT="0" distB="0" distL="0" distR="0" wp14:anchorId="3EF25A09" wp14:editId="5AE17616">
            <wp:extent cx="5165969" cy="34110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75984" cy="3417670"/>
                    </a:xfrm>
                    <a:prstGeom prst="rect">
                      <a:avLst/>
                    </a:prstGeom>
                  </pic:spPr>
                </pic:pic>
              </a:graphicData>
            </a:graphic>
          </wp:inline>
        </w:drawing>
      </w:r>
    </w:p>
    <w:p w14:paraId="395A85D6" w14:textId="1063693A" w:rsidR="006E0563" w:rsidRDefault="006E0563" w:rsidP="006E0563">
      <w:pPr>
        <w:pStyle w:val="hinh"/>
      </w:pPr>
      <w:bookmarkStart w:id="30" w:name="_Toc214710590"/>
      <w:r>
        <w:t xml:space="preserve">Hình 7. </w:t>
      </w:r>
      <w:r w:rsidRPr="006E0563">
        <w:t>Luồng giám sát hệ thống</w:t>
      </w:r>
      <w:bookmarkEnd w:id="30"/>
    </w:p>
    <w:p w14:paraId="7ACD2114" w14:textId="3C461538" w:rsidR="008C2182" w:rsidRPr="0084205A" w:rsidRDefault="008C2182" w:rsidP="0084205A">
      <w:pPr>
        <w:pStyle w:val="Nidungvnbn"/>
        <w:numPr>
          <w:ilvl w:val="0"/>
          <w:numId w:val="74"/>
        </w:numPr>
        <w:rPr>
          <w:b/>
        </w:rPr>
      </w:pPr>
      <w:r w:rsidRPr="0084205A">
        <w:rPr>
          <w:b/>
        </w:rPr>
        <w:t>Prometheus (cổng 9090) → tự động scrape metrics</w:t>
      </w:r>
    </w:p>
    <w:p w14:paraId="2A7AF2E1" w14:textId="77777777" w:rsidR="008C2182" w:rsidRDefault="008C2182" w:rsidP="008C2182">
      <w:pPr>
        <w:pStyle w:val="Nidungvnbn"/>
      </w:pPr>
      <w:r>
        <w:t>Prometheus là dịch vụ chuyên dùng để thu thập và lưu trữ dữ liệu quan sát (metrics) theo thời gian.</w:t>
      </w:r>
    </w:p>
    <w:p w14:paraId="49C469E5" w14:textId="77777777" w:rsidR="008C2182" w:rsidRDefault="008C2182" w:rsidP="008C2182">
      <w:pPr>
        <w:pStyle w:val="Nidungvnbn"/>
      </w:pPr>
      <w:r>
        <w:t>Khi chạy, Prometheus đọc file cấu hình prometheus.yml để biết nó phải thu thập dữ liệu từ đâu.</w:t>
      </w:r>
    </w:p>
    <w:p w14:paraId="0F1F4CF6" w14:textId="77777777" w:rsidR="008C2182" w:rsidRDefault="008C2182" w:rsidP="008C2182">
      <w:pPr>
        <w:pStyle w:val="Nidungvnbn"/>
      </w:pPr>
      <w:r>
        <w:t>Trong cấu hình, Prometheus có các job như:</w:t>
      </w:r>
    </w:p>
    <w:p w14:paraId="083155A4" w14:textId="639CD14C" w:rsidR="008C2182" w:rsidRDefault="008C2182" w:rsidP="0084205A">
      <w:pPr>
        <w:pStyle w:val="Nidungvnbn"/>
        <w:numPr>
          <w:ilvl w:val="0"/>
          <w:numId w:val="75"/>
        </w:numPr>
      </w:pPr>
      <w:r>
        <w:t>job: node_exporter</w:t>
      </w:r>
    </w:p>
    <w:p w14:paraId="67AF3371" w14:textId="77777777" w:rsidR="008C2182" w:rsidRDefault="008C2182" w:rsidP="0084205A">
      <w:pPr>
        <w:pStyle w:val="Nidungvnbn"/>
        <w:numPr>
          <w:ilvl w:val="0"/>
          <w:numId w:val="75"/>
        </w:numPr>
      </w:pPr>
      <w:r>
        <w:t>job: app_service</w:t>
      </w:r>
    </w:p>
    <w:p w14:paraId="47555F1A" w14:textId="7826F81D" w:rsidR="008C2182" w:rsidRDefault="0084205A" w:rsidP="0084205A">
      <w:pPr>
        <w:pStyle w:val="Nidungvnbn"/>
        <w:numPr>
          <w:ilvl w:val="0"/>
          <w:numId w:val="75"/>
        </w:numPr>
      </w:pPr>
      <w:r>
        <w:t>B</w:t>
      </w:r>
      <w:r w:rsidR="008C2182">
        <w:t>ất kỳ service nào có endpoint /metrics.</w:t>
      </w:r>
    </w:p>
    <w:p w14:paraId="312E353F" w14:textId="77777777" w:rsidR="008C2182" w:rsidRDefault="008C2182" w:rsidP="008C2182">
      <w:pPr>
        <w:pStyle w:val="Nidungvnbn"/>
      </w:pPr>
      <w:r>
        <w:t>Cứ mỗi chu kỳ (ví dụ mỗi 5 giây), Prometheus sẽ tự động gửi request GET đến các endpoint đó để lấy metrics mới nhất.</w:t>
      </w:r>
    </w:p>
    <w:p w14:paraId="54BD92B1" w14:textId="0B49FAA3" w:rsidR="008C2182" w:rsidRPr="0084205A" w:rsidRDefault="008C2182" w:rsidP="0084205A">
      <w:pPr>
        <w:pStyle w:val="Nidungvnbn"/>
        <w:numPr>
          <w:ilvl w:val="0"/>
          <w:numId w:val="74"/>
        </w:numPr>
        <w:rPr>
          <w:b/>
        </w:rPr>
      </w:pPr>
      <w:r w:rsidRPr="0084205A">
        <w:rPr>
          <w:b/>
        </w:rPr>
        <w:t>Scrape từ Node Exporter (cổng 9100)</w:t>
      </w:r>
    </w:p>
    <w:p w14:paraId="07B18438" w14:textId="77777777" w:rsidR="008C2182" w:rsidRDefault="008C2182" w:rsidP="0084205A">
      <w:pPr>
        <w:pStyle w:val="Nidungvnbn"/>
        <w:numPr>
          <w:ilvl w:val="0"/>
          <w:numId w:val="76"/>
        </w:numPr>
      </w:pPr>
      <w:r>
        <w:t>Node Exporter là một agent lightweight chạy trong host hoặc container.</w:t>
      </w:r>
    </w:p>
    <w:p w14:paraId="28116918" w14:textId="6B78D0FD" w:rsidR="008C2182" w:rsidRDefault="008C2182" w:rsidP="0084205A">
      <w:pPr>
        <w:pStyle w:val="Nidungvnbn"/>
        <w:numPr>
          <w:ilvl w:val="0"/>
          <w:numId w:val="76"/>
        </w:numPr>
      </w:pPr>
      <w:r>
        <w:t>Nó cung cấp một endpoint metrics chuẩn Prometheus tại:</w:t>
      </w:r>
      <w:r w:rsidR="0084205A">
        <w:t xml:space="preserve"> </w:t>
      </w:r>
      <w:hyperlink w:history="1">
        <w:r w:rsidR="0084205A" w:rsidRPr="00DB70F1">
          <w:rPr>
            <w:rStyle w:val="Hyperlink"/>
          </w:rPr>
          <w:t>http://&lt;host&gt;:9100/metrics</w:t>
        </w:r>
      </w:hyperlink>
    </w:p>
    <w:p w14:paraId="3EF974DE" w14:textId="14F67A91" w:rsidR="008C2182" w:rsidRDefault="008C2182" w:rsidP="0084205A">
      <w:pPr>
        <w:pStyle w:val="Nidungvnbn"/>
        <w:numPr>
          <w:ilvl w:val="0"/>
          <w:numId w:val="76"/>
        </w:numPr>
      </w:pPr>
      <w:r>
        <w:t>Metrics tại đây gồm:</w:t>
      </w:r>
    </w:p>
    <w:p w14:paraId="03053681" w14:textId="77777777" w:rsidR="008C2182" w:rsidRDefault="008C2182" w:rsidP="0084205A">
      <w:pPr>
        <w:pStyle w:val="Nidungvnbn"/>
        <w:numPr>
          <w:ilvl w:val="0"/>
          <w:numId w:val="77"/>
        </w:numPr>
      </w:pPr>
      <w:r>
        <w:lastRenderedPageBreak/>
        <w:t>CPU usage</w:t>
      </w:r>
    </w:p>
    <w:p w14:paraId="7A089BC5" w14:textId="77777777" w:rsidR="008C2182" w:rsidRDefault="008C2182" w:rsidP="0084205A">
      <w:pPr>
        <w:pStyle w:val="Nidungvnbn"/>
        <w:numPr>
          <w:ilvl w:val="0"/>
          <w:numId w:val="77"/>
        </w:numPr>
      </w:pPr>
      <w:r>
        <w:t>RAM usage</w:t>
      </w:r>
    </w:p>
    <w:p w14:paraId="374CDB84" w14:textId="77777777" w:rsidR="008C2182" w:rsidRDefault="008C2182" w:rsidP="0084205A">
      <w:pPr>
        <w:pStyle w:val="Nidungvnbn"/>
        <w:numPr>
          <w:ilvl w:val="0"/>
          <w:numId w:val="77"/>
        </w:numPr>
      </w:pPr>
      <w:r>
        <w:t>Disk I/O</w:t>
      </w:r>
    </w:p>
    <w:p w14:paraId="1A8E269B" w14:textId="77777777" w:rsidR="008C2182" w:rsidRDefault="008C2182" w:rsidP="0084205A">
      <w:pPr>
        <w:pStyle w:val="Nidungvnbn"/>
        <w:numPr>
          <w:ilvl w:val="0"/>
          <w:numId w:val="77"/>
        </w:numPr>
      </w:pPr>
      <w:r>
        <w:t>Network I/O</w:t>
      </w:r>
    </w:p>
    <w:p w14:paraId="5A6BBF01" w14:textId="77777777" w:rsidR="008C2182" w:rsidRDefault="008C2182" w:rsidP="0084205A">
      <w:pPr>
        <w:pStyle w:val="Nidungvnbn"/>
        <w:numPr>
          <w:ilvl w:val="0"/>
          <w:numId w:val="77"/>
        </w:numPr>
      </w:pPr>
      <w:r>
        <w:t>File system</w:t>
      </w:r>
    </w:p>
    <w:p w14:paraId="728B7A21" w14:textId="77777777" w:rsidR="008C2182" w:rsidRDefault="008C2182" w:rsidP="0084205A">
      <w:pPr>
        <w:pStyle w:val="Nidungvnbn"/>
        <w:numPr>
          <w:ilvl w:val="0"/>
          <w:numId w:val="77"/>
        </w:numPr>
      </w:pPr>
      <w:r>
        <w:t>Load average</w:t>
      </w:r>
    </w:p>
    <w:p w14:paraId="6BD92BFD" w14:textId="77777777" w:rsidR="008C2182" w:rsidRDefault="008C2182" w:rsidP="0084205A">
      <w:pPr>
        <w:pStyle w:val="Nidungvnbn"/>
        <w:numPr>
          <w:ilvl w:val="0"/>
          <w:numId w:val="78"/>
        </w:numPr>
      </w:pPr>
      <w:r>
        <w:t>Prometheus định kỳ gọi endpoint này → lấy snapshot metrics → lưu vào time-series database nội bộ.</w:t>
      </w:r>
    </w:p>
    <w:p w14:paraId="05796740" w14:textId="3CE6AA61" w:rsidR="008C2182" w:rsidRPr="0084205A" w:rsidRDefault="008C2182" w:rsidP="0084205A">
      <w:pPr>
        <w:pStyle w:val="Nidungvnbn"/>
        <w:numPr>
          <w:ilvl w:val="0"/>
          <w:numId w:val="74"/>
        </w:numPr>
        <w:rPr>
          <w:b/>
        </w:rPr>
      </w:pPr>
      <w:r w:rsidRPr="0084205A">
        <w:rPr>
          <w:b/>
        </w:rPr>
        <w:t>Scrape từ các service có endpoint /metrics</w:t>
      </w:r>
    </w:p>
    <w:p w14:paraId="05CE86F0" w14:textId="6B119C06" w:rsidR="008C2182" w:rsidRDefault="008C2182" w:rsidP="0084205A">
      <w:pPr>
        <w:pStyle w:val="Nidungvnbn"/>
        <w:numPr>
          <w:ilvl w:val="0"/>
          <w:numId w:val="79"/>
        </w:numPr>
      </w:pPr>
      <w:r>
        <w:t>Nếu trong hệ thống có backend Flask, FastAPI, Node.js hoặc bất kỳ service nào export metrics theo chuẩn Prometheus, thường ở:</w:t>
      </w:r>
      <w:r w:rsidR="0084205A">
        <w:t xml:space="preserve"> </w:t>
      </w:r>
      <w:r w:rsidRPr="0084205A">
        <w:rPr>
          <w:b/>
        </w:rPr>
        <w:t>/metrics</w:t>
      </w:r>
    </w:p>
    <w:p w14:paraId="5F1B5F68" w14:textId="77777777" w:rsidR="008C2182" w:rsidRDefault="008C2182" w:rsidP="0084205A">
      <w:pPr>
        <w:pStyle w:val="Nidungvnbn"/>
        <w:numPr>
          <w:ilvl w:val="0"/>
          <w:numId w:val="80"/>
        </w:numPr>
      </w:pPr>
      <w:r>
        <w:t>Prometheus sẽ tiếp tục tự động thu thập từ các service này, ví dụ:</w:t>
      </w:r>
    </w:p>
    <w:p w14:paraId="3827F7CB" w14:textId="77777777" w:rsidR="008C2182" w:rsidRDefault="008C2182" w:rsidP="0084205A">
      <w:pPr>
        <w:pStyle w:val="Nidungvnbn"/>
        <w:numPr>
          <w:ilvl w:val="0"/>
          <w:numId w:val="81"/>
        </w:numPr>
      </w:pPr>
      <w:r>
        <w:t>API throughput</w:t>
      </w:r>
    </w:p>
    <w:p w14:paraId="7059E682" w14:textId="77777777" w:rsidR="008C2182" w:rsidRDefault="008C2182" w:rsidP="0084205A">
      <w:pPr>
        <w:pStyle w:val="Nidungvnbn"/>
        <w:numPr>
          <w:ilvl w:val="0"/>
          <w:numId w:val="81"/>
        </w:numPr>
      </w:pPr>
      <w:r>
        <w:t>request latency</w:t>
      </w:r>
    </w:p>
    <w:p w14:paraId="43ECF92B" w14:textId="77777777" w:rsidR="008C2182" w:rsidRDefault="008C2182" w:rsidP="0084205A">
      <w:pPr>
        <w:pStyle w:val="Nidungvnbn"/>
        <w:numPr>
          <w:ilvl w:val="0"/>
          <w:numId w:val="81"/>
        </w:numPr>
      </w:pPr>
      <w:r>
        <w:t>error count</w:t>
      </w:r>
    </w:p>
    <w:p w14:paraId="751FCED8" w14:textId="77777777" w:rsidR="008C2182" w:rsidRDefault="008C2182" w:rsidP="0084205A">
      <w:pPr>
        <w:pStyle w:val="Nidungvnbn"/>
        <w:numPr>
          <w:ilvl w:val="0"/>
          <w:numId w:val="81"/>
        </w:numPr>
      </w:pPr>
      <w:r>
        <w:t>queue size</w:t>
      </w:r>
    </w:p>
    <w:p w14:paraId="604F27B5" w14:textId="77777777" w:rsidR="008C2182" w:rsidRDefault="008C2182" w:rsidP="0084205A">
      <w:pPr>
        <w:pStyle w:val="Nidungvnbn"/>
        <w:numPr>
          <w:ilvl w:val="0"/>
          <w:numId w:val="81"/>
        </w:numPr>
      </w:pPr>
      <w:r>
        <w:t>custom business metrics</w:t>
      </w:r>
    </w:p>
    <w:p w14:paraId="10AC1495" w14:textId="4949B7FC" w:rsidR="008C2182" w:rsidRDefault="008C2182" w:rsidP="0084205A">
      <w:pPr>
        <w:pStyle w:val="Nidungvnbn"/>
      </w:pPr>
      <w:r>
        <w:t>Điều kiện: service phải được khai báo trong prometheus.yml.</w:t>
      </w:r>
    </w:p>
    <w:p w14:paraId="349E43AA" w14:textId="0857C198" w:rsidR="008C2182" w:rsidRPr="0084205A" w:rsidRDefault="008C2182" w:rsidP="0084205A">
      <w:pPr>
        <w:pStyle w:val="Nidungvnbn"/>
        <w:numPr>
          <w:ilvl w:val="0"/>
          <w:numId w:val="74"/>
        </w:numPr>
        <w:rPr>
          <w:b/>
        </w:rPr>
      </w:pPr>
      <w:r w:rsidRPr="0084205A">
        <w:rPr>
          <w:b/>
        </w:rPr>
        <w:t>Grafana (cổng 3000) → datasource Prometheus</w:t>
      </w:r>
    </w:p>
    <w:p w14:paraId="369698B1" w14:textId="77777777" w:rsidR="008C2182" w:rsidRDefault="008C2182" w:rsidP="0084205A">
      <w:pPr>
        <w:pStyle w:val="Nidungvnbn"/>
        <w:numPr>
          <w:ilvl w:val="0"/>
          <w:numId w:val="82"/>
        </w:numPr>
      </w:pPr>
      <w:r>
        <w:t>Grafana là công cụ trực quan hóa dữ liệu, chạy trên cổng 3000.</w:t>
      </w:r>
    </w:p>
    <w:p w14:paraId="3F7D9822" w14:textId="6BC6DC35" w:rsidR="008C2182" w:rsidRDefault="008C2182" w:rsidP="0084205A">
      <w:pPr>
        <w:pStyle w:val="Nidungvnbn"/>
        <w:numPr>
          <w:ilvl w:val="0"/>
          <w:numId w:val="82"/>
        </w:numPr>
      </w:pPr>
      <w:r>
        <w:t>Người dùng truy cập:</w:t>
      </w:r>
      <w:r w:rsidR="0084205A">
        <w:t xml:space="preserve"> </w:t>
      </w:r>
      <w:hyperlink w:history="1">
        <w:r w:rsidR="0084205A" w:rsidRPr="00DB70F1">
          <w:rPr>
            <w:rStyle w:val="Hyperlink"/>
          </w:rPr>
          <w:t>http://&lt;IP&gt;:3000</w:t>
        </w:r>
      </w:hyperlink>
    </w:p>
    <w:p w14:paraId="1770136C" w14:textId="191DB837" w:rsidR="008C2182" w:rsidRDefault="008C2182" w:rsidP="0084205A">
      <w:pPr>
        <w:pStyle w:val="Nidungvnbn"/>
        <w:numPr>
          <w:ilvl w:val="0"/>
          <w:numId w:val="83"/>
        </w:numPr>
      </w:pPr>
      <w:r>
        <w:t>Trong Grafana, ta cấu hình một Data Source trỏ đến Prometheus, ví dụ:</w:t>
      </w:r>
      <w:r w:rsidR="0084205A">
        <w:t xml:space="preserve"> </w:t>
      </w:r>
      <w:r>
        <w:t xml:space="preserve">URL: </w:t>
      </w:r>
      <w:hyperlink r:id="rId29" w:history="1">
        <w:r w:rsidR="0084205A" w:rsidRPr="00DB70F1">
          <w:rPr>
            <w:rStyle w:val="Hyperlink"/>
          </w:rPr>
          <w:t>http://prometheus-server:9090</w:t>
        </w:r>
      </w:hyperlink>
    </w:p>
    <w:p w14:paraId="41A5CA03" w14:textId="77777777" w:rsidR="008C2182" w:rsidRDefault="008C2182" w:rsidP="0084205A">
      <w:pPr>
        <w:pStyle w:val="Nidungvnbn"/>
        <w:numPr>
          <w:ilvl w:val="0"/>
          <w:numId w:val="84"/>
        </w:numPr>
      </w:pPr>
      <w:r>
        <w:t>Sau khi kết nối thành công, Grafana có thể truy vấn dữ liệu metrics bằng ngôn ngữ PromQL.</w:t>
      </w:r>
    </w:p>
    <w:p w14:paraId="10439C46" w14:textId="484B09FC" w:rsidR="008C2182" w:rsidRPr="0084205A" w:rsidRDefault="008C2182" w:rsidP="0084205A">
      <w:pPr>
        <w:pStyle w:val="Nidungvnbn"/>
        <w:numPr>
          <w:ilvl w:val="0"/>
          <w:numId w:val="74"/>
        </w:numPr>
        <w:rPr>
          <w:b/>
        </w:rPr>
      </w:pPr>
      <w:r w:rsidRPr="0084205A">
        <w:rPr>
          <w:b/>
        </w:rPr>
        <w:t>Grafana vẽ dashboard realtime</w:t>
      </w:r>
    </w:p>
    <w:p w14:paraId="0CCEF257" w14:textId="77777777" w:rsidR="008C2182" w:rsidRDefault="008C2182" w:rsidP="0084205A">
      <w:pPr>
        <w:pStyle w:val="Nidungvnbn"/>
        <w:numPr>
          <w:ilvl w:val="0"/>
          <w:numId w:val="85"/>
        </w:numPr>
      </w:pPr>
      <w:r>
        <w:t>Grafana cho phép tạo các dashboard:</w:t>
      </w:r>
    </w:p>
    <w:p w14:paraId="7A339CF6" w14:textId="77777777" w:rsidR="008C2182" w:rsidRDefault="008C2182" w:rsidP="0084205A">
      <w:pPr>
        <w:pStyle w:val="Nidungvnbn"/>
        <w:numPr>
          <w:ilvl w:val="0"/>
          <w:numId w:val="86"/>
        </w:numPr>
      </w:pPr>
      <w:r>
        <w:t>CPU sử dụng realtime</w:t>
      </w:r>
    </w:p>
    <w:p w14:paraId="291993C3" w14:textId="77777777" w:rsidR="008C2182" w:rsidRDefault="008C2182" w:rsidP="0084205A">
      <w:pPr>
        <w:pStyle w:val="Nidungvnbn"/>
        <w:numPr>
          <w:ilvl w:val="0"/>
          <w:numId w:val="86"/>
        </w:numPr>
      </w:pPr>
      <w:r>
        <w:t>Memory usage</w:t>
      </w:r>
    </w:p>
    <w:p w14:paraId="55466632" w14:textId="77777777" w:rsidR="008C2182" w:rsidRDefault="008C2182" w:rsidP="0084205A">
      <w:pPr>
        <w:pStyle w:val="Nidungvnbn"/>
        <w:numPr>
          <w:ilvl w:val="0"/>
          <w:numId w:val="86"/>
        </w:numPr>
      </w:pPr>
      <w:r>
        <w:lastRenderedPageBreak/>
        <w:t>Disk IO</w:t>
      </w:r>
    </w:p>
    <w:p w14:paraId="08CB7B83" w14:textId="77777777" w:rsidR="008C2182" w:rsidRDefault="008C2182" w:rsidP="0084205A">
      <w:pPr>
        <w:pStyle w:val="Nidungvnbn"/>
        <w:numPr>
          <w:ilvl w:val="0"/>
          <w:numId w:val="86"/>
        </w:numPr>
      </w:pPr>
      <w:r>
        <w:t>Traffic network</w:t>
      </w:r>
    </w:p>
    <w:p w14:paraId="014E00EC" w14:textId="77777777" w:rsidR="008C2182" w:rsidRDefault="008C2182" w:rsidP="0084205A">
      <w:pPr>
        <w:pStyle w:val="Nidungvnbn"/>
        <w:numPr>
          <w:ilvl w:val="0"/>
          <w:numId w:val="86"/>
        </w:numPr>
      </w:pPr>
      <w:r>
        <w:t>Application latency</w:t>
      </w:r>
    </w:p>
    <w:p w14:paraId="28861748" w14:textId="77777777" w:rsidR="008C2182" w:rsidRDefault="008C2182" w:rsidP="0084205A">
      <w:pPr>
        <w:pStyle w:val="Nidungvnbn"/>
        <w:numPr>
          <w:ilvl w:val="0"/>
          <w:numId w:val="86"/>
        </w:numPr>
      </w:pPr>
      <w:r>
        <w:t>Error rate</w:t>
      </w:r>
    </w:p>
    <w:p w14:paraId="3B37EBD1" w14:textId="77777777" w:rsidR="008C2182" w:rsidRDefault="008C2182" w:rsidP="0084205A">
      <w:pPr>
        <w:pStyle w:val="Nidungvnbn"/>
        <w:numPr>
          <w:ilvl w:val="0"/>
          <w:numId w:val="86"/>
        </w:numPr>
      </w:pPr>
      <w:r>
        <w:t>Custom metrics</w:t>
      </w:r>
    </w:p>
    <w:p w14:paraId="6B5E7AEA" w14:textId="77777777" w:rsidR="008C2182" w:rsidRDefault="008C2182" w:rsidP="0084205A">
      <w:pPr>
        <w:pStyle w:val="Nidungvnbn"/>
        <w:numPr>
          <w:ilvl w:val="0"/>
          <w:numId w:val="87"/>
        </w:numPr>
      </w:pPr>
      <w:r>
        <w:t>Mỗi panel trên dashboard:</w:t>
      </w:r>
    </w:p>
    <w:p w14:paraId="229E5E31" w14:textId="77777777" w:rsidR="008C2182" w:rsidRDefault="008C2182" w:rsidP="0084205A">
      <w:pPr>
        <w:pStyle w:val="Nidungvnbn"/>
        <w:numPr>
          <w:ilvl w:val="0"/>
          <w:numId w:val="88"/>
        </w:numPr>
      </w:pPr>
      <w:r>
        <w:t>Gửi PromQL query đến Prometheus</w:t>
      </w:r>
    </w:p>
    <w:p w14:paraId="309048F5" w14:textId="77777777" w:rsidR="008C2182" w:rsidRDefault="008C2182" w:rsidP="0084205A">
      <w:pPr>
        <w:pStyle w:val="Nidungvnbn"/>
        <w:numPr>
          <w:ilvl w:val="0"/>
          <w:numId w:val="88"/>
        </w:numPr>
      </w:pPr>
      <w:r>
        <w:t>Lấy dữ liệu trả về</w:t>
      </w:r>
    </w:p>
    <w:p w14:paraId="2A4B9999" w14:textId="77777777" w:rsidR="008C2182" w:rsidRDefault="008C2182" w:rsidP="0084205A">
      <w:pPr>
        <w:pStyle w:val="Nidungvnbn"/>
        <w:numPr>
          <w:ilvl w:val="0"/>
          <w:numId w:val="88"/>
        </w:numPr>
      </w:pPr>
      <w:r>
        <w:t>Vẽ biểu đồ:</w:t>
      </w:r>
    </w:p>
    <w:p w14:paraId="31505E12" w14:textId="77777777" w:rsidR="008C2182" w:rsidRDefault="008C2182" w:rsidP="0084205A">
      <w:pPr>
        <w:pStyle w:val="Nidungvnbn"/>
        <w:numPr>
          <w:ilvl w:val="0"/>
          <w:numId w:val="89"/>
        </w:numPr>
      </w:pPr>
      <w:r>
        <w:t>Line chart</w:t>
      </w:r>
    </w:p>
    <w:p w14:paraId="7335AA0F" w14:textId="77777777" w:rsidR="008C2182" w:rsidRDefault="008C2182" w:rsidP="0084205A">
      <w:pPr>
        <w:pStyle w:val="Nidungvnbn"/>
        <w:numPr>
          <w:ilvl w:val="0"/>
          <w:numId w:val="89"/>
        </w:numPr>
      </w:pPr>
      <w:r>
        <w:t>Gauge</w:t>
      </w:r>
    </w:p>
    <w:p w14:paraId="6CC9F343" w14:textId="77777777" w:rsidR="008C2182" w:rsidRDefault="008C2182" w:rsidP="0084205A">
      <w:pPr>
        <w:pStyle w:val="Nidungvnbn"/>
        <w:numPr>
          <w:ilvl w:val="0"/>
          <w:numId w:val="89"/>
        </w:numPr>
      </w:pPr>
      <w:r>
        <w:t>Bar</w:t>
      </w:r>
    </w:p>
    <w:p w14:paraId="1A864E3F" w14:textId="77777777" w:rsidR="008C2182" w:rsidRDefault="008C2182" w:rsidP="0084205A">
      <w:pPr>
        <w:pStyle w:val="Nidungvnbn"/>
        <w:numPr>
          <w:ilvl w:val="0"/>
          <w:numId w:val="89"/>
        </w:numPr>
      </w:pPr>
      <w:r>
        <w:t>Heatmap</w:t>
      </w:r>
    </w:p>
    <w:p w14:paraId="2D7498EF" w14:textId="77777777" w:rsidR="008C2182" w:rsidRDefault="008C2182" w:rsidP="0084205A">
      <w:pPr>
        <w:pStyle w:val="Nidungvnbn"/>
        <w:numPr>
          <w:ilvl w:val="0"/>
          <w:numId w:val="89"/>
        </w:numPr>
      </w:pPr>
      <w:r>
        <w:t>Table</w:t>
      </w:r>
    </w:p>
    <w:p w14:paraId="7591F0BB" w14:textId="5C21BE0B" w:rsidR="008C2182" w:rsidRPr="00536C71" w:rsidRDefault="008C2182" w:rsidP="0084205A">
      <w:pPr>
        <w:pStyle w:val="Nidungvnbn"/>
        <w:numPr>
          <w:ilvl w:val="0"/>
          <w:numId w:val="90"/>
        </w:numPr>
      </w:pPr>
      <w:r>
        <w:t>Nhờ cơ chế refresh liên tục (1s / 5s / 10s …), dashboard cập nhật realtime theo thời gian.</w:t>
      </w:r>
    </w:p>
    <w:p w14:paraId="38547EE9" w14:textId="7E36B847" w:rsidR="00257AC7" w:rsidRDefault="00257AC7" w:rsidP="00257AC7">
      <w:pPr>
        <w:pStyle w:val="Heading3"/>
      </w:pPr>
      <w:bookmarkStart w:id="31" w:name="_Toc214707762"/>
      <w:r w:rsidRPr="00257AC7">
        <w:t>Service Discovery bằng DNS nội bộ</w:t>
      </w:r>
      <w:bookmarkEnd w:id="31"/>
    </w:p>
    <w:p w14:paraId="2C734EDE" w14:textId="37EFD5EE" w:rsidR="00EB2954" w:rsidRDefault="00536C71" w:rsidP="003E2325">
      <w:pPr>
        <w:pStyle w:val="Nidungvnbn"/>
      </w:pPr>
      <w:r w:rsidRPr="00536C71">
        <w:drawing>
          <wp:inline distT="0" distB="0" distL="0" distR="0" wp14:anchorId="53597C5C" wp14:editId="5781F8E5">
            <wp:extent cx="5302250" cy="18893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07993" cy="1891353"/>
                    </a:xfrm>
                    <a:prstGeom prst="rect">
                      <a:avLst/>
                    </a:prstGeom>
                  </pic:spPr>
                </pic:pic>
              </a:graphicData>
            </a:graphic>
          </wp:inline>
        </w:drawing>
      </w:r>
    </w:p>
    <w:p w14:paraId="06EED784" w14:textId="260D5CBA" w:rsidR="006E0563" w:rsidRDefault="006E0563" w:rsidP="006E0563">
      <w:pPr>
        <w:pStyle w:val="hinh"/>
      </w:pPr>
      <w:bookmarkStart w:id="32" w:name="_Toc214710591"/>
      <w:r>
        <w:t xml:space="preserve">Hình </w:t>
      </w:r>
      <w:r>
        <w:t>8</w:t>
      </w:r>
      <w:r>
        <w:t xml:space="preserve">. </w:t>
      </w:r>
      <w:r w:rsidRPr="006E0563">
        <w:t>Service Discovery bằng DNS nội bộ</w:t>
      </w:r>
      <w:bookmarkEnd w:id="32"/>
    </w:p>
    <w:p w14:paraId="757AE067" w14:textId="1C1598DA" w:rsidR="0084205A" w:rsidRDefault="0084205A" w:rsidP="00747B34">
      <w:pPr>
        <w:pStyle w:val="Nidungvnbn"/>
        <w:rPr>
          <w:b/>
        </w:rPr>
      </w:pPr>
      <w:r w:rsidRPr="0084205A">
        <w:rPr>
          <w:b/>
        </w:rPr>
        <w:t>Quy trình hoạt động:</w:t>
      </w:r>
    </w:p>
    <w:p w14:paraId="74008410" w14:textId="2F0102E1" w:rsidR="0084205A" w:rsidRPr="00BF1BE3" w:rsidRDefault="0084205A" w:rsidP="00BF1BE3">
      <w:pPr>
        <w:pStyle w:val="Nidungvnbn"/>
        <w:numPr>
          <w:ilvl w:val="0"/>
          <w:numId w:val="91"/>
        </w:numPr>
        <w:rPr>
          <w:b/>
        </w:rPr>
      </w:pPr>
      <w:r w:rsidRPr="0084205A">
        <w:rPr>
          <w:b/>
        </w:rPr>
        <w:t>Bất kỳ container nào cũng có thể dùng lệnh</w:t>
      </w:r>
      <w:r w:rsidR="00BF1BE3">
        <w:rPr>
          <w:b/>
        </w:rPr>
        <w:t xml:space="preserve">: </w:t>
      </w:r>
      <w:r w:rsidRPr="00BF1BE3">
        <w:t>dig @internal-dns-server web-frontend-server.cloud.local</w:t>
      </w:r>
    </w:p>
    <w:p w14:paraId="52D75C09" w14:textId="77777777" w:rsidR="0084205A" w:rsidRPr="0084205A" w:rsidRDefault="0084205A" w:rsidP="0084205A">
      <w:pPr>
        <w:pStyle w:val="Nidungvnbn"/>
      </w:pPr>
    </w:p>
    <w:p w14:paraId="2AF2B9C9" w14:textId="77777777" w:rsidR="0084205A" w:rsidRPr="0084205A" w:rsidRDefault="0084205A" w:rsidP="0084205A">
      <w:pPr>
        <w:pStyle w:val="Nidungvnbn"/>
      </w:pPr>
    </w:p>
    <w:p w14:paraId="499A66EF" w14:textId="11B8058B" w:rsidR="0084205A" w:rsidRPr="0084205A" w:rsidRDefault="0084205A" w:rsidP="00BF1BE3">
      <w:pPr>
        <w:pStyle w:val="Nidungvnbn"/>
        <w:numPr>
          <w:ilvl w:val="0"/>
          <w:numId w:val="92"/>
        </w:numPr>
      </w:pPr>
      <w:r w:rsidRPr="0084205A">
        <w:t>Trong mỗi container, bạn có thể dùng dig hoặc các công cụ DNS khác để truy vấn một tên miền nội bộ.</w:t>
      </w:r>
    </w:p>
    <w:p w14:paraId="1797F7EC" w14:textId="5BB95752" w:rsidR="0084205A" w:rsidRPr="0084205A" w:rsidRDefault="0084205A" w:rsidP="00BF1BE3">
      <w:pPr>
        <w:pStyle w:val="Nidungvnbn"/>
        <w:numPr>
          <w:ilvl w:val="0"/>
          <w:numId w:val="92"/>
        </w:numPr>
      </w:pPr>
      <w:r w:rsidRPr="0084205A">
        <w:t>@internal-dns-server cho biết container đang hỏi DNS server nội bộ trong hệ thống (ví dụ: CoreDNS, Docker DNS, hoặc DNS server do bạn cấu hình).</w:t>
      </w:r>
    </w:p>
    <w:p w14:paraId="3CCC0510" w14:textId="6994F41C" w:rsidR="0084205A" w:rsidRPr="0084205A" w:rsidRDefault="0084205A" w:rsidP="00BF1BE3">
      <w:pPr>
        <w:pStyle w:val="Nidungvnbn"/>
        <w:numPr>
          <w:ilvl w:val="0"/>
          <w:numId w:val="92"/>
        </w:numPr>
      </w:pPr>
      <w:r w:rsidRPr="0084205A">
        <w:t>Tên miền truy vấn ở đây là:</w:t>
      </w:r>
      <w:r w:rsidR="00BF1BE3">
        <w:t xml:space="preserve"> </w:t>
      </w:r>
      <w:r w:rsidRPr="00BF1BE3">
        <w:rPr>
          <w:b/>
        </w:rPr>
        <w:t>web-frontend-server.cloud.local</w:t>
      </w:r>
    </w:p>
    <w:p w14:paraId="4735E782" w14:textId="73672982" w:rsidR="0084205A" w:rsidRPr="00BF1BE3" w:rsidRDefault="0084205A" w:rsidP="00BF1BE3">
      <w:pPr>
        <w:pStyle w:val="Nidungvnbn"/>
        <w:numPr>
          <w:ilvl w:val="0"/>
          <w:numId w:val="91"/>
        </w:numPr>
        <w:rPr>
          <w:b/>
        </w:rPr>
      </w:pPr>
      <w:r w:rsidRPr="00BF1BE3">
        <w:rPr>
          <w:b/>
        </w:rPr>
        <w:t>DNS server trả về địa chỉ IP: 10.10.10.10</w:t>
      </w:r>
    </w:p>
    <w:p w14:paraId="4F9765DD" w14:textId="77427ECF" w:rsidR="0084205A" w:rsidRPr="0084205A" w:rsidRDefault="0084205A" w:rsidP="00BF1BE3">
      <w:pPr>
        <w:pStyle w:val="Nidungvnbn"/>
        <w:numPr>
          <w:ilvl w:val="0"/>
          <w:numId w:val="93"/>
        </w:numPr>
      </w:pPr>
      <w:r w:rsidRPr="0084205A">
        <w:t>DNS nội bộ sẽ tìm xem hostname này được ánh xạ đến IP nào.</w:t>
      </w:r>
    </w:p>
    <w:p w14:paraId="5C2C440E" w14:textId="69D13332" w:rsidR="0084205A" w:rsidRPr="0084205A" w:rsidRDefault="0084205A" w:rsidP="00BF1BE3">
      <w:pPr>
        <w:pStyle w:val="Nidungvnbn"/>
        <w:numPr>
          <w:ilvl w:val="0"/>
          <w:numId w:val="93"/>
        </w:numPr>
      </w:pPr>
      <w:r w:rsidRPr="0084205A">
        <w:t>Sau đó, nó trả về IP nội bộ của container hoặc service:</w:t>
      </w:r>
      <w:r w:rsidR="00BF1BE3">
        <w:t xml:space="preserve"> </w:t>
      </w:r>
      <w:r w:rsidRPr="00BF1BE3">
        <w:rPr>
          <w:b/>
        </w:rPr>
        <w:t>10.10.10.10</w:t>
      </w:r>
    </w:p>
    <w:p w14:paraId="72DE287B" w14:textId="79A035E4" w:rsidR="0084205A" w:rsidRPr="0084205A" w:rsidRDefault="0084205A" w:rsidP="00BF1BE3">
      <w:pPr>
        <w:pStyle w:val="Nidungvnbn"/>
        <w:numPr>
          <w:ilvl w:val="0"/>
          <w:numId w:val="94"/>
        </w:numPr>
      </w:pPr>
      <w:r w:rsidRPr="0084205A">
        <w:t>Đây là IP nội bộ trên mạng overlay/bridge của Docker hoặc Kubernetes → không phải IP public.</w:t>
      </w:r>
    </w:p>
    <w:p w14:paraId="27FDC104" w14:textId="6DA7CA1E" w:rsidR="0084205A" w:rsidRPr="00BF1BE3" w:rsidRDefault="0084205A" w:rsidP="00BF1BE3">
      <w:pPr>
        <w:pStyle w:val="Nidungvnbn"/>
        <w:numPr>
          <w:ilvl w:val="0"/>
          <w:numId w:val="91"/>
        </w:numPr>
        <w:rPr>
          <w:b/>
        </w:rPr>
      </w:pPr>
      <w:r w:rsidRPr="00BF1BE3">
        <w:rPr>
          <w:b/>
        </w:rPr>
        <w:t>Các service gọi nhau bằng tên miền thay vì IP cố định</w:t>
      </w:r>
    </w:p>
    <w:p w14:paraId="268AAFAD" w14:textId="4A0A9CD9" w:rsidR="0084205A" w:rsidRPr="0084205A" w:rsidRDefault="0084205A" w:rsidP="0084205A">
      <w:pPr>
        <w:pStyle w:val="Nidungvnbn"/>
      </w:pPr>
      <w:r w:rsidRPr="0084205A">
        <w:t>Nhờ cơ chế DNS nội bộ, các service/container có thể giao tiếp theo tên miền thay vì dùng địa chỉ IP cứng.</w:t>
      </w:r>
    </w:p>
    <w:p w14:paraId="318245FB" w14:textId="77777777" w:rsidR="0084205A" w:rsidRPr="0084205A" w:rsidRDefault="0084205A" w:rsidP="0084205A">
      <w:pPr>
        <w:pStyle w:val="Nidungvnbn"/>
      </w:pPr>
      <w:r w:rsidRPr="0084205A">
        <w:t>Lợi ích:</w:t>
      </w:r>
    </w:p>
    <w:p w14:paraId="015D1ED2" w14:textId="35C40F9C" w:rsidR="0084205A" w:rsidRPr="00BF1BE3" w:rsidRDefault="0084205A" w:rsidP="00BF1BE3">
      <w:pPr>
        <w:pStyle w:val="Nidungvnbn"/>
        <w:numPr>
          <w:ilvl w:val="0"/>
          <w:numId w:val="95"/>
        </w:numPr>
        <w:rPr>
          <w:b/>
        </w:rPr>
      </w:pPr>
      <w:r w:rsidRPr="00BF1BE3">
        <w:rPr>
          <w:b/>
        </w:rPr>
        <w:t>Không cần nhớ IP</w:t>
      </w:r>
    </w:p>
    <w:p w14:paraId="2AB09DB7" w14:textId="0C85F81A" w:rsidR="0084205A" w:rsidRPr="0084205A" w:rsidRDefault="0084205A" w:rsidP="00BF1BE3">
      <w:pPr>
        <w:pStyle w:val="Nidungvnbn"/>
        <w:numPr>
          <w:ilvl w:val="1"/>
          <w:numId w:val="97"/>
        </w:numPr>
        <w:ind w:left="1800"/>
      </w:pPr>
      <w:r w:rsidRPr="0084205A">
        <w:t>Containter backend chỉ cần gọi:</w:t>
      </w:r>
      <w:r w:rsidR="00BF1BE3">
        <w:t xml:space="preserve"> </w:t>
      </w:r>
      <w:hyperlink r:id="rId31" w:history="1">
        <w:r w:rsidR="00BF1BE3" w:rsidRPr="00DB70F1">
          <w:rPr>
            <w:rStyle w:val="Hyperlink"/>
          </w:rPr>
          <w:t>http://web-frontend-server.cloud.local</w:t>
        </w:r>
      </w:hyperlink>
      <w:r w:rsidR="00BF1BE3">
        <w:t xml:space="preserve"> </w:t>
      </w:r>
      <w:r w:rsidRPr="0084205A">
        <w:t>không cần biết IP là bao nhiêu.</w:t>
      </w:r>
    </w:p>
    <w:p w14:paraId="7E53F2BA" w14:textId="3AE382AE" w:rsidR="0084205A" w:rsidRPr="00BF1BE3" w:rsidRDefault="0084205A" w:rsidP="00BF1BE3">
      <w:pPr>
        <w:pStyle w:val="Nidungvnbn"/>
        <w:numPr>
          <w:ilvl w:val="0"/>
          <w:numId w:val="96"/>
        </w:numPr>
        <w:rPr>
          <w:b/>
        </w:rPr>
      </w:pPr>
      <w:r w:rsidRPr="00BF1BE3">
        <w:rPr>
          <w:b/>
        </w:rPr>
        <w:t>IP thay đổi, hệ thống vẫn hoạt động</w:t>
      </w:r>
    </w:p>
    <w:p w14:paraId="3F018183" w14:textId="750F3FBB" w:rsidR="0084205A" w:rsidRPr="0084205A" w:rsidRDefault="00BF1BE3" w:rsidP="0084205A">
      <w:pPr>
        <w:pStyle w:val="Nidungvnbn"/>
      </w:pPr>
      <w:r>
        <w:t xml:space="preserve">           </w:t>
      </w:r>
      <w:r w:rsidR="0084205A" w:rsidRPr="0084205A">
        <w:t>Trong môi trường container:</w:t>
      </w:r>
    </w:p>
    <w:p w14:paraId="19A8DBE1" w14:textId="54C6ED87" w:rsidR="0084205A" w:rsidRPr="0084205A" w:rsidRDefault="0084205A" w:rsidP="00BF1BE3">
      <w:pPr>
        <w:pStyle w:val="Nidungvnbn"/>
        <w:numPr>
          <w:ilvl w:val="0"/>
          <w:numId w:val="98"/>
        </w:numPr>
      </w:pPr>
      <w:r w:rsidRPr="0084205A">
        <w:t>Container restart → IP thay đổi</w:t>
      </w:r>
    </w:p>
    <w:p w14:paraId="15C302E0" w14:textId="6E93499A" w:rsidR="0084205A" w:rsidRPr="0084205A" w:rsidRDefault="0084205A" w:rsidP="00BF1BE3">
      <w:pPr>
        <w:pStyle w:val="Nidungvnbn"/>
        <w:numPr>
          <w:ilvl w:val="0"/>
          <w:numId w:val="98"/>
        </w:numPr>
      </w:pPr>
      <w:r w:rsidRPr="0084205A">
        <w:t>Scaling (tăng replica) → mỗi instance có IP khác nhau</w:t>
      </w:r>
    </w:p>
    <w:p w14:paraId="6817A6EE" w14:textId="237B98ED" w:rsidR="0084205A" w:rsidRPr="0084205A" w:rsidRDefault="0084205A" w:rsidP="00BF1BE3">
      <w:pPr>
        <w:pStyle w:val="Nidungvnbn"/>
        <w:numPr>
          <w:ilvl w:val="0"/>
          <w:numId w:val="98"/>
        </w:numPr>
      </w:pPr>
      <w:r w:rsidRPr="0084205A">
        <w:t>Service mesh hoặc load balancer phân phối IP khác nhau</w:t>
      </w:r>
    </w:p>
    <w:p w14:paraId="3DF8F166" w14:textId="00F370D0" w:rsidR="0084205A" w:rsidRPr="0084205A" w:rsidRDefault="00BF1BE3" w:rsidP="0084205A">
      <w:pPr>
        <w:pStyle w:val="Nidungvnbn"/>
      </w:pPr>
      <w:r>
        <w:t xml:space="preserve">           </w:t>
      </w:r>
      <w:r w:rsidR="0084205A" w:rsidRPr="0084205A">
        <w:t>Nhờ DNS, chỉ cần tên không đổi, IP có thể thay đổi tùy ý.</w:t>
      </w:r>
    </w:p>
    <w:p w14:paraId="607FD0C3" w14:textId="5DD7E3E0" w:rsidR="0084205A" w:rsidRPr="00BF1BE3" w:rsidRDefault="0084205A" w:rsidP="00BF1BE3">
      <w:pPr>
        <w:pStyle w:val="Nidungvnbn"/>
        <w:numPr>
          <w:ilvl w:val="0"/>
          <w:numId w:val="99"/>
        </w:numPr>
        <w:rPr>
          <w:b/>
        </w:rPr>
      </w:pPr>
      <w:r w:rsidRPr="00BF1BE3">
        <w:rPr>
          <w:b/>
        </w:rPr>
        <w:t>Tự động cân bằng tải</w:t>
      </w:r>
    </w:p>
    <w:p w14:paraId="0AEE68E7" w14:textId="794B0121" w:rsidR="0084205A" w:rsidRPr="0084205A" w:rsidRDefault="00BF1BE3" w:rsidP="00BF1BE3">
      <w:pPr>
        <w:pStyle w:val="Nidungvnbn"/>
      </w:pPr>
      <w:r>
        <w:t xml:space="preserve">           </w:t>
      </w:r>
      <w:r w:rsidR="0084205A" w:rsidRPr="0084205A">
        <w:t>Nếu có nhiều instance (ví dụ 3 replica), DNS có thể trả về:</w:t>
      </w:r>
    </w:p>
    <w:p w14:paraId="2FB79B78" w14:textId="171D7402" w:rsidR="0084205A" w:rsidRPr="0084205A" w:rsidRDefault="0084205A" w:rsidP="00BF1BE3">
      <w:pPr>
        <w:pStyle w:val="Nidungvnbn"/>
        <w:numPr>
          <w:ilvl w:val="0"/>
          <w:numId w:val="100"/>
        </w:numPr>
      </w:pPr>
      <w:r w:rsidRPr="0084205A">
        <w:t>10.10.10.10</w:t>
      </w:r>
    </w:p>
    <w:p w14:paraId="32B485EE" w14:textId="5FF826AC" w:rsidR="0084205A" w:rsidRPr="0084205A" w:rsidRDefault="0084205A" w:rsidP="00BF1BE3">
      <w:pPr>
        <w:pStyle w:val="Nidungvnbn"/>
        <w:numPr>
          <w:ilvl w:val="0"/>
          <w:numId w:val="100"/>
        </w:numPr>
      </w:pPr>
      <w:r w:rsidRPr="0084205A">
        <w:t>10.10.10.11</w:t>
      </w:r>
    </w:p>
    <w:p w14:paraId="7C0AAD02" w14:textId="4DF08C4B" w:rsidR="0084205A" w:rsidRPr="0084205A" w:rsidRDefault="0084205A" w:rsidP="00BF1BE3">
      <w:pPr>
        <w:pStyle w:val="Nidungvnbn"/>
        <w:numPr>
          <w:ilvl w:val="0"/>
          <w:numId w:val="100"/>
        </w:numPr>
      </w:pPr>
      <w:r w:rsidRPr="0084205A">
        <w:lastRenderedPageBreak/>
        <w:t>10.10.10.12</w:t>
      </w:r>
    </w:p>
    <w:p w14:paraId="42596258" w14:textId="477736E4" w:rsidR="0084205A" w:rsidRPr="0084205A" w:rsidRDefault="00BF1BE3" w:rsidP="0084205A">
      <w:pPr>
        <w:pStyle w:val="Nidungvnbn"/>
      </w:pPr>
      <w:r>
        <w:t xml:space="preserve">            </w:t>
      </w:r>
      <w:r w:rsidR="0084205A" w:rsidRPr="0084205A">
        <w:t>Service caller sẽ round-robin giữa các IP → tự động load balancing.</w:t>
      </w:r>
    </w:p>
    <w:p w14:paraId="0556A42D" w14:textId="60F3B8A7" w:rsidR="0084205A" w:rsidRPr="00BF1BE3" w:rsidRDefault="0084205A" w:rsidP="00BF1BE3">
      <w:pPr>
        <w:pStyle w:val="Nidungvnbn"/>
        <w:numPr>
          <w:ilvl w:val="0"/>
          <w:numId w:val="101"/>
        </w:numPr>
        <w:rPr>
          <w:b/>
        </w:rPr>
      </w:pPr>
      <w:r w:rsidRPr="00BF1BE3">
        <w:rPr>
          <w:b/>
        </w:rPr>
        <w:t>Chuẩn hoá giao tiếp service-to-service</w:t>
      </w:r>
    </w:p>
    <w:p w14:paraId="7390252B" w14:textId="515F9434" w:rsidR="0084205A" w:rsidRDefault="0084205A" w:rsidP="00BF1BE3">
      <w:pPr>
        <w:pStyle w:val="Nidungvnbn"/>
        <w:numPr>
          <w:ilvl w:val="0"/>
          <w:numId w:val="103"/>
        </w:numPr>
      </w:pPr>
      <w:r w:rsidRPr="0084205A">
        <w:t>Tất cả service đều gọi nhau thông qua:</w:t>
      </w:r>
      <w:r w:rsidR="00BF1BE3">
        <w:t xml:space="preserve"> </w:t>
      </w:r>
      <w:r w:rsidRPr="00BF1BE3">
        <w:rPr>
          <w:b/>
        </w:rPr>
        <w:t>&lt;service-name&gt;.cloud.local</w:t>
      </w:r>
      <w:r w:rsidR="00BF1BE3">
        <w:t xml:space="preserve"> t</w:t>
      </w:r>
      <w:r w:rsidRPr="0084205A">
        <w:t>hay vì:</w:t>
      </w:r>
      <w:r w:rsidR="00BF1BE3">
        <w:t xml:space="preserve"> </w:t>
      </w:r>
      <w:hyperlink r:id="rId32" w:history="1">
        <w:r w:rsidR="00BF1BE3" w:rsidRPr="00DB70F1">
          <w:rPr>
            <w:rStyle w:val="Hyperlink"/>
          </w:rPr>
          <w:t>http://172.18.0.4:8080</w:t>
        </w:r>
      </w:hyperlink>
      <w:r w:rsidR="00BF1BE3">
        <w:t xml:space="preserve"> hay </w:t>
      </w:r>
      <w:hyperlink r:id="rId33" w:history="1">
        <w:r w:rsidR="00BF1BE3" w:rsidRPr="00DB70F1">
          <w:rPr>
            <w:rStyle w:val="Hyperlink"/>
          </w:rPr>
          <w:t>http://172.18.0.7:8080</w:t>
        </w:r>
      </w:hyperlink>
    </w:p>
    <w:p w14:paraId="0395A8E2" w14:textId="6C007B91" w:rsidR="0084205A" w:rsidRPr="0084205A" w:rsidRDefault="0084205A" w:rsidP="00BF1BE3">
      <w:pPr>
        <w:pStyle w:val="Nidungvnbn"/>
        <w:numPr>
          <w:ilvl w:val="0"/>
          <w:numId w:val="102"/>
        </w:numPr>
      </w:pPr>
      <w:r w:rsidRPr="0084205A">
        <w:t>Dễ đọc hơn, ổn định hơn, không bị phụ thuộc vào IP runtime.</w:t>
      </w:r>
    </w:p>
    <w:p w14:paraId="02A2C958" w14:textId="77777777" w:rsidR="00EB2954" w:rsidRPr="00EB2954" w:rsidRDefault="00EB2954" w:rsidP="00EB2954">
      <w:pPr>
        <w:pStyle w:val="Nidungvnbn"/>
      </w:pPr>
    </w:p>
    <w:p w14:paraId="17779936" w14:textId="57571008" w:rsidR="003E5D27" w:rsidRPr="003E5D27" w:rsidRDefault="003E5D27" w:rsidP="00D90AE3">
      <w:pPr>
        <w:pStyle w:val="Heading1"/>
      </w:pPr>
      <w:bookmarkStart w:id="33" w:name="_Toc214707763"/>
      <w:r>
        <w:rPr>
          <w:lang w:val="en-US"/>
        </w:rPr>
        <w:t>CẤU HÌNH VÀ DOCKERFILE</w:t>
      </w:r>
      <w:bookmarkEnd w:id="33"/>
    </w:p>
    <w:p w14:paraId="3F922C56" w14:textId="70977D0D" w:rsidR="003E5D27" w:rsidRDefault="0076556D" w:rsidP="0076556D">
      <w:pPr>
        <w:pStyle w:val="Heading2"/>
      </w:pPr>
      <w:bookmarkStart w:id="34" w:name="_Toc214707764"/>
      <w:r w:rsidRPr="0076556D">
        <w:t>Cấu trúc thư mục dự án</w:t>
      </w:r>
      <w:bookmarkEnd w:id="34"/>
    </w:p>
    <w:p w14:paraId="76A313A2" w14:textId="57BA3C46" w:rsidR="0076556D" w:rsidRPr="0076556D" w:rsidRDefault="0076556D" w:rsidP="0076556D">
      <w:pPr>
        <w:pStyle w:val="Nidungvnbn"/>
        <w:rPr>
          <w:lang w:val="vi-VN"/>
        </w:rPr>
      </w:pPr>
      <w:r>
        <w:t xml:space="preserve"> </w:t>
      </w:r>
      <w:r w:rsidRPr="0076556D">
        <w:rPr>
          <w:lang w:val="vi-VN"/>
        </w:rPr>
        <w:t>minicloud-source/</w:t>
      </w:r>
    </w:p>
    <w:p w14:paraId="69351C38" w14:textId="77777777" w:rsidR="0076556D" w:rsidRPr="0076556D" w:rsidRDefault="0076556D" w:rsidP="0076556D">
      <w:pPr>
        <w:pStyle w:val="Nidungvnbn"/>
        <w:rPr>
          <w:lang w:val="vi-VN"/>
        </w:rPr>
      </w:pPr>
      <w:r w:rsidRPr="0076556D">
        <w:rPr>
          <w:lang w:val="vi-VN"/>
        </w:rPr>
        <w:t>├── docker-compose.yml</w:t>
      </w:r>
    </w:p>
    <w:p w14:paraId="35887F9D" w14:textId="77777777" w:rsidR="0076556D" w:rsidRPr="0076556D" w:rsidRDefault="0076556D" w:rsidP="0076556D">
      <w:pPr>
        <w:pStyle w:val="Nidungvnbn"/>
        <w:rPr>
          <w:lang w:val="vi-VN"/>
        </w:rPr>
      </w:pPr>
      <w:r w:rsidRPr="0076556D">
        <w:rPr>
          <w:lang w:val="vi-VN"/>
        </w:rPr>
        <w:t>├── web-frontend-server/</w:t>
      </w:r>
    </w:p>
    <w:p w14:paraId="509479C2" w14:textId="77777777" w:rsidR="0076556D" w:rsidRPr="0076556D" w:rsidRDefault="0076556D" w:rsidP="0076556D">
      <w:pPr>
        <w:pStyle w:val="Nidungvnbn"/>
        <w:rPr>
          <w:lang w:val="vi-VN"/>
        </w:rPr>
      </w:pPr>
      <w:r w:rsidRPr="0076556D">
        <w:rPr>
          <w:lang w:val="vi-VN"/>
        </w:rPr>
        <w:t>│   ├── Dockerfile</w:t>
      </w:r>
    </w:p>
    <w:p w14:paraId="6B0FEB81" w14:textId="77777777" w:rsidR="0076556D" w:rsidRPr="0076556D" w:rsidRDefault="0076556D" w:rsidP="0076556D">
      <w:pPr>
        <w:pStyle w:val="Nidungvnbn"/>
        <w:rPr>
          <w:lang w:val="vi-VN"/>
        </w:rPr>
      </w:pPr>
      <w:r w:rsidRPr="0076556D">
        <w:rPr>
          <w:lang w:val="vi-VN"/>
        </w:rPr>
        <w:t>│   ├── conf.default</w:t>
      </w:r>
    </w:p>
    <w:p w14:paraId="5CCAA082" w14:textId="77777777" w:rsidR="0076556D" w:rsidRPr="0076556D" w:rsidRDefault="0076556D" w:rsidP="0076556D">
      <w:pPr>
        <w:pStyle w:val="Nidungvnbn"/>
        <w:rPr>
          <w:lang w:val="vi-VN"/>
        </w:rPr>
      </w:pPr>
      <w:r w:rsidRPr="0076556D">
        <w:rPr>
          <w:lang w:val="vi-VN"/>
        </w:rPr>
        <w:t>│   └── html/</w:t>
      </w:r>
    </w:p>
    <w:p w14:paraId="647C83C0" w14:textId="77777777" w:rsidR="0076556D" w:rsidRPr="0076556D" w:rsidRDefault="0076556D" w:rsidP="0076556D">
      <w:pPr>
        <w:pStyle w:val="Nidungvnbn"/>
        <w:rPr>
          <w:lang w:val="vi-VN"/>
        </w:rPr>
      </w:pPr>
      <w:r w:rsidRPr="0076556D">
        <w:rPr>
          <w:lang w:val="vi-VN"/>
        </w:rPr>
        <w:t>│       ├── index.html</w:t>
      </w:r>
    </w:p>
    <w:p w14:paraId="17D74581" w14:textId="77777777" w:rsidR="0076556D" w:rsidRPr="0076556D" w:rsidRDefault="0076556D" w:rsidP="0076556D">
      <w:pPr>
        <w:pStyle w:val="Nidungvnbn"/>
        <w:rPr>
          <w:lang w:val="vi-VN"/>
        </w:rPr>
      </w:pPr>
      <w:r w:rsidRPr="0076556D">
        <w:rPr>
          <w:lang w:val="vi-VN"/>
        </w:rPr>
        <w:t>│       └── blog/index.html</w:t>
      </w:r>
    </w:p>
    <w:p w14:paraId="389216CB" w14:textId="77777777" w:rsidR="0076556D" w:rsidRPr="0076556D" w:rsidRDefault="0076556D" w:rsidP="0076556D">
      <w:pPr>
        <w:pStyle w:val="Nidungvnbn"/>
        <w:rPr>
          <w:lang w:val="vi-VN"/>
        </w:rPr>
      </w:pPr>
      <w:r w:rsidRPr="0076556D">
        <w:rPr>
          <w:lang w:val="vi-VN"/>
        </w:rPr>
        <w:t>├── application-backend-server/</w:t>
      </w:r>
    </w:p>
    <w:p w14:paraId="578134AC" w14:textId="77777777" w:rsidR="0076556D" w:rsidRPr="0076556D" w:rsidRDefault="0076556D" w:rsidP="0076556D">
      <w:pPr>
        <w:pStyle w:val="Nidungvnbn"/>
        <w:rPr>
          <w:lang w:val="vi-VN"/>
        </w:rPr>
      </w:pPr>
      <w:r w:rsidRPr="0076556D">
        <w:rPr>
          <w:lang w:val="vi-VN"/>
        </w:rPr>
        <w:t>│   ├── Dockerfile</w:t>
      </w:r>
    </w:p>
    <w:p w14:paraId="12CE9CE7" w14:textId="77777777" w:rsidR="0076556D" w:rsidRPr="0076556D" w:rsidRDefault="0076556D" w:rsidP="0076556D">
      <w:pPr>
        <w:pStyle w:val="Nidungvnbn"/>
        <w:rPr>
          <w:lang w:val="vi-VN"/>
        </w:rPr>
      </w:pPr>
      <w:r w:rsidRPr="0076556D">
        <w:rPr>
          <w:lang w:val="vi-VN"/>
        </w:rPr>
        <w:t>│   └── app.py</w:t>
      </w:r>
    </w:p>
    <w:p w14:paraId="1B660B68" w14:textId="77777777" w:rsidR="0076556D" w:rsidRPr="0076556D" w:rsidRDefault="0076556D" w:rsidP="0076556D">
      <w:pPr>
        <w:pStyle w:val="Nidungvnbn"/>
        <w:rPr>
          <w:lang w:val="vi-VN"/>
        </w:rPr>
      </w:pPr>
      <w:r w:rsidRPr="0076556D">
        <w:rPr>
          <w:lang w:val="vi-VN"/>
        </w:rPr>
        <w:t>├── relational-database-server/</w:t>
      </w:r>
    </w:p>
    <w:p w14:paraId="34D0652E" w14:textId="77777777" w:rsidR="0076556D" w:rsidRPr="0076556D" w:rsidRDefault="0076556D" w:rsidP="0076556D">
      <w:pPr>
        <w:pStyle w:val="Nidungvnbn"/>
        <w:rPr>
          <w:lang w:val="vi-VN"/>
        </w:rPr>
      </w:pPr>
      <w:r w:rsidRPr="0076556D">
        <w:rPr>
          <w:lang w:val="vi-VN"/>
        </w:rPr>
        <w:t>│   └── init/001_init.sql</w:t>
      </w:r>
    </w:p>
    <w:p w14:paraId="39C66BBB" w14:textId="68A3A1CE" w:rsidR="0076556D" w:rsidRPr="0076556D" w:rsidRDefault="0076556D" w:rsidP="0076556D">
      <w:pPr>
        <w:pStyle w:val="Nidungvnbn"/>
        <w:rPr>
          <w:lang w:val="vi-VN"/>
        </w:rPr>
      </w:pPr>
      <w:r w:rsidRPr="0076556D">
        <w:rPr>
          <w:lang w:val="vi-VN"/>
        </w:rPr>
        <w:t xml:space="preserve">├── authentication-identity-server/          </w:t>
      </w:r>
    </w:p>
    <w:p w14:paraId="0C1FAC7E" w14:textId="77777777" w:rsidR="0076556D" w:rsidRPr="0076556D" w:rsidRDefault="0076556D" w:rsidP="0076556D">
      <w:pPr>
        <w:pStyle w:val="Nidungvnbn"/>
        <w:rPr>
          <w:lang w:val="vi-VN"/>
        </w:rPr>
      </w:pPr>
      <w:r w:rsidRPr="0076556D">
        <w:rPr>
          <w:lang w:val="vi-VN"/>
        </w:rPr>
        <w:t>├── object-storage-server/</w:t>
      </w:r>
    </w:p>
    <w:p w14:paraId="36292328" w14:textId="6883590A" w:rsidR="0076556D" w:rsidRPr="0076556D" w:rsidRDefault="0076556D" w:rsidP="0076556D">
      <w:pPr>
        <w:pStyle w:val="Nidungvnbn"/>
        <w:rPr>
          <w:lang w:val="vi-VN"/>
        </w:rPr>
      </w:pPr>
      <w:r w:rsidRPr="0076556D">
        <w:rPr>
          <w:lang w:val="vi-VN"/>
        </w:rPr>
        <w:t xml:space="preserve">│   └── data/                                 </w:t>
      </w:r>
    </w:p>
    <w:p w14:paraId="63369703" w14:textId="77777777" w:rsidR="0076556D" w:rsidRPr="0076556D" w:rsidRDefault="0076556D" w:rsidP="0076556D">
      <w:pPr>
        <w:pStyle w:val="Nidungvnbn"/>
        <w:rPr>
          <w:lang w:val="vi-VN"/>
        </w:rPr>
      </w:pPr>
      <w:r w:rsidRPr="0076556D">
        <w:rPr>
          <w:lang w:val="vi-VN"/>
        </w:rPr>
        <w:t>├── internal-dns-server/</w:t>
      </w:r>
    </w:p>
    <w:p w14:paraId="404C33FE" w14:textId="77777777" w:rsidR="0076556D" w:rsidRPr="0076556D" w:rsidRDefault="0076556D" w:rsidP="0076556D">
      <w:pPr>
        <w:pStyle w:val="Nidungvnbn"/>
        <w:rPr>
          <w:lang w:val="vi-VN"/>
        </w:rPr>
      </w:pPr>
      <w:r w:rsidRPr="0076556D">
        <w:rPr>
          <w:lang w:val="vi-VN"/>
        </w:rPr>
        <w:t>│   ├── named.conf.options</w:t>
      </w:r>
    </w:p>
    <w:p w14:paraId="46737250" w14:textId="77777777" w:rsidR="0076556D" w:rsidRPr="0076556D" w:rsidRDefault="0076556D" w:rsidP="0076556D">
      <w:pPr>
        <w:pStyle w:val="Nidungvnbn"/>
        <w:rPr>
          <w:lang w:val="vi-VN"/>
        </w:rPr>
      </w:pPr>
      <w:r w:rsidRPr="0076556D">
        <w:rPr>
          <w:lang w:val="vi-VN"/>
        </w:rPr>
        <w:t>│   ├── named.conf.local</w:t>
      </w:r>
    </w:p>
    <w:p w14:paraId="55F53523" w14:textId="77777777" w:rsidR="0076556D" w:rsidRPr="0076556D" w:rsidRDefault="0076556D" w:rsidP="0076556D">
      <w:pPr>
        <w:pStyle w:val="Nidungvnbn"/>
        <w:rPr>
          <w:lang w:val="vi-VN"/>
        </w:rPr>
      </w:pPr>
      <w:r w:rsidRPr="0076556D">
        <w:rPr>
          <w:lang w:val="vi-VN"/>
        </w:rPr>
        <w:lastRenderedPageBreak/>
        <w:t>│   └── db.cloud.local</w:t>
      </w:r>
    </w:p>
    <w:p w14:paraId="3B0463E5" w14:textId="77777777" w:rsidR="0076556D" w:rsidRPr="0076556D" w:rsidRDefault="0076556D" w:rsidP="0076556D">
      <w:pPr>
        <w:pStyle w:val="Nidungvnbn"/>
        <w:rPr>
          <w:lang w:val="vi-VN"/>
        </w:rPr>
      </w:pPr>
      <w:r w:rsidRPr="0076556D">
        <w:rPr>
          <w:lang w:val="vi-VN"/>
        </w:rPr>
        <w:t>├── monitoring-prometheus-server/</w:t>
      </w:r>
    </w:p>
    <w:p w14:paraId="32791C69" w14:textId="77777777" w:rsidR="0076556D" w:rsidRPr="0076556D" w:rsidRDefault="0076556D" w:rsidP="0076556D">
      <w:pPr>
        <w:pStyle w:val="Nidungvnbn"/>
        <w:rPr>
          <w:lang w:val="vi-VN"/>
        </w:rPr>
      </w:pPr>
      <w:r w:rsidRPr="0076556D">
        <w:rPr>
          <w:lang w:val="vi-VN"/>
        </w:rPr>
        <w:t>│   └── prometheus.yml</w:t>
      </w:r>
    </w:p>
    <w:p w14:paraId="6B43C846" w14:textId="11FBC27B" w:rsidR="0076556D" w:rsidRPr="0076556D" w:rsidRDefault="0076556D" w:rsidP="0076556D">
      <w:pPr>
        <w:pStyle w:val="Nidungvnbn"/>
        <w:rPr>
          <w:lang w:val="vi-VN"/>
        </w:rPr>
      </w:pPr>
      <w:r w:rsidRPr="0076556D">
        <w:rPr>
          <w:lang w:val="vi-VN"/>
        </w:rPr>
        <w:t xml:space="preserve">├── monitoring-grafana-dashboard-server/     </w:t>
      </w:r>
    </w:p>
    <w:p w14:paraId="2267275C" w14:textId="77777777" w:rsidR="0076556D" w:rsidRPr="0076556D" w:rsidRDefault="0076556D" w:rsidP="0076556D">
      <w:pPr>
        <w:pStyle w:val="Nidungvnbn"/>
        <w:rPr>
          <w:lang w:val="vi-VN"/>
        </w:rPr>
      </w:pPr>
      <w:r w:rsidRPr="0076556D">
        <w:rPr>
          <w:lang w:val="vi-VN"/>
        </w:rPr>
        <w:t>└── api-gateway-proxy-server/</w:t>
      </w:r>
    </w:p>
    <w:p w14:paraId="6A5DA6B2" w14:textId="77777777" w:rsidR="0076556D" w:rsidRPr="0076556D" w:rsidRDefault="0076556D" w:rsidP="0076556D">
      <w:pPr>
        <w:pStyle w:val="Nidungvnbn"/>
        <w:rPr>
          <w:lang w:val="vi-VN"/>
        </w:rPr>
      </w:pPr>
      <w:r w:rsidRPr="0076556D">
        <w:rPr>
          <w:lang w:val="vi-VN"/>
        </w:rPr>
        <w:t xml:space="preserve">    ├── nginx.conf</w:t>
      </w:r>
    </w:p>
    <w:p w14:paraId="7EA55FAB" w14:textId="0260A71A" w:rsidR="0076556D" w:rsidRDefault="0076556D" w:rsidP="0076556D">
      <w:pPr>
        <w:pStyle w:val="Nidungvnbn"/>
        <w:rPr>
          <w:lang w:val="vi-VN"/>
        </w:rPr>
      </w:pPr>
      <w:r w:rsidRPr="0076556D">
        <w:rPr>
          <w:lang w:val="vi-VN"/>
        </w:rPr>
        <w:t xml:space="preserve">    └── (sử dụng image nginx:stable)</w:t>
      </w:r>
    </w:p>
    <w:p w14:paraId="50F74FAF" w14:textId="2BF2ECF4" w:rsidR="0076556D" w:rsidRDefault="0076556D" w:rsidP="0076556D">
      <w:pPr>
        <w:pStyle w:val="Heading2"/>
        <w:rPr>
          <w:lang w:val="en-US"/>
        </w:rPr>
      </w:pPr>
      <w:bookmarkStart w:id="35" w:name="_Toc214707765"/>
      <w:r>
        <w:rPr>
          <w:lang w:val="en-US"/>
        </w:rPr>
        <w:t xml:space="preserve">Các </w:t>
      </w:r>
      <w:r w:rsidRPr="0076556D">
        <w:rPr>
          <w:lang w:val="en-US"/>
        </w:rPr>
        <w:t>Dockerfile</w:t>
      </w:r>
      <w:bookmarkEnd w:id="35"/>
    </w:p>
    <w:p w14:paraId="21792848" w14:textId="685D1606" w:rsidR="0076556D" w:rsidRDefault="0076556D" w:rsidP="0076556D">
      <w:pPr>
        <w:pStyle w:val="Heading3"/>
      </w:pPr>
      <w:bookmarkStart w:id="36" w:name="_Toc214707766"/>
      <w:r w:rsidRPr="0076556D">
        <w:t>Web Frontend Server (Nginx static)</w:t>
      </w:r>
      <w:bookmarkEnd w:id="36"/>
    </w:p>
    <w:p w14:paraId="5622CA9B" w14:textId="7585484A" w:rsidR="0076556D" w:rsidRDefault="0076556D" w:rsidP="0076556D">
      <w:pPr>
        <w:pStyle w:val="Nidungvnbn"/>
      </w:pPr>
      <w:r w:rsidRPr="0076556D">
        <w:rPr>
          <w:b/>
        </w:rPr>
        <w:t>File:</w:t>
      </w:r>
      <w:r w:rsidRPr="0076556D">
        <w:t xml:space="preserve"> web-frontend-server/Dockerfile</w:t>
      </w:r>
    </w:p>
    <w:p w14:paraId="15333AAB" w14:textId="078CCCBC" w:rsidR="00811AC0" w:rsidRDefault="00811AC0" w:rsidP="003E2325">
      <w:pPr>
        <w:pStyle w:val="Nidungvnbn"/>
        <w:jc w:val="center"/>
      </w:pPr>
      <w:r w:rsidRPr="00811AC0">
        <w:drawing>
          <wp:inline distT="0" distB="0" distL="0" distR="0" wp14:anchorId="00F8AA7D" wp14:editId="5EB14018">
            <wp:extent cx="4515480" cy="16956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15480" cy="1695687"/>
                    </a:xfrm>
                    <a:prstGeom prst="rect">
                      <a:avLst/>
                    </a:prstGeom>
                  </pic:spPr>
                </pic:pic>
              </a:graphicData>
            </a:graphic>
          </wp:inline>
        </w:drawing>
      </w:r>
    </w:p>
    <w:p w14:paraId="3F970AC2" w14:textId="0BB80DD4" w:rsidR="003E2325" w:rsidRDefault="003E2325" w:rsidP="003E2325">
      <w:pPr>
        <w:pStyle w:val="hinh"/>
      </w:pPr>
      <w:bookmarkStart w:id="37" w:name="_Hlk214709597"/>
      <w:bookmarkStart w:id="38" w:name="_Toc214710592"/>
      <w:r>
        <w:t xml:space="preserve">Hình 9. Mã của File: </w:t>
      </w:r>
      <w:r w:rsidRPr="0076556D">
        <w:t>web-frontend-server/Dockerfile</w:t>
      </w:r>
      <w:bookmarkEnd w:id="38"/>
    </w:p>
    <w:bookmarkEnd w:id="37"/>
    <w:p w14:paraId="2AEF0760" w14:textId="719ABE92" w:rsidR="00473D4D" w:rsidRPr="00473D4D" w:rsidRDefault="00473D4D" w:rsidP="00473D4D">
      <w:pPr>
        <w:pStyle w:val="Nidungvnbn"/>
        <w:rPr>
          <w:b/>
        </w:rPr>
      </w:pPr>
      <w:r w:rsidRPr="00473D4D">
        <w:rPr>
          <w:b/>
        </w:rPr>
        <w:t>Giải thích:</w:t>
      </w:r>
    </w:p>
    <w:p w14:paraId="6104003E" w14:textId="588DE4B1" w:rsidR="00473D4D" w:rsidRPr="00473D4D" w:rsidRDefault="00473D4D" w:rsidP="00473D4D">
      <w:pPr>
        <w:pStyle w:val="Nidungvnbn"/>
        <w:numPr>
          <w:ilvl w:val="0"/>
          <w:numId w:val="12"/>
        </w:numPr>
      </w:pPr>
      <w:r w:rsidRPr="00473D4D">
        <w:rPr>
          <w:b/>
        </w:rPr>
        <w:t>FROM nginx:stable:</w:t>
      </w:r>
      <w:r w:rsidRPr="00473D4D">
        <w:t xml:space="preserve"> Chỉ định image gốc là Nginx phiên bản stable để xây dựng.</w:t>
      </w:r>
    </w:p>
    <w:p w14:paraId="5FF1A3CB" w14:textId="568B4BAB" w:rsidR="00473D4D" w:rsidRPr="00473D4D" w:rsidRDefault="00473D4D" w:rsidP="00473D4D">
      <w:pPr>
        <w:pStyle w:val="Nidungvnbn"/>
        <w:numPr>
          <w:ilvl w:val="0"/>
          <w:numId w:val="12"/>
        </w:numPr>
      </w:pPr>
      <w:r w:rsidRPr="00473D4D">
        <w:rPr>
          <w:b/>
        </w:rPr>
        <w:t>RUN rm -f /etc/nginx/conf.d/default.conf:</w:t>
      </w:r>
      <w:r w:rsidRPr="00473D4D">
        <w:t xml:space="preserve"> Xóa file cấu hình mặc định để tránh xung đột.</w:t>
      </w:r>
    </w:p>
    <w:p w14:paraId="416DA705" w14:textId="38E2B224" w:rsidR="00473D4D" w:rsidRPr="00473D4D" w:rsidRDefault="00473D4D" w:rsidP="00473D4D">
      <w:pPr>
        <w:pStyle w:val="Nidungvnbn"/>
        <w:numPr>
          <w:ilvl w:val="0"/>
          <w:numId w:val="12"/>
        </w:numPr>
      </w:pPr>
      <w:r w:rsidRPr="00473D4D">
        <w:rPr>
          <w:b/>
        </w:rPr>
        <w:t>COPY conf.default /etc/nginx/conf.d/default.conf:</w:t>
      </w:r>
      <w:r w:rsidRPr="00473D4D">
        <w:t xml:space="preserve"> Sao chép file cấu hình tùy chỉnh vào vị trí mặc định.</w:t>
      </w:r>
    </w:p>
    <w:p w14:paraId="6126E794" w14:textId="6BD8F2CE" w:rsidR="00473D4D" w:rsidRPr="00473D4D" w:rsidRDefault="00473D4D" w:rsidP="00473D4D">
      <w:pPr>
        <w:pStyle w:val="Nidungvnbn"/>
        <w:numPr>
          <w:ilvl w:val="0"/>
          <w:numId w:val="12"/>
        </w:numPr>
      </w:pPr>
      <w:r w:rsidRPr="00473D4D">
        <w:rPr>
          <w:b/>
        </w:rPr>
        <w:t>COPY html/ /usr/share/nginx/html/:</w:t>
      </w:r>
      <w:r w:rsidRPr="00473D4D">
        <w:t xml:space="preserve"> Sao chép thư mục nội dung web tĩnh vào root directory của Nginx.</w:t>
      </w:r>
    </w:p>
    <w:p w14:paraId="074DC453" w14:textId="7CE7BFF8" w:rsidR="00473D4D" w:rsidRPr="00473D4D" w:rsidRDefault="00473D4D" w:rsidP="00473D4D">
      <w:pPr>
        <w:pStyle w:val="Nidungvnbn"/>
        <w:numPr>
          <w:ilvl w:val="0"/>
          <w:numId w:val="12"/>
        </w:numPr>
      </w:pPr>
      <w:r w:rsidRPr="00473D4D">
        <w:rPr>
          <w:b/>
        </w:rPr>
        <w:t>RUN chmod -R 755 /usr/share/nginx/html:</w:t>
      </w:r>
      <w:r w:rsidRPr="00473D4D">
        <w:t xml:space="preserve"> Đặt quyền truy cập recursive cho thư mục HTML để Nginx đọc được.</w:t>
      </w:r>
    </w:p>
    <w:p w14:paraId="0EBA5E7E" w14:textId="61BC861A" w:rsidR="00473D4D" w:rsidRPr="00473D4D" w:rsidRDefault="00473D4D" w:rsidP="00473D4D">
      <w:pPr>
        <w:pStyle w:val="Nidungvnbn"/>
        <w:numPr>
          <w:ilvl w:val="0"/>
          <w:numId w:val="12"/>
        </w:numPr>
      </w:pPr>
      <w:r w:rsidRPr="00473D4D">
        <w:rPr>
          <w:b/>
        </w:rPr>
        <w:lastRenderedPageBreak/>
        <w:t>EXPOSE 80:</w:t>
      </w:r>
      <w:r w:rsidRPr="00473D4D">
        <w:t xml:space="preserve"> Khai báo port 80 sẽ được expose cho container.</w:t>
      </w:r>
    </w:p>
    <w:p w14:paraId="316FECBB" w14:textId="637651F6" w:rsidR="00473D4D" w:rsidRDefault="00473D4D" w:rsidP="00473D4D">
      <w:pPr>
        <w:pStyle w:val="Nidungvnbn"/>
        <w:numPr>
          <w:ilvl w:val="0"/>
          <w:numId w:val="12"/>
        </w:numPr>
      </w:pPr>
      <w:r w:rsidRPr="00473D4D">
        <w:rPr>
          <w:b/>
        </w:rPr>
        <w:t>CMD ["nginx","-g","daemon off;"]:</w:t>
      </w:r>
      <w:r w:rsidRPr="00473D4D">
        <w:t xml:space="preserve"> Chạy Nginx ở foreground để container không dừng ngay.</w:t>
      </w:r>
    </w:p>
    <w:p w14:paraId="4D332DCC" w14:textId="7B7858F5" w:rsidR="006F07B5" w:rsidRDefault="00FA2745" w:rsidP="00FA2745">
      <w:pPr>
        <w:pStyle w:val="Nidungvnbn"/>
      </w:pPr>
      <w:r>
        <w:rPr>
          <w:b/>
        </w:rPr>
        <w:t>Ý nghĩa:</w:t>
      </w:r>
      <w:r>
        <w:t xml:space="preserve"> B</w:t>
      </w:r>
      <w:r w:rsidRPr="00FA2745">
        <w:t>iến</w:t>
      </w:r>
      <w:r>
        <w:t xml:space="preserve"> đổi </w:t>
      </w:r>
      <w:r w:rsidRPr="00FA2745">
        <w:t>một container Docker thành một Web Server tĩnh hoàn chỉnh, chuyên nghiệp, mô phỏng chính xác dịch vụ Static Website Hosting của AWS S3 hoặc Azure Static Web Apps</w:t>
      </w:r>
    </w:p>
    <w:p w14:paraId="18757608" w14:textId="77777777" w:rsidR="00473D4D" w:rsidRPr="00473D4D" w:rsidRDefault="00473D4D" w:rsidP="00473D4D">
      <w:pPr>
        <w:pStyle w:val="Nidungvnbn"/>
        <w:ind w:left="1440" w:firstLine="0"/>
      </w:pPr>
    </w:p>
    <w:p w14:paraId="6E217931" w14:textId="6D3DDF81" w:rsidR="00473D4D" w:rsidRDefault="00473D4D" w:rsidP="00473D4D">
      <w:pPr>
        <w:pStyle w:val="Nidungvnbn"/>
        <w:ind w:left="1080" w:firstLine="0"/>
      </w:pPr>
      <w:r w:rsidRPr="00473D4D">
        <w:rPr>
          <w:b/>
        </w:rPr>
        <w:t>File config:</w:t>
      </w:r>
      <w:r w:rsidRPr="00473D4D">
        <w:t xml:space="preserve"> web-frontend-server/conf.default</w:t>
      </w:r>
    </w:p>
    <w:p w14:paraId="79B44674" w14:textId="5D4FD67A" w:rsidR="00473D4D" w:rsidRDefault="00473D4D" w:rsidP="003E2325">
      <w:pPr>
        <w:pStyle w:val="Nidungvnbn"/>
        <w:ind w:left="1080" w:firstLine="0"/>
        <w:jc w:val="center"/>
      </w:pPr>
      <w:r w:rsidRPr="00473D4D">
        <w:drawing>
          <wp:inline distT="0" distB="0" distL="0" distR="0" wp14:anchorId="34E11D6B" wp14:editId="3B326B1C">
            <wp:extent cx="4515480" cy="2734057"/>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15480" cy="2734057"/>
                    </a:xfrm>
                    <a:prstGeom prst="rect">
                      <a:avLst/>
                    </a:prstGeom>
                  </pic:spPr>
                </pic:pic>
              </a:graphicData>
            </a:graphic>
          </wp:inline>
        </w:drawing>
      </w:r>
    </w:p>
    <w:p w14:paraId="5AE3DD63" w14:textId="56237173" w:rsidR="003E2325" w:rsidRDefault="003E2325" w:rsidP="003E2325">
      <w:pPr>
        <w:pStyle w:val="hinh"/>
      </w:pPr>
      <w:bookmarkStart w:id="39" w:name="_Hlk214709656"/>
      <w:bookmarkStart w:id="40" w:name="_Toc214710593"/>
      <w:r w:rsidRPr="003E2325">
        <w:t xml:space="preserve">Hình </w:t>
      </w:r>
      <w:r>
        <w:t>10</w:t>
      </w:r>
      <w:r w:rsidRPr="003E2325">
        <w:t>. Mã của File: web-frontend-server/conf.default</w:t>
      </w:r>
      <w:bookmarkEnd w:id="40"/>
    </w:p>
    <w:bookmarkEnd w:id="39"/>
    <w:p w14:paraId="02872DA7" w14:textId="6A8D495F" w:rsidR="00473D4D" w:rsidRDefault="00473D4D" w:rsidP="00473D4D">
      <w:pPr>
        <w:pStyle w:val="Nidungvnbn"/>
        <w:ind w:left="1080" w:firstLine="0"/>
        <w:rPr>
          <w:b/>
        </w:rPr>
      </w:pPr>
      <w:r w:rsidRPr="00473D4D">
        <w:rPr>
          <w:b/>
        </w:rPr>
        <w:t>Giải  thích:</w:t>
      </w:r>
    </w:p>
    <w:p w14:paraId="3A43E638" w14:textId="77777777" w:rsidR="00473D4D" w:rsidRPr="00473D4D" w:rsidRDefault="00473D4D" w:rsidP="004D0463">
      <w:pPr>
        <w:pStyle w:val="Nidungvnbn"/>
        <w:numPr>
          <w:ilvl w:val="0"/>
          <w:numId w:val="13"/>
        </w:numPr>
      </w:pPr>
      <w:r w:rsidRPr="00473D4D">
        <w:rPr>
          <w:b/>
        </w:rPr>
        <w:t>server {:</w:t>
      </w:r>
      <w:r w:rsidRPr="00473D4D">
        <w:t xml:space="preserve"> Mở khối cấu hình cho một server block, định nghĩa cách xử lý request HTTP.</w:t>
      </w:r>
    </w:p>
    <w:p w14:paraId="59E3D4F3" w14:textId="77777777" w:rsidR="00473D4D" w:rsidRPr="00473D4D" w:rsidRDefault="00473D4D" w:rsidP="004D0463">
      <w:pPr>
        <w:pStyle w:val="Nidungvnbn"/>
        <w:numPr>
          <w:ilvl w:val="0"/>
          <w:numId w:val="13"/>
        </w:numPr>
      </w:pPr>
      <w:r w:rsidRPr="00473D4D">
        <w:rPr>
          <w:b/>
        </w:rPr>
        <w:t>listen 80;:</w:t>
      </w:r>
      <w:r w:rsidRPr="00473D4D">
        <w:t xml:space="preserve"> Lắng nghe trên port 80 (HTTP) cho các kết nối đến.</w:t>
      </w:r>
    </w:p>
    <w:p w14:paraId="146D499E" w14:textId="77777777" w:rsidR="00473D4D" w:rsidRPr="00473D4D" w:rsidRDefault="00473D4D" w:rsidP="004D0463">
      <w:pPr>
        <w:pStyle w:val="Nidungvnbn"/>
        <w:numPr>
          <w:ilvl w:val="0"/>
          <w:numId w:val="13"/>
        </w:numPr>
      </w:pPr>
      <w:r w:rsidRPr="00473D4D">
        <w:rPr>
          <w:b/>
        </w:rPr>
        <w:t>server_name ;:</w:t>
      </w:r>
      <w:r w:rsidRPr="00473D4D">
        <w:t xml:space="preserve"> Đặt tên server là "" (wildcard, khớp với bất kỳ hostname nào).</w:t>
      </w:r>
    </w:p>
    <w:p w14:paraId="3FADF5FC" w14:textId="77777777" w:rsidR="00473D4D" w:rsidRPr="00473D4D" w:rsidRDefault="00473D4D" w:rsidP="004D0463">
      <w:pPr>
        <w:pStyle w:val="Nidungvnbn"/>
        <w:numPr>
          <w:ilvl w:val="0"/>
          <w:numId w:val="13"/>
        </w:numPr>
      </w:pPr>
      <w:r w:rsidRPr="00473D4D">
        <w:t>root /usr/share/nginx/html;: Đặt thư mục gốc để phục vụ file tĩnh.</w:t>
      </w:r>
    </w:p>
    <w:p w14:paraId="0FC2983F" w14:textId="77777777" w:rsidR="00473D4D" w:rsidRPr="00473D4D" w:rsidRDefault="00473D4D" w:rsidP="004D0463">
      <w:pPr>
        <w:pStyle w:val="Nidungvnbn"/>
        <w:numPr>
          <w:ilvl w:val="0"/>
          <w:numId w:val="13"/>
        </w:numPr>
      </w:pPr>
      <w:r w:rsidRPr="00473D4D">
        <w:rPr>
          <w:b/>
        </w:rPr>
        <w:t>index index.html;:</w:t>
      </w:r>
      <w:r w:rsidRPr="00473D4D">
        <w:t xml:space="preserve"> Chỉ định file index mặc định (index.html) khi truy cập thư mục.</w:t>
      </w:r>
    </w:p>
    <w:p w14:paraId="3757583E" w14:textId="77777777" w:rsidR="00473D4D" w:rsidRPr="00473D4D" w:rsidRDefault="00473D4D" w:rsidP="004D0463">
      <w:pPr>
        <w:pStyle w:val="Nidungvnbn"/>
        <w:numPr>
          <w:ilvl w:val="0"/>
          <w:numId w:val="13"/>
        </w:numPr>
      </w:pPr>
      <w:r w:rsidRPr="00473D4D">
        <w:rPr>
          <w:b/>
        </w:rPr>
        <w:lastRenderedPageBreak/>
        <w:t>location / { try_files $uri $uri/ =404; }:</w:t>
      </w:r>
      <w:r w:rsidRPr="00473D4D">
        <w:t xml:space="preserve"> Khớp tất cả request gốc, thử phục vụ file ($uri), thư mục ($uri/), hoặc trả 404 nếu không tìm thấy.</w:t>
      </w:r>
    </w:p>
    <w:p w14:paraId="2CE11492" w14:textId="77777777" w:rsidR="00473D4D" w:rsidRPr="00473D4D" w:rsidRDefault="00473D4D" w:rsidP="004D0463">
      <w:pPr>
        <w:pStyle w:val="Nidungvnbn"/>
        <w:numPr>
          <w:ilvl w:val="0"/>
          <w:numId w:val="13"/>
        </w:numPr>
      </w:pPr>
      <w:r w:rsidRPr="00473D4D">
        <w:rPr>
          <w:b/>
        </w:rPr>
        <w:t>location ^~ /blog/ {:</w:t>
      </w:r>
      <w:r w:rsidRPr="00473D4D">
        <w:t xml:space="preserve"> Mở location ưu tiên (^~) cho path bắt đầu bằng /blog/.</w:t>
      </w:r>
    </w:p>
    <w:p w14:paraId="51DEFAE8" w14:textId="77777777" w:rsidR="00473D4D" w:rsidRPr="00473D4D" w:rsidRDefault="00473D4D" w:rsidP="004D0463">
      <w:pPr>
        <w:pStyle w:val="Nidungvnbn"/>
        <w:numPr>
          <w:ilvl w:val="0"/>
          <w:numId w:val="13"/>
        </w:numPr>
      </w:pPr>
      <w:r w:rsidRPr="00473D4D">
        <w:rPr>
          <w:b/>
        </w:rPr>
        <w:t>alias /usr/share/nginx/html/blog/;:</w:t>
      </w:r>
      <w:r w:rsidRPr="00473D4D">
        <w:t xml:space="preserve"> Ánh xạ path /blog/ đến thư mục thực /usr/share/nginx/html/blog/ (chú ý dấu / cuối).</w:t>
      </w:r>
    </w:p>
    <w:p w14:paraId="724C7643" w14:textId="77777777" w:rsidR="00473D4D" w:rsidRPr="00473D4D" w:rsidRDefault="00473D4D" w:rsidP="004D0463">
      <w:pPr>
        <w:pStyle w:val="Nidungvnbn"/>
        <w:numPr>
          <w:ilvl w:val="0"/>
          <w:numId w:val="13"/>
        </w:numPr>
      </w:pPr>
      <w:r w:rsidRPr="00473D4D">
        <w:rPr>
          <w:b/>
        </w:rPr>
        <w:t>index index.html;:</w:t>
      </w:r>
      <w:r w:rsidRPr="00473D4D">
        <w:t xml:space="preserve"> Chỉ định file index cho location này.</w:t>
      </w:r>
    </w:p>
    <w:p w14:paraId="7A61DC53" w14:textId="77777777" w:rsidR="00473D4D" w:rsidRPr="00473D4D" w:rsidRDefault="00473D4D" w:rsidP="004D0463">
      <w:pPr>
        <w:pStyle w:val="Nidungvnbn"/>
        <w:numPr>
          <w:ilvl w:val="0"/>
          <w:numId w:val="13"/>
        </w:numPr>
      </w:pPr>
      <w:r w:rsidRPr="00473D4D">
        <w:rPr>
          <w:b/>
        </w:rPr>
        <w:t>autoindex off;:</w:t>
      </w:r>
      <w:r w:rsidRPr="00473D4D">
        <w:t xml:space="preserve"> Tắt liệt kê thư mục tự động (không hiển thị list file nếu không có index).</w:t>
      </w:r>
    </w:p>
    <w:p w14:paraId="174E6340" w14:textId="52F9AA56" w:rsidR="00473D4D" w:rsidRDefault="00473D4D" w:rsidP="004D0463">
      <w:pPr>
        <w:pStyle w:val="Nidungvnbn"/>
        <w:numPr>
          <w:ilvl w:val="0"/>
          <w:numId w:val="13"/>
        </w:numPr>
      </w:pPr>
      <w:r w:rsidRPr="00473D4D">
        <w:rPr>
          <w:b/>
        </w:rPr>
        <w:t>}</w:t>
      </w:r>
      <w:r w:rsidRPr="00473D4D">
        <w:t>: Đóng khối server.</w:t>
      </w:r>
    </w:p>
    <w:p w14:paraId="4F087E7B" w14:textId="3D4F7575" w:rsidR="00FA2745" w:rsidRPr="00473D4D" w:rsidRDefault="00FA2745" w:rsidP="00FA2745">
      <w:pPr>
        <w:pStyle w:val="Nidungvnbn"/>
      </w:pPr>
      <w:r>
        <w:rPr>
          <w:b/>
        </w:rPr>
        <w:t>Ý nghĩa</w:t>
      </w:r>
      <w:r>
        <w:t>: B</w:t>
      </w:r>
      <w:r w:rsidRPr="00FA2745">
        <w:t>iến</w:t>
      </w:r>
      <w:r>
        <w:t xml:space="preserve"> đổi</w:t>
      </w:r>
      <w:r w:rsidRPr="00FA2745">
        <w:t xml:space="preserve"> </w:t>
      </w:r>
      <w:r>
        <w:t xml:space="preserve">file </w:t>
      </w:r>
      <w:r w:rsidRPr="00FA2745">
        <w:t>Nginx thành một Web Server tĩnh hoàn chỉnh, phục vụ trang chủ và blog cá nhân riêng biệt, mô phỏng chính xác dịch vụ Static Website Hosting của AWS S3 hoặc Azure Static Web Apps</w:t>
      </w:r>
    </w:p>
    <w:p w14:paraId="49449FB2" w14:textId="713AD133" w:rsidR="00473D4D" w:rsidRDefault="00473D4D" w:rsidP="00473D4D">
      <w:pPr>
        <w:pStyle w:val="Heading3"/>
      </w:pPr>
      <w:bookmarkStart w:id="41" w:name="_Toc214707767"/>
      <w:r w:rsidRPr="00473D4D">
        <w:t>Application Backend Server (Flask API)</w:t>
      </w:r>
      <w:bookmarkEnd w:id="41"/>
    </w:p>
    <w:p w14:paraId="78787DB8" w14:textId="21496CED" w:rsidR="004D0463" w:rsidRPr="004D0463" w:rsidRDefault="004D0463" w:rsidP="004D0463">
      <w:pPr>
        <w:pStyle w:val="Nidungvnbn"/>
      </w:pPr>
      <w:r w:rsidRPr="004D0463">
        <w:rPr>
          <w:b/>
        </w:rPr>
        <w:t>File:</w:t>
      </w:r>
      <w:r w:rsidRPr="004D0463">
        <w:t xml:space="preserve"> application-backend-server/Dockerfile</w:t>
      </w:r>
    </w:p>
    <w:p w14:paraId="32ADA96F" w14:textId="4D964041" w:rsidR="00473D4D" w:rsidRDefault="00473D4D" w:rsidP="00473D4D">
      <w:pPr>
        <w:pStyle w:val="Nidungvnbn"/>
      </w:pPr>
      <w:r w:rsidRPr="00473D4D">
        <w:drawing>
          <wp:inline distT="0" distB="0" distL="0" distR="0" wp14:anchorId="29B4A028" wp14:editId="7C833BA0">
            <wp:extent cx="5168900" cy="20657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72316" cy="2067136"/>
                    </a:xfrm>
                    <a:prstGeom prst="rect">
                      <a:avLst/>
                    </a:prstGeom>
                  </pic:spPr>
                </pic:pic>
              </a:graphicData>
            </a:graphic>
          </wp:inline>
        </w:drawing>
      </w:r>
    </w:p>
    <w:p w14:paraId="182BE41E" w14:textId="1EC18ED7" w:rsidR="003E2325" w:rsidRDefault="003E2325" w:rsidP="003E2325">
      <w:pPr>
        <w:pStyle w:val="hinh"/>
      </w:pPr>
      <w:bookmarkStart w:id="42" w:name="_Toc214710594"/>
      <w:r w:rsidRPr="003E2325">
        <w:t>Hình 1</w:t>
      </w:r>
      <w:r>
        <w:t>1</w:t>
      </w:r>
      <w:r w:rsidRPr="003E2325">
        <w:t>. Mã của File: application-backend-server/Dockerfile</w:t>
      </w:r>
      <w:bookmarkEnd w:id="42"/>
    </w:p>
    <w:p w14:paraId="11CAA234" w14:textId="388A646E" w:rsidR="004D0463" w:rsidRDefault="004D0463" w:rsidP="00473D4D">
      <w:pPr>
        <w:pStyle w:val="Nidungvnbn"/>
        <w:rPr>
          <w:b/>
        </w:rPr>
      </w:pPr>
      <w:r w:rsidRPr="004D0463">
        <w:rPr>
          <w:b/>
        </w:rPr>
        <w:t>Giải thích:</w:t>
      </w:r>
    </w:p>
    <w:p w14:paraId="502CD40F" w14:textId="77777777" w:rsidR="004D0463" w:rsidRPr="004D0463" w:rsidRDefault="004D0463" w:rsidP="004D0463">
      <w:pPr>
        <w:pStyle w:val="Nidungvnbn"/>
        <w:numPr>
          <w:ilvl w:val="0"/>
          <w:numId w:val="14"/>
        </w:numPr>
      </w:pPr>
      <w:r w:rsidRPr="004D0463">
        <w:rPr>
          <w:b/>
        </w:rPr>
        <w:t>FROM python:3.11-alpine:</w:t>
      </w:r>
      <w:r w:rsidRPr="004D0463">
        <w:t xml:space="preserve"> Chỉ định image gốc là Python phiên bản 3.11-alpine (nhẹ, dựa trên Alpine Linux) để xây dựng.</w:t>
      </w:r>
    </w:p>
    <w:p w14:paraId="62D03437" w14:textId="77777777" w:rsidR="004D0463" w:rsidRPr="004D0463" w:rsidRDefault="004D0463" w:rsidP="004D0463">
      <w:pPr>
        <w:pStyle w:val="Nidungvnbn"/>
        <w:numPr>
          <w:ilvl w:val="0"/>
          <w:numId w:val="14"/>
        </w:numPr>
      </w:pPr>
      <w:r w:rsidRPr="004D0463">
        <w:rPr>
          <w:b/>
        </w:rPr>
        <w:lastRenderedPageBreak/>
        <w:t>WORKDIR /app:</w:t>
      </w:r>
      <w:r w:rsidRPr="004D0463">
        <w:t xml:space="preserve"> Đặt thư mục làm việc hiện tại là /app trong container để tổ chức code.</w:t>
      </w:r>
    </w:p>
    <w:p w14:paraId="687009FB" w14:textId="77777777" w:rsidR="004D0463" w:rsidRPr="004D0463" w:rsidRDefault="004D0463" w:rsidP="004D0463">
      <w:pPr>
        <w:pStyle w:val="Nidungvnbn"/>
        <w:numPr>
          <w:ilvl w:val="0"/>
          <w:numId w:val="14"/>
        </w:numPr>
      </w:pPr>
      <w:r w:rsidRPr="004D0463">
        <w:rPr>
          <w:b/>
        </w:rPr>
        <w:t>COPY app.py .:</w:t>
      </w:r>
      <w:r w:rsidRPr="004D0463">
        <w:t xml:space="preserve"> Sao chép file app.py từ host vào thư mục hiện tại (/app) trong image.</w:t>
      </w:r>
    </w:p>
    <w:p w14:paraId="2D3BC085" w14:textId="77777777" w:rsidR="004D0463" w:rsidRPr="004D0463" w:rsidRDefault="004D0463" w:rsidP="004D0463">
      <w:pPr>
        <w:pStyle w:val="Nidungvnbn"/>
        <w:numPr>
          <w:ilvl w:val="0"/>
          <w:numId w:val="14"/>
        </w:numPr>
      </w:pPr>
      <w:r w:rsidRPr="004D0463">
        <w:rPr>
          <w:b/>
        </w:rPr>
        <w:t>RUN pip install --no-cache-dir flask requests python-jose:</w:t>
      </w:r>
      <w:r w:rsidRPr="004D0463">
        <w:t xml:space="preserve"> Cài đặt các package Flask, requests, python-jose mà không lưu cache để giảm kích thước image.</w:t>
      </w:r>
    </w:p>
    <w:p w14:paraId="68557C17" w14:textId="77777777" w:rsidR="004D0463" w:rsidRPr="004D0463" w:rsidRDefault="004D0463" w:rsidP="004D0463">
      <w:pPr>
        <w:pStyle w:val="Nidungvnbn"/>
        <w:numPr>
          <w:ilvl w:val="0"/>
          <w:numId w:val="14"/>
        </w:numPr>
      </w:pPr>
      <w:r w:rsidRPr="004D0463">
        <w:rPr>
          <w:b/>
        </w:rPr>
        <w:t>EXPOSE 8081:</w:t>
      </w:r>
      <w:r w:rsidRPr="004D0463">
        <w:t xml:space="preserve"> Khai báo port 8081 sẽ được expose cho container để nhận kết nối.</w:t>
      </w:r>
    </w:p>
    <w:p w14:paraId="303B8EE7" w14:textId="2C59E272" w:rsidR="004D0463" w:rsidRDefault="004D0463" w:rsidP="004D0463">
      <w:pPr>
        <w:pStyle w:val="Nidungvnbn"/>
        <w:numPr>
          <w:ilvl w:val="0"/>
          <w:numId w:val="14"/>
        </w:numPr>
      </w:pPr>
      <w:r w:rsidRPr="004D0463">
        <w:rPr>
          <w:b/>
        </w:rPr>
        <w:t>CMD ["python", "app.py"]:</w:t>
      </w:r>
      <w:r w:rsidRPr="004D0463">
        <w:t xml:space="preserve"> Lệnh mặc định chạy file app.py bằng Python khi container khởi động.</w:t>
      </w:r>
    </w:p>
    <w:p w14:paraId="0F50FA32" w14:textId="367B25CD" w:rsidR="00FA2745" w:rsidRDefault="00FA2745" w:rsidP="00FA2745">
      <w:pPr>
        <w:pStyle w:val="Nidungvnbn"/>
      </w:pPr>
      <w:r>
        <w:rPr>
          <w:b/>
        </w:rPr>
        <w:t>Ý nghĩa:</w:t>
      </w:r>
      <w:r>
        <w:t xml:space="preserve"> Biến đổi </w:t>
      </w:r>
      <w:r w:rsidRPr="00FA2745">
        <w:t>một container Docker thành một Application Server (Backend API) hoàn chỉnh, chạy Flask với hỗ trợ OIDC/JWT bảo mật, mô phỏng chính xác microservice/API trong cloud như AWS Lambda hoặc GCP App Engine</w:t>
      </w:r>
    </w:p>
    <w:p w14:paraId="7CF4F6D7" w14:textId="77777777" w:rsidR="004D0463" w:rsidRPr="004D0463" w:rsidRDefault="004D0463" w:rsidP="004D0463">
      <w:pPr>
        <w:pStyle w:val="Nidungvnbn"/>
        <w:ind w:left="1440" w:firstLine="0"/>
      </w:pPr>
    </w:p>
    <w:p w14:paraId="6D3FA542" w14:textId="5CAE970E" w:rsidR="00473D4D" w:rsidRDefault="004D0463" w:rsidP="00473D4D">
      <w:pPr>
        <w:pStyle w:val="Nidungvnbn"/>
      </w:pPr>
      <w:r w:rsidRPr="004D0463">
        <w:rPr>
          <w:b/>
        </w:rPr>
        <w:t>File:</w:t>
      </w:r>
      <w:r w:rsidRPr="004D0463">
        <w:t xml:space="preserve"> </w:t>
      </w:r>
      <w:bookmarkStart w:id="43" w:name="_Hlk214709770"/>
      <w:r w:rsidRPr="004D0463">
        <w:t>application-backend-server/app.py</w:t>
      </w:r>
      <w:bookmarkEnd w:id="43"/>
    </w:p>
    <w:p w14:paraId="30E5E527" w14:textId="799FBC0F" w:rsidR="004D0463" w:rsidRDefault="004D0463" w:rsidP="004D0463">
      <w:pPr>
        <w:pStyle w:val="Nidungvnbn"/>
        <w:jc w:val="center"/>
      </w:pPr>
      <w:r w:rsidRPr="004D0463">
        <w:lastRenderedPageBreak/>
        <w:drawing>
          <wp:inline distT="0" distB="0" distL="0" distR="0" wp14:anchorId="1F2EE4E4" wp14:editId="040D54CA">
            <wp:extent cx="5253872" cy="451485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58059" cy="4518448"/>
                    </a:xfrm>
                    <a:prstGeom prst="rect">
                      <a:avLst/>
                    </a:prstGeom>
                  </pic:spPr>
                </pic:pic>
              </a:graphicData>
            </a:graphic>
          </wp:inline>
        </w:drawing>
      </w:r>
    </w:p>
    <w:p w14:paraId="7FFE8521" w14:textId="42AD45D7" w:rsidR="003E2325" w:rsidRDefault="003E2325" w:rsidP="003E2325">
      <w:pPr>
        <w:pStyle w:val="hinh"/>
      </w:pPr>
      <w:bookmarkStart w:id="44" w:name="_Toc214710595"/>
      <w:r w:rsidRPr="003E2325">
        <w:t>Hình 1</w:t>
      </w:r>
      <w:r>
        <w:t>2</w:t>
      </w:r>
      <w:r w:rsidRPr="003E2325">
        <w:t xml:space="preserve">. Mã của File: </w:t>
      </w:r>
      <w:r w:rsidRPr="003E2325">
        <w:t>application-backend-server/app.py</w:t>
      </w:r>
      <w:bookmarkEnd w:id="44"/>
    </w:p>
    <w:p w14:paraId="0BCA18F6" w14:textId="68F18B62" w:rsidR="004D0463" w:rsidRDefault="004D0463" w:rsidP="004D0463">
      <w:pPr>
        <w:pStyle w:val="Nidungvnbn"/>
        <w:jc w:val="left"/>
        <w:rPr>
          <w:b/>
        </w:rPr>
      </w:pPr>
      <w:r w:rsidRPr="004D0463">
        <w:rPr>
          <w:b/>
        </w:rPr>
        <w:t>Giải thích:</w:t>
      </w:r>
    </w:p>
    <w:p w14:paraId="4EABA96C" w14:textId="77777777" w:rsidR="004D0463" w:rsidRPr="004D0463" w:rsidRDefault="004D0463" w:rsidP="004D0463">
      <w:pPr>
        <w:pStyle w:val="Nidungvnbn"/>
        <w:numPr>
          <w:ilvl w:val="0"/>
          <w:numId w:val="15"/>
        </w:numPr>
      </w:pPr>
      <w:r w:rsidRPr="005A0EE9">
        <w:rPr>
          <w:b/>
        </w:rPr>
        <w:t>from flask import Flask, jsonify, request:</w:t>
      </w:r>
      <w:r w:rsidRPr="004D0463">
        <w:t xml:space="preserve"> Import các module cần thiết từ Flask để tạo app, trả JSON, và lấy request.</w:t>
      </w:r>
    </w:p>
    <w:p w14:paraId="2A8F6742" w14:textId="77777777" w:rsidR="004D0463" w:rsidRPr="004D0463" w:rsidRDefault="004D0463" w:rsidP="004D0463">
      <w:pPr>
        <w:pStyle w:val="Nidungvnbn"/>
        <w:numPr>
          <w:ilvl w:val="0"/>
          <w:numId w:val="15"/>
        </w:numPr>
      </w:pPr>
      <w:r w:rsidRPr="005A0EE9">
        <w:rPr>
          <w:b/>
        </w:rPr>
        <w:t>import time, requests, os:</w:t>
      </w:r>
      <w:r w:rsidRPr="004D0463">
        <w:t xml:space="preserve"> Import thư viện time (thời gian), requests (HTTP calls), os (môi trường).</w:t>
      </w:r>
    </w:p>
    <w:p w14:paraId="5A790C57" w14:textId="77777777" w:rsidR="004D0463" w:rsidRPr="004D0463" w:rsidRDefault="004D0463" w:rsidP="004D0463">
      <w:pPr>
        <w:pStyle w:val="Nidungvnbn"/>
        <w:numPr>
          <w:ilvl w:val="0"/>
          <w:numId w:val="15"/>
        </w:numPr>
      </w:pPr>
      <w:r w:rsidRPr="005A0EE9">
        <w:rPr>
          <w:b/>
        </w:rPr>
        <w:t>from jose import jwt:</w:t>
      </w:r>
      <w:r w:rsidRPr="004D0463">
        <w:t xml:space="preserve"> Import thư viện jose để xử lý JWT (JSON Web Token).</w:t>
      </w:r>
    </w:p>
    <w:p w14:paraId="70DB5CBD" w14:textId="77777777" w:rsidR="004D0463" w:rsidRPr="004D0463" w:rsidRDefault="004D0463" w:rsidP="004D0463">
      <w:pPr>
        <w:pStyle w:val="Nidungvnbn"/>
        <w:numPr>
          <w:ilvl w:val="0"/>
          <w:numId w:val="15"/>
        </w:numPr>
      </w:pPr>
      <w:r w:rsidRPr="005A0EE9">
        <w:rPr>
          <w:b/>
        </w:rPr>
        <w:t>ISSUER = os.getenv("OIDC_ISSUER", "http://authentication-identityserver:8080/realms/master"):</w:t>
      </w:r>
      <w:r w:rsidRPr="004D0463">
        <w:t xml:space="preserve"> Định nghĩa issuer từ env hoặc default (URL Keycloak realm).</w:t>
      </w:r>
    </w:p>
    <w:p w14:paraId="2A81B785" w14:textId="77777777" w:rsidR="004D0463" w:rsidRPr="004D0463" w:rsidRDefault="004D0463" w:rsidP="004D0463">
      <w:pPr>
        <w:pStyle w:val="Nidungvnbn"/>
        <w:numPr>
          <w:ilvl w:val="0"/>
          <w:numId w:val="15"/>
        </w:numPr>
      </w:pPr>
      <w:r w:rsidRPr="005A0EE9">
        <w:rPr>
          <w:b/>
        </w:rPr>
        <w:t>AUDIENCE = os.getenv("OIDC_AUDIENCE", "myapp"):</w:t>
      </w:r>
      <w:r w:rsidRPr="004D0463">
        <w:t xml:space="preserve"> Định nghĩa audience từ env hoặc default (tên client).</w:t>
      </w:r>
    </w:p>
    <w:p w14:paraId="4D6A42B5" w14:textId="77777777" w:rsidR="004D0463" w:rsidRPr="004D0463" w:rsidRDefault="004D0463" w:rsidP="004D0463">
      <w:pPr>
        <w:pStyle w:val="Nidungvnbn"/>
        <w:numPr>
          <w:ilvl w:val="0"/>
          <w:numId w:val="15"/>
        </w:numPr>
      </w:pPr>
      <w:r w:rsidRPr="005A0EE9">
        <w:rPr>
          <w:b/>
        </w:rPr>
        <w:lastRenderedPageBreak/>
        <w:t>JWKS_URL = f"{ISSUER}/protocol/openid-connect/certs":</w:t>
      </w:r>
      <w:r w:rsidRPr="004D0463">
        <w:t xml:space="preserve"> Tạo URL để lấy JWKS (JSON Web Key Set) từ issuer.</w:t>
      </w:r>
    </w:p>
    <w:p w14:paraId="008DE7FC" w14:textId="77777777" w:rsidR="004D0463" w:rsidRPr="004D0463" w:rsidRDefault="004D0463" w:rsidP="004D0463">
      <w:pPr>
        <w:pStyle w:val="Nidungvnbn"/>
        <w:numPr>
          <w:ilvl w:val="0"/>
          <w:numId w:val="15"/>
        </w:numPr>
      </w:pPr>
      <w:r w:rsidRPr="005A0EE9">
        <w:rPr>
          <w:b/>
        </w:rPr>
        <w:t>_JWKS = None; _TS = 0:</w:t>
      </w:r>
      <w:r w:rsidRPr="004D0463">
        <w:t xml:space="preserve"> Khởi tạo biến cache JWKS và timestamp (0 ban đầu).</w:t>
      </w:r>
    </w:p>
    <w:p w14:paraId="5F0953EF" w14:textId="77777777" w:rsidR="004D0463" w:rsidRPr="004D0463" w:rsidRDefault="004D0463" w:rsidP="004D0463">
      <w:pPr>
        <w:pStyle w:val="Nidungvnbn"/>
        <w:numPr>
          <w:ilvl w:val="0"/>
          <w:numId w:val="15"/>
        </w:numPr>
      </w:pPr>
      <w:r w:rsidRPr="005A0EE9">
        <w:rPr>
          <w:b/>
        </w:rPr>
        <w:t>def get_jwks():</w:t>
      </w:r>
      <w:r w:rsidRPr="004D0463">
        <w:t xml:space="preserve"> Định nghĩa hàm lấy JWKS với cache.</w:t>
      </w:r>
    </w:p>
    <w:p w14:paraId="03E5EA2C" w14:textId="77777777" w:rsidR="004D0463" w:rsidRPr="004D0463" w:rsidRDefault="004D0463" w:rsidP="004D0463">
      <w:pPr>
        <w:pStyle w:val="Nidungvnbn"/>
        <w:numPr>
          <w:ilvl w:val="0"/>
          <w:numId w:val="15"/>
        </w:numPr>
      </w:pPr>
      <w:r w:rsidRPr="005A0EE9">
        <w:rPr>
          <w:b/>
        </w:rPr>
        <w:t>global _JWKS, _TS:</w:t>
      </w:r>
      <w:r w:rsidRPr="004D0463">
        <w:t xml:space="preserve"> Sử dụng biến global để cập nhật cache.</w:t>
      </w:r>
    </w:p>
    <w:p w14:paraId="2655399B" w14:textId="77777777" w:rsidR="004D0463" w:rsidRPr="004D0463" w:rsidRDefault="004D0463" w:rsidP="004D0463">
      <w:pPr>
        <w:pStyle w:val="Nidungvnbn"/>
        <w:numPr>
          <w:ilvl w:val="0"/>
          <w:numId w:val="15"/>
        </w:numPr>
      </w:pPr>
      <w:r w:rsidRPr="005A0EE9">
        <w:rPr>
          <w:b/>
        </w:rPr>
        <w:t>now = time.time():</w:t>
      </w:r>
      <w:r w:rsidRPr="004D0463">
        <w:t xml:space="preserve"> Lấy thời gian hiện tại.</w:t>
      </w:r>
    </w:p>
    <w:p w14:paraId="2E8FBBD0" w14:textId="77777777" w:rsidR="004D0463" w:rsidRPr="004D0463" w:rsidRDefault="004D0463" w:rsidP="004D0463">
      <w:pPr>
        <w:pStyle w:val="Nidungvnbn"/>
        <w:numPr>
          <w:ilvl w:val="0"/>
          <w:numId w:val="15"/>
        </w:numPr>
      </w:pPr>
      <w:r w:rsidRPr="005A0EE9">
        <w:rPr>
          <w:b/>
        </w:rPr>
        <w:t>if not _JWKS or now - _TS &gt; 600::</w:t>
      </w:r>
      <w:r w:rsidRPr="004D0463">
        <w:t xml:space="preserve"> Kiểm tra nếu cache rỗng hoặc quá 10 phút (600 giây).</w:t>
      </w:r>
    </w:p>
    <w:p w14:paraId="5B24DF7F" w14:textId="77777777" w:rsidR="004D0463" w:rsidRPr="004D0463" w:rsidRDefault="004D0463" w:rsidP="004D0463">
      <w:pPr>
        <w:pStyle w:val="Nidungvnbn"/>
        <w:numPr>
          <w:ilvl w:val="0"/>
          <w:numId w:val="15"/>
        </w:numPr>
      </w:pPr>
      <w:r w:rsidRPr="005A0EE9">
        <w:rPr>
          <w:b/>
        </w:rPr>
        <w:t>_JWKS = requests.get(JWKS_URL, timeout=5).json():</w:t>
      </w:r>
      <w:r w:rsidRPr="004D0463">
        <w:t xml:space="preserve"> Lấy JWKS từ URL và lưu cache.</w:t>
      </w:r>
    </w:p>
    <w:p w14:paraId="309EE92C" w14:textId="77777777" w:rsidR="004D0463" w:rsidRPr="004D0463" w:rsidRDefault="004D0463" w:rsidP="004D0463">
      <w:pPr>
        <w:pStyle w:val="Nidungvnbn"/>
        <w:numPr>
          <w:ilvl w:val="0"/>
          <w:numId w:val="15"/>
        </w:numPr>
      </w:pPr>
      <w:r w:rsidRPr="005A0EE9">
        <w:rPr>
          <w:b/>
        </w:rPr>
        <w:t>_TS = now:</w:t>
      </w:r>
      <w:r w:rsidRPr="004D0463">
        <w:t xml:space="preserve"> Cập nhật timestamp cache.</w:t>
      </w:r>
    </w:p>
    <w:p w14:paraId="5B641540" w14:textId="77777777" w:rsidR="004D0463" w:rsidRPr="004D0463" w:rsidRDefault="004D0463" w:rsidP="004D0463">
      <w:pPr>
        <w:pStyle w:val="Nidungvnbn"/>
        <w:numPr>
          <w:ilvl w:val="0"/>
          <w:numId w:val="15"/>
        </w:numPr>
      </w:pPr>
      <w:r w:rsidRPr="005A0EE9">
        <w:rPr>
          <w:b/>
        </w:rPr>
        <w:t>return _JWKS:</w:t>
      </w:r>
      <w:r w:rsidRPr="004D0463">
        <w:t xml:space="preserve"> Trả về JWKS (cache hoặc mới).</w:t>
      </w:r>
    </w:p>
    <w:p w14:paraId="2990110B" w14:textId="77777777" w:rsidR="004D0463" w:rsidRPr="004D0463" w:rsidRDefault="004D0463" w:rsidP="004D0463">
      <w:pPr>
        <w:pStyle w:val="Nidungvnbn"/>
        <w:numPr>
          <w:ilvl w:val="0"/>
          <w:numId w:val="15"/>
        </w:numPr>
      </w:pPr>
      <w:r w:rsidRPr="005A0EE9">
        <w:rPr>
          <w:b/>
        </w:rPr>
        <w:t>app = Flask(name):</w:t>
      </w:r>
      <w:r w:rsidRPr="004D0463">
        <w:t xml:space="preserve"> Tạo instance Flask app.</w:t>
      </w:r>
    </w:p>
    <w:p w14:paraId="16EA8FD7" w14:textId="77777777" w:rsidR="004D0463" w:rsidRPr="004D0463" w:rsidRDefault="004D0463" w:rsidP="004D0463">
      <w:pPr>
        <w:pStyle w:val="Nidungvnbn"/>
        <w:numPr>
          <w:ilvl w:val="0"/>
          <w:numId w:val="15"/>
        </w:numPr>
      </w:pPr>
      <w:r w:rsidRPr="005A0EE9">
        <w:rPr>
          <w:b/>
        </w:rPr>
        <w:t>@app.get("/hello"):</w:t>
      </w:r>
      <w:r w:rsidRPr="004D0463">
        <w:t xml:space="preserve"> Decorator định nghĩa route GET /hello.</w:t>
      </w:r>
    </w:p>
    <w:p w14:paraId="3F9CF177" w14:textId="77777777" w:rsidR="004D0463" w:rsidRPr="004D0463" w:rsidRDefault="004D0463" w:rsidP="004D0463">
      <w:pPr>
        <w:pStyle w:val="Nidungvnbn"/>
        <w:numPr>
          <w:ilvl w:val="0"/>
          <w:numId w:val="15"/>
        </w:numPr>
      </w:pPr>
      <w:r w:rsidRPr="005A0EE9">
        <w:rPr>
          <w:b/>
        </w:rPr>
        <w:t>def hello():</w:t>
      </w:r>
      <w:r w:rsidRPr="004D0463">
        <w:t xml:space="preserve"> Định nghĩa hàm xử lý /hello.</w:t>
      </w:r>
    </w:p>
    <w:p w14:paraId="02E82B37" w14:textId="77777777" w:rsidR="004D0463" w:rsidRPr="004D0463" w:rsidRDefault="004D0463" w:rsidP="004D0463">
      <w:pPr>
        <w:pStyle w:val="Nidungvnbn"/>
        <w:numPr>
          <w:ilvl w:val="0"/>
          <w:numId w:val="15"/>
        </w:numPr>
      </w:pPr>
      <w:r w:rsidRPr="005A0EE9">
        <w:rPr>
          <w:b/>
        </w:rPr>
        <w:t>return jsonify(message="Hello from App Server!"):</w:t>
      </w:r>
      <w:r w:rsidRPr="004D0463">
        <w:t xml:space="preserve"> Trả JSON chào mừng.</w:t>
      </w:r>
    </w:p>
    <w:p w14:paraId="1FCE8D50" w14:textId="77777777" w:rsidR="004D0463" w:rsidRPr="004D0463" w:rsidRDefault="004D0463" w:rsidP="004D0463">
      <w:pPr>
        <w:pStyle w:val="Nidungvnbn"/>
        <w:numPr>
          <w:ilvl w:val="0"/>
          <w:numId w:val="15"/>
        </w:numPr>
      </w:pPr>
      <w:r w:rsidRPr="005A0EE9">
        <w:rPr>
          <w:b/>
        </w:rPr>
        <w:t>@app.get("/secure"):</w:t>
      </w:r>
      <w:r w:rsidRPr="004D0463">
        <w:t xml:space="preserve"> Decorator định nghĩa route GET /secure.</w:t>
      </w:r>
    </w:p>
    <w:p w14:paraId="520FEF9C" w14:textId="77777777" w:rsidR="004D0463" w:rsidRPr="004D0463" w:rsidRDefault="004D0463" w:rsidP="004D0463">
      <w:pPr>
        <w:pStyle w:val="Nidungvnbn"/>
        <w:numPr>
          <w:ilvl w:val="0"/>
          <w:numId w:val="15"/>
        </w:numPr>
      </w:pPr>
      <w:r w:rsidRPr="004D0463">
        <w:t>def secure(): Định nghĩa hàm xử lý /secure.</w:t>
      </w:r>
    </w:p>
    <w:p w14:paraId="48681155" w14:textId="77777777" w:rsidR="004D0463" w:rsidRPr="004D0463" w:rsidRDefault="004D0463" w:rsidP="004D0463">
      <w:pPr>
        <w:pStyle w:val="Nidungvnbn"/>
        <w:numPr>
          <w:ilvl w:val="0"/>
          <w:numId w:val="15"/>
        </w:numPr>
      </w:pPr>
      <w:r w:rsidRPr="005A0EE9">
        <w:rPr>
          <w:b/>
        </w:rPr>
        <w:t>auth = request.headers.get("Authorization",""):</w:t>
      </w:r>
      <w:r w:rsidRPr="004D0463">
        <w:t xml:space="preserve"> Lấy header Authorization hoặc rỗng.</w:t>
      </w:r>
    </w:p>
    <w:p w14:paraId="5B6DC5AA" w14:textId="77777777" w:rsidR="004D0463" w:rsidRPr="004D0463" w:rsidRDefault="004D0463" w:rsidP="004D0463">
      <w:pPr>
        <w:pStyle w:val="Nidungvnbn"/>
        <w:numPr>
          <w:ilvl w:val="0"/>
          <w:numId w:val="15"/>
        </w:numPr>
      </w:pPr>
      <w:r w:rsidRPr="005A0EE9">
        <w:rPr>
          <w:b/>
        </w:rPr>
        <w:t>if not auth.startswith("Bearer "):</w:t>
      </w:r>
      <w:r w:rsidRPr="004D0463">
        <w:t xml:space="preserve"> Kiểm tra nếu header bắt đầu bằng "Bearer ".</w:t>
      </w:r>
    </w:p>
    <w:p w14:paraId="1D44F828" w14:textId="77777777" w:rsidR="004D0463" w:rsidRPr="004D0463" w:rsidRDefault="004D0463" w:rsidP="004D0463">
      <w:pPr>
        <w:pStyle w:val="Nidungvnbn"/>
        <w:numPr>
          <w:ilvl w:val="0"/>
          <w:numId w:val="15"/>
        </w:numPr>
      </w:pPr>
      <w:r w:rsidRPr="005A0EE9">
        <w:rPr>
          <w:b/>
        </w:rPr>
        <w:t>return jsonify(error="Missing Bearer token"), 401:</w:t>
      </w:r>
      <w:r w:rsidRPr="004D0463">
        <w:t xml:space="preserve"> Trả lỗi 401 nếu thiếu token.</w:t>
      </w:r>
    </w:p>
    <w:p w14:paraId="79F0D17F" w14:textId="77777777" w:rsidR="004D0463" w:rsidRPr="004D0463" w:rsidRDefault="004D0463" w:rsidP="004D0463">
      <w:pPr>
        <w:pStyle w:val="Nidungvnbn"/>
        <w:numPr>
          <w:ilvl w:val="0"/>
          <w:numId w:val="15"/>
        </w:numPr>
      </w:pPr>
      <w:r w:rsidRPr="005A0EE9">
        <w:rPr>
          <w:b/>
        </w:rPr>
        <w:t>token = auth.split(" ",1)[1]:</w:t>
      </w:r>
      <w:r w:rsidRPr="004D0463">
        <w:t xml:space="preserve"> Tách lấy token từ header.</w:t>
      </w:r>
    </w:p>
    <w:p w14:paraId="26A1F378" w14:textId="77777777" w:rsidR="004D0463" w:rsidRPr="004D0463" w:rsidRDefault="004D0463" w:rsidP="004D0463">
      <w:pPr>
        <w:pStyle w:val="Nidungvnbn"/>
        <w:numPr>
          <w:ilvl w:val="0"/>
          <w:numId w:val="15"/>
        </w:numPr>
      </w:pPr>
      <w:r w:rsidRPr="005A0EE9">
        <w:rPr>
          <w:b/>
        </w:rPr>
        <w:t>try::</w:t>
      </w:r>
      <w:r w:rsidRPr="004D0463">
        <w:t xml:space="preserve"> Bắt đầu khối try để decode token.</w:t>
      </w:r>
    </w:p>
    <w:p w14:paraId="2E05FFA9" w14:textId="77777777" w:rsidR="004D0463" w:rsidRPr="004D0463" w:rsidRDefault="004D0463" w:rsidP="004D0463">
      <w:pPr>
        <w:pStyle w:val="Nidungvnbn"/>
        <w:numPr>
          <w:ilvl w:val="0"/>
          <w:numId w:val="15"/>
        </w:numPr>
      </w:pPr>
      <w:r w:rsidRPr="005A0EE9">
        <w:rPr>
          <w:b/>
        </w:rPr>
        <w:lastRenderedPageBreak/>
        <w:t>payload = jwt.decode(token, get_jwks(), algorithms=["RS256"], audience=AUDIENCE, issuer=ISSUER):</w:t>
      </w:r>
      <w:r w:rsidRPr="004D0463">
        <w:t xml:space="preserve"> Decode token bằng JWKS, alg RS256, kiểm tra audience/issuer.</w:t>
      </w:r>
    </w:p>
    <w:p w14:paraId="372DD1A8" w14:textId="77777777" w:rsidR="004D0463" w:rsidRPr="004D0463" w:rsidRDefault="004D0463" w:rsidP="004D0463">
      <w:pPr>
        <w:pStyle w:val="Nidungvnbn"/>
        <w:numPr>
          <w:ilvl w:val="0"/>
          <w:numId w:val="15"/>
        </w:numPr>
      </w:pPr>
      <w:r w:rsidRPr="005A0EE9">
        <w:rPr>
          <w:b/>
        </w:rPr>
        <w:t>return jsonify(message="Secure resource OK",</w:t>
      </w:r>
      <w:r w:rsidRPr="004D0463">
        <w:t xml:space="preserve"> </w:t>
      </w:r>
      <w:r w:rsidRPr="005A0EE9">
        <w:rPr>
          <w:b/>
        </w:rPr>
        <w:t>preferred_username=payload.get("preferred_username")):</w:t>
      </w:r>
      <w:r w:rsidRPr="004D0463">
        <w:t xml:space="preserve"> Trả JSON thành công với username từ payload.</w:t>
      </w:r>
    </w:p>
    <w:p w14:paraId="73D0FD02" w14:textId="77777777" w:rsidR="004D0463" w:rsidRPr="004D0463" w:rsidRDefault="004D0463" w:rsidP="004D0463">
      <w:pPr>
        <w:pStyle w:val="Nidungvnbn"/>
        <w:numPr>
          <w:ilvl w:val="0"/>
          <w:numId w:val="15"/>
        </w:numPr>
      </w:pPr>
      <w:r w:rsidRPr="005A0EE9">
        <w:rPr>
          <w:b/>
        </w:rPr>
        <w:t>except Exception as e::</w:t>
      </w:r>
      <w:r w:rsidRPr="004D0463">
        <w:t xml:space="preserve"> Bắt lỗi nếu decode fail.</w:t>
      </w:r>
    </w:p>
    <w:p w14:paraId="338733E8" w14:textId="77777777" w:rsidR="004D0463" w:rsidRPr="004D0463" w:rsidRDefault="004D0463" w:rsidP="004D0463">
      <w:pPr>
        <w:pStyle w:val="Nidungvnbn"/>
        <w:numPr>
          <w:ilvl w:val="0"/>
          <w:numId w:val="15"/>
        </w:numPr>
      </w:pPr>
      <w:r w:rsidRPr="005A0EE9">
        <w:rPr>
          <w:b/>
        </w:rPr>
        <w:t>return jsonify(error=str(e)), 401:</w:t>
      </w:r>
      <w:r w:rsidRPr="004D0463">
        <w:t xml:space="preserve"> Trả lỗi 401 với message exception.</w:t>
      </w:r>
    </w:p>
    <w:p w14:paraId="64DF209F" w14:textId="77777777" w:rsidR="004D0463" w:rsidRPr="004D0463" w:rsidRDefault="004D0463" w:rsidP="004D0463">
      <w:pPr>
        <w:pStyle w:val="Nidungvnbn"/>
        <w:numPr>
          <w:ilvl w:val="0"/>
          <w:numId w:val="15"/>
        </w:numPr>
      </w:pPr>
      <w:r w:rsidRPr="005A0EE9">
        <w:rPr>
          <w:b/>
        </w:rPr>
        <w:t>if name == "main"::</w:t>
      </w:r>
      <w:r w:rsidRPr="004D0463">
        <w:t xml:space="preserve"> Kiểm tra nếu chạy trực tiếp (không import).</w:t>
      </w:r>
    </w:p>
    <w:p w14:paraId="157D2A9C" w14:textId="2D65F05B" w:rsidR="004D0463" w:rsidRDefault="004D0463" w:rsidP="004D0463">
      <w:pPr>
        <w:pStyle w:val="Nidungvnbn"/>
        <w:numPr>
          <w:ilvl w:val="0"/>
          <w:numId w:val="15"/>
        </w:numPr>
      </w:pPr>
      <w:r w:rsidRPr="005A0EE9">
        <w:rPr>
          <w:b/>
        </w:rPr>
        <w:t>app.run(host="0.0.0.0", port=8081):</w:t>
      </w:r>
      <w:r w:rsidRPr="004D0463">
        <w:t xml:space="preserve"> Chạy app trên host 0.0.0.0, port 8081.</w:t>
      </w:r>
    </w:p>
    <w:p w14:paraId="3AC2A674" w14:textId="5B059622" w:rsidR="00FA2745" w:rsidRPr="004D0463" w:rsidRDefault="00FA2745" w:rsidP="00FA2745">
      <w:pPr>
        <w:pStyle w:val="Nidungvnbn"/>
      </w:pPr>
      <w:r>
        <w:rPr>
          <w:b/>
        </w:rPr>
        <w:t>Ý nghĩa:</w:t>
      </w:r>
      <w:r>
        <w:t xml:space="preserve"> T</w:t>
      </w:r>
      <w:r w:rsidRPr="00FA2745">
        <w:t>ạo ra một Application Backend Server đơn giản bằng Flask, với API public (/hello) và secure (/secure) sử dụng JWT validation từ Keycloak, mô phỏng chính xác microservice bảo mật trong cloud như AWS Lambda với Cognito</w:t>
      </w:r>
    </w:p>
    <w:p w14:paraId="5782CAB1" w14:textId="202D2BCD" w:rsidR="004D0463" w:rsidRDefault="005A0EE9" w:rsidP="005A0EE9">
      <w:pPr>
        <w:pStyle w:val="Heading2"/>
      </w:pPr>
      <w:bookmarkStart w:id="45" w:name="_Toc214707768"/>
      <w:r w:rsidRPr="005A0EE9">
        <w:t>File docker-compose.yml</w:t>
      </w:r>
      <w:bookmarkEnd w:id="45"/>
    </w:p>
    <w:p w14:paraId="7FF61E20" w14:textId="7CDC94BC" w:rsidR="005A0EE9" w:rsidRDefault="005A0EE9" w:rsidP="005A0EE9">
      <w:pPr>
        <w:pStyle w:val="Nidungvnbn"/>
        <w:rPr>
          <w:lang w:val="vi-VN"/>
        </w:rPr>
      </w:pPr>
      <w:r w:rsidRPr="005A0EE9">
        <w:rPr>
          <w:b/>
          <w:lang w:val="vi-VN"/>
        </w:rPr>
        <w:t>File:</w:t>
      </w:r>
      <w:r w:rsidRPr="005A0EE9">
        <w:rPr>
          <w:lang w:val="vi-VN"/>
        </w:rPr>
        <w:t xml:space="preserve"> docker-compose.yml</w:t>
      </w:r>
    </w:p>
    <w:p w14:paraId="3542F525" w14:textId="379C7FAF" w:rsidR="005A0EE9" w:rsidRDefault="005A0EE9" w:rsidP="006A2856">
      <w:pPr>
        <w:pStyle w:val="Nidungvnbn"/>
        <w:jc w:val="center"/>
        <w:rPr>
          <w:lang w:val="vi-VN"/>
        </w:rPr>
      </w:pPr>
      <w:r w:rsidRPr="005A0EE9">
        <w:rPr>
          <w:lang w:val="vi-VN"/>
        </w:rPr>
        <w:lastRenderedPageBreak/>
        <w:drawing>
          <wp:inline distT="0" distB="0" distL="0" distR="0" wp14:anchorId="344DA190" wp14:editId="6BB56CA0">
            <wp:extent cx="5258338" cy="57658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61123" cy="5768854"/>
                    </a:xfrm>
                    <a:prstGeom prst="rect">
                      <a:avLst/>
                    </a:prstGeom>
                  </pic:spPr>
                </pic:pic>
              </a:graphicData>
            </a:graphic>
          </wp:inline>
        </w:drawing>
      </w:r>
    </w:p>
    <w:p w14:paraId="364B1A24" w14:textId="762DC4CC" w:rsidR="003E2325" w:rsidRDefault="003E2325" w:rsidP="003E2325">
      <w:pPr>
        <w:pStyle w:val="hinh"/>
      </w:pPr>
      <w:bookmarkStart w:id="46" w:name="_Toc214710596"/>
      <w:r w:rsidRPr="003E2325">
        <w:t>Hình 1</w:t>
      </w:r>
      <w:r>
        <w:t>3</w:t>
      </w:r>
      <w:r w:rsidRPr="003E2325">
        <w:t xml:space="preserve">. Mã của File: </w:t>
      </w:r>
      <w:r w:rsidRPr="005A0EE9">
        <w:rPr>
          <w:lang w:val="vi-VN"/>
        </w:rPr>
        <w:t>docker-compose.yml</w:t>
      </w:r>
      <w:bookmarkEnd w:id="46"/>
    </w:p>
    <w:p w14:paraId="09DB1F44" w14:textId="77777777" w:rsidR="003E2325" w:rsidRDefault="003E2325" w:rsidP="003E2325">
      <w:pPr>
        <w:pStyle w:val="hinh"/>
        <w:rPr>
          <w:lang w:val="vi-VN"/>
        </w:rPr>
      </w:pPr>
    </w:p>
    <w:p w14:paraId="6AFE7C00" w14:textId="4D064E92" w:rsidR="003E2325" w:rsidRDefault="003E2325" w:rsidP="003E2325">
      <w:pPr>
        <w:pStyle w:val="hinh"/>
        <w:rPr>
          <w:lang w:val="vi-VN"/>
        </w:rPr>
      </w:pPr>
    </w:p>
    <w:p w14:paraId="0A7EAA17" w14:textId="5195CDA7" w:rsidR="005A0EE9" w:rsidRDefault="005A0EE9" w:rsidP="006A2856">
      <w:pPr>
        <w:pStyle w:val="Nidungvnbn"/>
        <w:jc w:val="center"/>
        <w:rPr>
          <w:lang w:val="vi-VN"/>
        </w:rPr>
      </w:pPr>
      <w:r w:rsidRPr="005A0EE9">
        <w:rPr>
          <w:lang w:val="vi-VN"/>
        </w:rPr>
        <w:lastRenderedPageBreak/>
        <w:drawing>
          <wp:inline distT="0" distB="0" distL="0" distR="0" wp14:anchorId="39E7ABC0" wp14:editId="5AE1E103">
            <wp:extent cx="5263286" cy="60515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0084" cy="6059366"/>
                    </a:xfrm>
                    <a:prstGeom prst="rect">
                      <a:avLst/>
                    </a:prstGeom>
                  </pic:spPr>
                </pic:pic>
              </a:graphicData>
            </a:graphic>
          </wp:inline>
        </w:drawing>
      </w:r>
    </w:p>
    <w:p w14:paraId="33B483E5" w14:textId="3D1E8D0E" w:rsidR="003E2325" w:rsidRDefault="003E2325" w:rsidP="003E2325">
      <w:pPr>
        <w:pStyle w:val="hinh"/>
      </w:pPr>
      <w:bookmarkStart w:id="47" w:name="_Toc214710597"/>
      <w:r w:rsidRPr="003E2325">
        <w:t>Hình 1</w:t>
      </w:r>
      <w:r>
        <w:t>4</w:t>
      </w:r>
      <w:r w:rsidRPr="003E2325">
        <w:t xml:space="preserve">. Mã của File: </w:t>
      </w:r>
      <w:r w:rsidRPr="005A0EE9">
        <w:rPr>
          <w:lang w:val="vi-VN"/>
        </w:rPr>
        <w:t>docker-compose.yml</w:t>
      </w:r>
      <w:bookmarkEnd w:id="47"/>
    </w:p>
    <w:p w14:paraId="7AFF6AE3" w14:textId="77777777" w:rsidR="003E2325" w:rsidRDefault="003E2325" w:rsidP="003E2325">
      <w:pPr>
        <w:pStyle w:val="hinh"/>
        <w:rPr>
          <w:lang w:val="vi-VN"/>
        </w:rPr>
      </w:pPr>
    </w:p>
    <w:p w14:paraId="6A166F57" w14:textId="58163883" w:rsidR="005A0EE9" w:rsidRDefault="005A0EE9" w:rsidP="006A2856">
      <w:pPr>
        <w:pStyle w:val="Nidungvnbn"/>
        <w:rPr>
          <w:lang w:val="vi-VN"/>
        </w:rPr>
      </w:pPr>
      <w:r w:rsidRPr="005A0EE9">
        <w:rPr>
          <w:lang w:val="vi-VN"/>
        </w:rPr>
        <w:lastRenderedPageBreak/>
        <w:drawing>
          <wp:inline distT="0" distB="0" distL="0" distR="0" wp14:anchorId="72F7AF22" wp14:editId="050E0B38">
            <wp:extent cx="5206452" cy="4711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07984" cy="4713086"/>
                    </a:xfrm>
                    <a:prstGeom prst="rect">
                      <a:avLst/>
                    </a:prstGeom>
                  </pic:spPr>
                </pic:pic>
              </a:graphicData>
            </a:graphic>
          </wp:inline>
        </w:drawing>
      </w:r>
    </w:p>
    <w:p w14:paraId="22B38097" w14:textId="3D6CFC7D" w:rsidR="003E2325" w:rsidRDefault="003E2325" w:rsidP="003E2325">
      <w:pPr>
        <w:pStyle w:val="hinh"/>
      </w:pPr>
      <w:bookmarkStart w:id="48" w:name="_Toc214710598"/>
      <w:r w:rsidRPr="003E2325">
        <w:t>Hình 1</w:t>
      </w:r>
      <w:r>
        <w:t>5</w:t>
      </w:r>
      <w:r w:rsidRPr="003E2325">
        <w:t xml:space="preserve">. Mã của File: </w:t>
      </w:r>
      <w:r w:rsidRPr="005A0EE9">
        <w:rPr>
          <w:lang w:val="vi-VN"/>
        </w:rPr>
        <w:t>docker-compose.yml</w:t>
      </w:r>
      <w:bookmarkEnd w:id="48"/>
    </w:p>
    <w:p w14:paraId="6782DF0A" w14:textId="77777777" w:rsidR="003E2325" w:rsidRPr="005A0EE9" w:rsidRDefault="003E2325" w:rsidP="003E2325">
      <w:pPr>
        <w:pStyle w:val="hinh"/>
        <w:rPr>
          <w:lang w:val="vi-VN"/>
        </w:rPr>
      </w:pPr>
    </w:p>
    <w:p w14:paraId="5A3E895F" w14:textId="191F25AC" w:rsidR="00811AC0" w:rsidRDefault="00836D66" w:rsidP="006A2856">
      <w:pPr>
        <w:pStyle w:val="Nidungvnbn"/>
        <w:jc w:val="center"/>
      </w:pPr>
      <w:r w:rsidRPr="00836D66">
        <w:drawing>
          <wp:inline distT="0" distB="0" distL="0" distR="0" wp14:anchorId="6439FBD8" wp14:editId="2BBBB18D">
            <wp:extent cx="5206365" cy="2281155"/>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14409" cy="2284679"/>
                    </a:xfrm>
                    <a:prstGeom prst="rect">
                      <a:avLst/>
                    </a:prstGeom>
                  </pic:spPr>
                </pic:pic>
              </a:graphicData>
            </a:graphic>
          </wp:inline>
        </w:drawing>
      </w:r>
    </w:p>
    <w:p w14:paraId="03CC4FAD" w14:textId="0EE990B0" w:rsidR="003E2325" w:rsidRDefault="003E2325" w:rsidP="003E2325">
      <w:pPr>
        <w:pStyle w:val="hinh"/>
      </w:pPr>
      <w:bookmarkStart w:id="49" w:name="_Toc214710599"/>
      <w:r w:rsidRPr="003E2325">
        <w:t>Hình 1</w:t>
      </w:r>
      <w:r>
        <w:t>6</w:t>
      </w:r>
      <w:r w:rsidRPr="003E2325">
        <w:t xml:space="preserve">. Mã của File: </w:t>
      </w:r>
      <w:r w:rsidRPr="005A0EE9">
        <w:rPr>
          <w:lang w:val="vi-VN"/>
        </w:rPr>
        <w:t>docker-compose.yml</w:t>
      </w:r>
      <w:bookmarkEnd w:id="49"/>
    </w:p>
    <w:p w14:paraId="5AF4FE4A" w14:textId="77777777" w:rsidR="003E2325" w:rsidRDefault="003E2325" w:rsidP="003E2325">
      <w:pPr>
        <w:pStyle w:val="hinh"/>
      </w:pPr>
    </w:p>
    <w:p w14:paraId="623FDB50" w14:textId="684BFE49" w:rsidR="0076556D" w:rsidRDefault="00836D66" w:rsidP="0076556D">
      <w:pPr>
        <w:pStyle w:val="Nidungvnbn"/>
        <w:rPr>
          <w:b/>
        </w:rPr>
      </w:pPr>
      <w:r w:rsidRPr="00836D66">
        <w:rPr>
          <w:b/>
        </w:rPr>
        <w:lastRenderedPageBreak/>
        <w:t>Giải thích:</w:t>
      </w:r>
    </w:p>
    <w:p w14:paraId="06C73A8F" w14:textId="77777777" w:rsidR="00B6259A" w:rsidRDefault="00B6259A" w:rsidP="00B6259A">
      <w:pPr>
        <w:pStyle w:val="Nidungvnbn"/>
        <w:numPr>
          <w:ilvl w:val="0"/>
          <w:numId w:val="16"/>
        </w:numPr>
      </w:pPr>
      <w:r w:rsidRPr="00B6259A">
        <w:rPr>
          <w:b/>
        </w:rPr>
        <w:t>networks::</w:t>
      </w:r>
      <w:r>
        <w:t xml:space="preserve"> Phần định nghĩa mạng tùy chỉnh cho compose.</w:t>
      </w:r>
    </w:p>
    <w:p w14:paraId="241E2E7B" w14:textId="77777777" w:rsidR="00B6259A" w:rsidRDefault="00B6259A" w:rsidP="00B6259A">
      <w:pPr>
        <w:pStyle w:val="Nidungvnbn"/>
        <w:numPr>
          <w:ilvl w:val="0"/>
          <w:numId w:val="16"/>
        </w:numPr>
      </w:pPr>
      <w:r w:rsidRPr="00B6259A">
        <w:rPr>
          <w:b/>
        </w:rPr>
        <w:t>cloud-net::</w:t>
      </w:r>
      <w:r>
        <w:t xml:space="preserve"> Tên mạng.</w:t>
      </w:r>
    </w:p>
    <w:p w14:paraId="34E9F6CE" w14:textId="77777777" w:rsidR="00B6259A" w:rsidRDefault="00B6259A" w:rsidP="00B6259A">
      <w:pPr>
        <w:pStyle w:val="Nidungvnbn"/>
        <w:numPr>
          <w:ilvl w:val="0"/>
          <w:numId w:val="16"/>
        </w:numPr>
      </w:pPr>
      <w:r w:rsidRPr="00B6259A">
        <w:rPr>
          <w:b/>
        </w:rPr>
        <w:t>name: cloud-net:</w:t>
      </w:r>
      <w:r>
        <w:t xml:space="preserve"> Đặt tên mạng để container kết nối.</w:t>
      </w:r>
    </w:p>
    <w:p w14:paraId="0EAE19AD" w14:textId="77777777" w:rsidR="00B6259A" w:rsidRDefault="00B6259A" w:rsidP="00B6259A">
      <w:pPr>
        <w:pStyle w:val="Nidungvnbn"/>
        <w:numPr>
          <w:ilvl w:val="0"/>
          <w:numId w:val="16"/>
        </w:numPr>
      </w:pPr>
      <w:r w:rsidRPr="00B6259A">
        <w:rPr>
          <w:b/>
        </w:rPr>
        <w:t>services::</w:t>
      </w:r>
      <w:r>
        <w:t xml:space="preserve"> Phần định nghĩa service (container).</w:t>
      </w:r>
    </w:p>
    <w:p w14:paraId="481BB759" w14:textId="77777777" w:rsidR="00B6259A" w:rsidRDefault="00B6259A" w:rsidP="00B6259A">
      <w:pPr>
        <w:pStyle w:val="Nidungvnbn"/>
        <w:numPr>
          <w:ilvl w:val="0"/>
          <w:numId w:val="16"/>
        </w:numPr>
      </w:pPr>
      <w:r w:rsidRPr="00B6259A">
        <w:rPr>
          <w:b/>
        </w:rPr>
        <w:t>web-frontend-server::</w:t>
      </w:r>
      <w:r>
        <w:t xml:space="preserve"> Service cho web tĩnh (Nginx).</w:t>
      </w:r>
    </w:p>
    <w:p w14:paraId="6A559F55" w14:textId="77777777" w:rsidR="00B6259A" w:rsidRDefault="00B6259A" w:rsidP="00B6259A">
      <w:pPr>
        <w:pStyle w:val="Nidungvnbn"/>
        <w:numPr>
          <w:ilvl w:val="0"/>
          <w:numId w:val="16"/>
        </w:numPr>
      </w:pPr>
      <w:r w:rsidRPr="00B6259A">
        <w:rPr>
          <w:b/>
        </w:rPr>
        <w:t>build: ./web-frontend-server:</w:t>
      </w:r>
      <w:r>
        <w:t xml:space="preserve"> Build từ thư mục chứa Dockerfile.</w:t>
      </w:r>
    </w:p>
    <w:p w14:paraId="71CE5D16" w14:textId="77777777" w:rsidR="00B6259A" w:rsidRDefault="00B6259A" w:rsidP="00B6259A">
      <w:pPr>
        <w:pStyle w:val="Nidungvnbn"/>
        <w:numPr>
          <w:ilvl w:val="0"/>
          <w:numId w:val="16"/>
        </w:numPr>
      </w:pPr>
      <w:r w:rsidRPr="00B6259A">
        <w:rPr>
          <w:b/>
        </w:rPr>
        <w:t>image: hotensv/web:latest:</w:t>
      </w:r>
      <w:r>
        <w:t xml:space="preserve"> Tên image sau build hoặc từ registry.</w:t>
      </w:r>
    </w:p>
    <w:p w14:paraId="14D613B3" w14:textId="77777777" w:rsidR="00B6259A" w:rsidRDefault="00B6259A" w:rsidP="00B6259A">
      <w:pPr>
        <w:pStyle w:val="Nidungvnbn"/>
        <w:numPr>
          <w:ilvl w:val="0"/>
          <w:numId w:val="16"/>
        </w:numPr>
      </w:pPr>
      <w:r w:rsidRPr="00B6259A">
        <w:rPr>
          <w:b/>
        </w:rPr>
        <w:t>container_name:</w:t>
      </w:r>
      <w:r>
        <w:t xml:space="preserve"> web-frontend-server: Tên container cụ thể.</w:t>
      </w:r>
    </w:p>
    <w:p w14:paraId="73BE737F" w14:textId="77777777" w:rsidR="00B6259A" w:rsidRDefault="00B6259A" w:rsidP="00B6259A">
      <w:pPr>
        <w:pStyle w:val="Nidungvnbn"/>
        <w:numPr>
          <w:ilvl w:val="0"/>
          <w:numId w:val="16"/>
        </w:numPr>
      </w:pPr>
      <w:r w:rsidRPr="00B6259A">
        <w:rPr>
          <w:b/>
        </w:rPr>
        <w:t>networks: [cloud-net]:</w:t>
      </w:r>
      <w:r>
        <w:t xml:space="preserve"> Kết nối mạng (lặp ở tất cả service, dùng cho giao tiếp nội bộ).</w:t>
      </w:r>
    </w:p>
    <w:p w14:paraId="6C61B530" w14:textId="77777777" w:rsidR="00B6259A" w:rsidRDefault="00B6259A" w:rsidP="00B6259A">
      <w:pPr>
        <w:pStyle w:val="Nidungvnbn"/>
        <w:numPr>
          <w:ilvl w:val="0"/>
          <w:numId w:val="16"/>
        </w:numPr>
      </w:pPr>
      <w:r w:rsidRPr="00B6259A">
        <w:rPr>
          <w:b/>
        </w:rPr>
        <w:t>ports: ["8080:80"]:</w:t>
      </w:r>
      <w:r>
        <w:t xml:space="preserve"> Map port container (80) ra host (8080) (lặp tương tự ở các service).</w:t>
      </w:r>
    </w:p>
    <w:p w14:paraId="7B70DB8F" w14:textId="77777777" w:rsidR="00B6259A" w:rsidRDefault="00B6259A" w:rsidP="00B6259A">
      <w:pPr>
        <w:pStyle w:val="Nidungvnbn"/>
        <w:numPr>
          <w:ilvl w:val="0"/>
          <w:numId w:val="16"/>
        </w:numPr>
      </w:pPr>
      <w:r w:rsidRPr="00B6259A">
        <w:rPr>
          <w:b/>
        </w:rPr>
        <w:t>restart: unless-stopped:</w:t>
      </w:r>
      <w:r>
        <w:t xml:space="preserve"> Restart trừ khi dừng thủ công (lặp ở hầu hết).</w:t>
      </w:r>
    </w:p>
    <w:p w14:paraId="33A3F729" w14:textId="77777777" w:rsidR="00B6259A" w:rsidRDefault="00B6259A" w:rsidP="00B6259A">
      <w:pPr>
        <w:pStyle w:val="Nidungvnbn"/>
        <w:numPr>
          <w:ilvl w:val="0"/>
          <w:numId w:val="16"/>
        </w:numPr>
      </w:pPr>
      <w:r w:rsidRPr="00B6259A">
        <w:rPr>
          <w:b/>
        </w:rPr>
        <w:t>application-backend-server::</w:t>
      </w:r>
      <w:r>
        <w:t xml:space="preserve"> Service cho backend API (Flask).</w:t>
      </w:r>
    </w:p>
    <w:p w14:paraId="344D9D43" w14:textId="77777777" w:rsidR="00B6259A" w:rsidRDefault="00B6259A" w:rsidP="00B6259A">
      <w:pPr>
        <w:pStyle w:val="Nidungvnbn"/>
        <w:numPr>
          <w:ilvl w:val="0"/>
          <w:numId w:val="16"/>
        </w:numPr>
      </w:pPr>
      <w:r w:rsidRPr="00B6259A">
        <w:rPr>
          <w:b/>
        </w:rPr>
        <w:t>build: ./application-backend-server:</w:t>
      </w:r>
      <w:r>
        <w:t xml:space="preserve"> Build từ thư mục.</w:t>
      </w:r>
    </w:p>
    <w:p w14:paraId="2096E41D" w14:textId="77777777" w:rsidR="00B6259A" w:rsidRDefault="00B6259A" w:rsidP="00B6259A">
      <w:pPr>
        <w:pStyle w:val="Nidungvnbn"/>
        <w:numPr>
          <w:ilvl w:val="0"/>
          <w:numId w:val="16"/>
        </w:numPr>
      </w:pPr>
      <w:r w:rsidRPr="00B6259A">
        <w:rPr>
          <w:b/>
        </w:rPr>
        <w:t>image: hotensv/app:latest:</w:t>
      </w:r>
      <w:r>
        <w:t xml:space="preserve"> Tên image.</w:t>
      </w:r>
    </w:p>
    <w:p w14:paraId="57B9FF08" w14:textId="77777777" w:rsidR="00B6259A" w:rsidRDefault="00B6259A" w:rsidP="00B6259A">
      <w:pPr>
        <w:pStyle w:val="Nidungvnbn"/>
        <w:numPr>
          <w:ilvl w:val="0"/>
          <w:numId w:val="16"/>
        </w:numPr>
      </w:pPr>
      <w:r w:rsidRPr="00B6259A">
        <w:rPr>
          <w:b/>
        </w:rPr>
        <w:t>container_name:</w:t>
      </w:r>
      <w:r>
        <w:t xml:space="preserve"> application-backend-server: Tên container.</w:t>
      </w:r>
    </w:p>
    <w:p w14:paraId="1579AF39" w14:textId="77777777" w:rsidR="00B6259A" w:rsidRDefault="00B6259A" w:rsidP="00B6259A">
      <w:pPr>
        <w:pStyle w:val="Nidungvnbn"/>
        <w:numPr>
          <w:ilvl w:val="0"/>
          <w:numId w:val="16"/>
        </w:numPr>
      </w:pPr>
      <w:r w:rsidRPr="00B6259A">
        <w:rPr>
          <w:b/>
        </w:rPr>
        <w:t>ports: ["8085:8081"]:</w:t>
      </w:r>
      <w:r>
        <w:t xml:space="preserve"> Map port.</w:t>
      </w:r>
    </w:p>
    <w:p w14:paraId="7843E4F6" w14:textId="77777777" w:rsidR="00B6259A" w:rsidRDefault="00B6259A" w:rsidP="00B6259A">
      <w:pPr>
        <w:pStyle w:val="Nidungvnbn"/>
        <w:numPr>
          <w:ilvl w:val="0"/>
          <w:numId w:val="16"/>
        </w:numPr>
      </w:pPr>
      <w:r w:rsidRPr="00B6259A">
        <w:rPr>
          <w:b/>
        </w:rPr>
        <w:t>environment::</w:t>
      </w:r>
      <w:r>
        <w:t xml:space="preserve"> Biến môi trường.</w:t>
      </w:r>
    </w:p>
    <w:p w14:paraId="5FB3A79A" w14:textId="77777777" w:rsidR="00B6259A" w:rsidRDefault="00B6259A" w:rsidP="00B6259A">
      <w:pPr>
        <w:pStyle w:val="Nidungvnbn"/>
        <w:numPr>
          <w:ilvl w:val="0"/>
          <w:numId w:val="16"/>
        </w:numPr>
      </w:pPr>
      <w:r w:rsidRPr="00B6259A">
        <w:rPr>
          <w:b/>
        </w:rPr>
        <w:t>OIDC_ISSUER: "http://authentication-identity-server:8080/realms/master":</w:t>
      </w:r>
      <w:r>
        <w:t xml:space="preserve"> URL issuer OIDC.</w:t>
      </w:r>
    </w:p>
    <w:p w14:paraId="0A31B111" w14:textId="77777777" w:rsidR="00B6259A" w:rsidRDefault="00B6259A" w:rsidP="00B6259A">
      <w:pPr>
        <w:pStyle w:val="Nidungvnbn"/>
        <w:numPr>
          <w:ilvl w:val="0"/>
          <w:numId w:val="16"/>
        </w:numPr>
      </w:pPr>
      <w:r w:rsidRPr="00B6259A">
        <w:rPr>
          <w:b/>
        </w:rPr>
        <w:t>OIDC_AUDIENCE: "myapp":</w:t>
      </w:r>
      <w:r>
        <w:t xml:space="preserve"> Audience cho token.</w:t>
      </w:r>
    </w:p>
    <w:p w14:paraId="2F627ECB" w14:textId="77777777" w:rsidR="00B6259A" w:rsidRDefault="00B6259A" w:rsidP="00B6259A">
      <w:pPr>
        <w:pStyle w:val="Nidungvnbn"/>
        <w:numPr>
          <w:ilvl w:val="0"/>
          <w:numId w:val="16"/>
        </w:numPr>
      </w:pPr>
      <w:r w:rsidRPr="00B6259A">
        <w:rPr>
          <w:b/>
        </w:rPr>
        <w:t>relational-database-server::</w:t>
      </w:r>
      <w:r>
        <w:t xml:space="preserve"> Service cho DB (MariaDB).</w:t>
      </w:r>
    </w:p>
    <w:p w14:paraId="70A6EC43" w14:textId="77777777" w:rsidR="00B6259A" w:rsidRDefault="00B6259A" w:rsidP="00B6259A">
      <w:pPr>
        <w:pStyle w:val="Nidungvnbn"/>
        <w:numPr>
          <w:ilvl w:val="0"/>
          <w:numId w:val="16"/>
        </w:numPr>
      </w:pPr>
      <w:r w:rsidRPr="00B6259A">
        <w:rPr>
          <w:b/>
        </w:rPr>
        <w:t>image: mariadb:11:</w:t>
      </w:r>
      <w:r>
        <w:t xml:space="preserve"> Image sẵn từ registry (không build).</w:t>
      </w:r>
    </w:p>
    <w:p w14:paraId="4EC2C139" w14:textId="77777777" w:rsidR="00B6259A" w:rsidRDefault="00B6259A" w:rsidP="00B6259A">
      <w:pPr>
        <w:pStyle w:val="Nidungvnbn"/>
        <w:numPr>
          <w:ilvl w:val="0"/>
          <w:numId w:val="16"/>
        </w:numPr>
      </w:pPr>
      <w:r w:rsidRPr="00B6259A">
        <w:rPr>
          <w:b/>
        </w:rPr>
        <w:t>container_name:</w:t>
      </w:r>
      <w:r>
        <w:t xml:space="preserve"> </w:t>
      </w:r>
      <w:r w:rsidRPr="00747B34">
        <w:rPr>
          <w:b/>
        </w:rPr>
        <w:t>relational-database-server:</w:t>
      </w:r>
      <w:r>
        <w:t xml:space="preserve"> Tên.</w:t>
      </w:r>
    </w:p>
    <w:p w14:paraId="207B7D5A" w14:textId="77777777" w:rsidR="00B6259A" w:rsidRDefault="00B6259A" w:rsidP="00B6259A">
      <w:pPr>
        <w:pStyle w:val="Nidungvnbn"/>
        <w:numPr>
          <w:ilvl w:val="0"/>
          <w:numId w:val="16"/>
        </w:numPr>
      </w:pPr>
      <w:r w:rsidRPr="00747B34">
        <w:rPr>
          <w:b/>
        </w:rPr>
        <w:t>environment::</w:t>
      </w:r>
      <w:r>
        <w:t xml:space="preserve"> Biến.</w:t>
      </w:r>
    </w:p>
    <w:p w14:paraId="3C84B0C6" w14:textId="77777777" w:rsidR="00B6259A" w:rsidRDefault="00B6259A" w:rsidP="00B6259A">
      <w:pPr>
        <w:pStyle w:val="Nidungvnbn"/>
        <w:numPr>
          <w:ilvl w:val="0"/>
          <w:numId w:val="16"/>
        </w:numPr>
      </w:pPr>
      <w:r w:rsidRPr="00747B34">
        <w:rPr>
          <w:b/>
        </w:rPr>
        <w:lastRenderedPageBreak/>
        <w:t>MARIADB_ROOT_PASSWORD: root:</w:t>
      </w:r>
      <w:r>
        <w:t xml:space="preserve"> Password root.</w:t>
      </w:r>
    </w:p>
    <w:p w14:paraId="497E75EB" w14:textId="77777777" w:rsidR="00B6259A" w:rsidRDefault="00B6259A" w:rsidP="00B6259A">
      <w:pPr>
        <w:pStyle w:val="Nidungvnbn"/>
        <w:numPr>
          <w:ilvl w:val="0"/>
          <w:numId w:val="16"/>
        </w:numPr>
      </w:pPr>
      <w:r w:rsidRPr="00747B34">
        <w:rPr>
          <w:b/>
        </w:rPr>
        <w:t>MARIADB_DATABASE: minicloud:</w:t>
      </w:r>
      <w:r>
        <w:t xml:space="preserve"> Tên DB mặc định.</w:t>
      </w:r>
    </w:p>
    <w:p w14:paraId="137E97FC" w14:textId="77777777" w:rsidR="00B6259A" w:rsidRDefault="00B6259A" w:rsidP="00B6259A">
      <w:pPr>
        <w:pStyle w:val="Nidungvnbn"/>
        <w:numPr>
          <w:ilvl w:val="0"/>
          <w:numId w:val="16"/>
        </w:numPr>
      </w:pPr>
      <w:r w:rsidRPr="00747B34">
        <w:rPr>
          <w:b/>
        </w:rPr>
        <w:t>volumes: - ./relational-database-server/init:/docker-entrypoint-initdb.d:ro:</w:t>
      </w:r>
      <w:r>
        <w:t xml:space="preserve"> Mount thư mục init để chạy SQL init (read-only).</w:t>
      </w:r>
    </w:p>
    <w:p w14:paraId="7A994954" w14:textId="77777777" w:rsidR="00B6259A" w:rsidRPr="00747B34" w:rsidRDefault="00B6259A" w:rsidP="00B6259A">
      <w:pPr>
        <w:pStyle w:val="Nidungvnbn"/>
        <w:numPr>
          <w:ilvl w:val="0"/>
          <w:numId w:val="16"/>
        </w:numPr>
        <w:rPr>
          <w:b/>
        </w:rPr>
      </w:pPr>
      <w:r w:rsidRPr="00747B34">
        <w:rPr>
          <w:b/>
        </w:rPr>
        <w:t>ports: ["3306:3306"]: Map port.</w:t>
      </w:r>
    </w:p>
    <w:p w14:paraId="659F10DA" w14:textId="77777777" w:rsidR="00B6259A" w:rsidRDefault="00B6259A" w:rsidP="00B6259A">
      <w:pPr>
        <w:pStyle w:val="Nidungvnbn"/>
        <w:numPr>
          <w:ilvl w:val="0"/>
          <w:numId w:val="16"/>
        </w:numPr>
      </w:pPr>
      <w:r w:rsidRPr="00747B34">
        <w:rPr>
          <w:b/>
        </w:rPr>
        <w:t>authentication-identity-server::</w:t>
      </w:r>
      <w:r>
        <w:t xml:space="preserve"> Service cho auth (Keycloak).</w:t>
      </w:r>
    </w:p>
    <w:p w14:paraId="2256666B" w14:textId="77777777" w:rsidR="00B6259A" w:rsidRDefault="00B6259A" w:rsidP="00B6259A">
      <w:pPr>
        <w:pStyle w:val="Nidungvnbn"/>
        <w:numPr>
          <w:ilvl w:val="0"/>
          <w:numId w:val="16"/>
        </w:numPr>
      </w:pPr>
      <w:r w:rsidRPr="00747B34">
        <w:rPr>
          <w:b/>
        </w:rPr>
        <w:t>image: quay.io/keycloak/keycloak:latest:</w:t>
      </w:r>
      <w:r>
        <w:t xml:space="preserve"> Image.</w:t>
      </w:r>
    </w:p>
    <w:p w14:paraId="67A3EDF0" w14:textId="77777777" w:rsidR="00B6259A" w:rsidRDefault="00B6259A" w:rsidP="00B6259A">
      <w:pPr>
        <w:pStyle w:val="Nidungvnbn"/>
        <w:numPr>
          <w:ilvl w:val="0"/>
          <w:numId w:val="16"/>
        </w:numPr>
      </w:pPr>
      <w:r w:rsidRPr="00747B34">
        <w:rPr>
          <w:b/>
        </w:rPr>
        <w:t>container_name: authentication-identity-server:</w:t>
      </w:r>
      <w:r>
        <w:t xml:space="preserve"> Tên.</w:t>
      </w:r>
    </w:p>
    <w:p w14:paraId="16EBEC94" w14:textId="77777777" w:rsidR="00B6259A" w:rsidRDefault="00B6259A" w:rsidP="00B6259A">
      <w:pPr>
        <w:pStyle w:val="Nidungvnbn"/>
        <w:numPr>
          <w:ilvl w:val="0"/>
          <w:numId w:val="16"/>
        </w:numPr>
      </w:pPr>
      <w:r w:rsidRPr="00747B34">
        <w:rPr>
          <w:b/>
        </w:rPr>
        <w:t>command: start-dev:</w:t>
      </w:r>
      <w:r>
        <w:t xml:space="preserve"> Chạy mode dev (lệnh tùy chỉnh).</w:t>
      </w:r>
    </w:p>
    <w:p w14:paraId="73DF9BD1" w14:textId="77777777" w:rsidR="00B6259A" w:rsidRDefault="00B6259A" w:rsidP="00B6259A">
      <w:pPr>
        <w:pStyle w:val="Nidungvnbn"/>
        <w:numPr>
          <w:ilvl w:val="0"/>
          <w:numId w:val="16"/>
        </w:numPr>
      </w:pPr>
      <w:r w:rsidRPr="00747B34">
        <w:rPr>
          <w:b/>
        </w:rPr>
        <w:t>environment::</w:t>
      </w:r>
      <w:r>
        <w:t xml:space="preserve"> Biến.</w:t>
      </w:r>
    </w:p>
    <w:p w14:paraId="646987A7" w14:textId="77777777" w:rsidR="00B6259A" w:rsidRDefault="00B6259A" w:rsidP="00B6259A">
      <w:pPr>
        <w:pStyle w:val="Nidungvnbn"/>
        <w:numPr>
          <w:ilvl w:val="0"/>
          <w:numId w:val="16"/>
        </w:numPr>
      </w:pPr>
      <w:r w:rsidRPr="00747B34">
        <w:rPr>
          <w:b/>
        </w:rPr>
        <w:t>KC_BOOTSTRAP_ADMIN_USERNAME: admin:</w:t>
      </w:r>
      <w:r>
        <w:t xml:space="preserve"> Username admin.</w:t>
      </w:r>
    </w:p>
    <w:p w14:paraId="3F85ECB5" w14:textId="77777777" w:rsidR="00B6259A" w:rsidRDefault="00B6259A" w:rsidP="00B6259A">
      <w:pPr>
        <w:pStyle w:val="Nidungvnbn"/>
        <w:numPr>
          <w:ilvl w:val="0"/>
          <w:numId w:val="16"/>
        </w:numPr>
      </w:pPr>
      <w:r w:rsidRPr="00747B34">
        <w:rPr>
          <w:b/>
        </w:rPr>
        <w:t>KC_BOOTSTRAP_ADMIN_PASSWORD:</w:t>
      </w:r>
      <w:r>
        <w:t xml:space="preserve"> </w:t>
      </w:r>
      <w:r w:rsidRPr="00747B34">
        <w:rPr>
          <w:b/>
        </w:rPr>
        <w:t>admin:</w:t>
      </w:r>
      <w:r>
        <w:t xml:space="preserve"> Password admin.</w:t>
      </w:r>
    </w:p>
    <w:p w14:paraId="0FD6A9D5" w14:textId="77777777" w:rsidR="00B6259A" w:rsidRDefault="00B6259A" w:rsidP="00B6259A">
      <w:pPr>
        <w:pStyle w:val="Nidungvnbn"/>
        <w:numPr>
          <w:ilvl w:val="0"/>
          <w:numId w:val="16"/>
        </w:numPr>
      </w:pPr>
      <w:r w:rsidRPr="00747B34">
        <w:rPr>
          <w:b/>
        </w:rPr>
        <w:t>KC_HOSTNAME: localhost:</w:t>
      </w:r>
      <w:r>
        <w:t xml:space="preserve"> Hostname.</w:t>
      </w:r>
    </w:p>
    <w:p w14:paraId="393E0E32" w14:textId="77777777" w:rsidR="00B6259A" w:rsidRDefault="00B6259A" w:rsidP="00B6259A">
      <w:pPr>
        <w:pStyle w:val="Nidungvnbn"/>
        <w:numPr>
          <w:ilvl w:val="0"/>
          <w:numId w:val="16"/>
        </w:numPr>
      </w:pPr>
      <w:r w:rsidRPr="00747B34">
        <w:rPr>
          <w:b/>
        </w:rPr>
        <w:t>KC_HOSTNAME_STRICT: "false":</w:t>
      </w:r>
      <w:r>
        <w:t xml:space="preserve"> Tắt strict hostname.</w:t>
      </w:r>
    </w:p>
    <w:p w14:paraId="1CB36863" w14:textId="77777777" w:rsidR="00B6259A" w:rsidRDefault="00B6259A" w:rsidP="00B6259A">
      <w:pPr>
        <w:pStyle w:val="Nidungvnbn"/>
        <w:numPr>
          <w:ilvl w:val="0"/>
          <w:numId w:val="16"/>
        </w:numPr>
      </w:pPr>
      <w:r w:rsidRPr="00747B34">
        <w:rPr>
          <w:b/>
        </w:rPr>
        <w:t>KC_HTTP_ENABLED: "true":</w:t>
      </w:r>
      <w:r>
        <w:t xml:space="preserve"> Bật HTTP.</w:t>
      </w:r>
    </w:p>
    <w:p w14:paraId="29B857BC" w14:textId="77777777" w:rsidR="00B6259A" w:rsidRDefault="00B6259A" w:rsidP="00B6259A">
      <w:pPr>
        <w:pStyle w:val="Nidungvnbn"/>
        <w:numPr>
          <w:ilvl w:val="0"/>
          <w:numId w:val="16"/>
        </w:numPr>
      </w:pPr>
      <w:r w:rsidRPr="00747B34">
        <w:rPr>
          <w:b/>
        </w:rPr>
        <w:t>ports: ["8081:8080"]:</w:t>
      </w:r>
      <w:r>
        <w:t xml:space="preserve"> Map port.</w:t>
      </w:r>
    </w:p>
    <w:p w14:paraId="200AA2DD" w14:textId="77777777" w:rsidR="00B6259A" w:rsidRDefault="00B6259A" w:rsidP="00B6259A">
      <w:pPr>
        <w:pStyle w:val="Nidungvnbn"/>
        <w:numPr>
          <w:ilvl w:val="0"/>
          <w:numId w:val="16"/>
        </w:numPr>
      </w:pPr>
      <w:r w:rsidRPr="00747B34">
        <w:rPr>
          <w:b/>
        </w:rPr>
        <w:t>object-storage-server::</w:t>
      </w:r>
      <w:r>
        <w:t xml:space="preserve"> Service cho storage (MinIO).</w:t>
      </w:r>
    </w:p>
    <w:p w14:paraId="5316AA69" w14:textId="77777777" w:rsidR="00B6259A" w:rsidRDefault="00B6259A" w:rsidP="00B6259A">
      <w:pPr>
        <w:pStyle w:val="Nidungvnbn"/>
        <w:numPr>
          <w:ilvl w:val="0"/>
          <w:numId w:val="16"/>
        </w:numPr>
      </w:pPr>
      <w:r w:rsidRPr="00747B34">
        <w:rPr>
          <w:b/>
        </w:rPr>
        <w:t>image: minio/minio:</w:t>
      </w:r>
      <w:r>
        <w:t xml:space="preserve"> Image.</w:t>
      </w:r>
    </w:p>
    <w:p w14:paraId="27946BD7" w14:textId="77777777" w:rsidR="00B6259A" w:rsidRDefault="00B6259A" w:rsidP="00B6259A">
      <w:pPr>
        <w:pStyle w:val="Nidungvnbn"/>
        <w:numPr>
          <w:ilvl w:val="0"/>
          <w:numId w:val="16"/>
        </w:numPr>
      </w:pPr>
      <w:r w:rsidRPr="00747B34">
        <w:rPr>
          <w:b/>
        </w:rPr>
        <w:t>container_name: object-storage-server:</w:t>
      </w:r>
      <w:r>
        <w:t xml:space="preserve"> Tên.</w:t>
      </w:r>
    </w:p>
    <w:p w14:paraId="03F9EDF4" w14:textId="77777777" w:rsidR="00B6259A" w:rsidRDefault="00B6259A" w:rsidP="00B6259A">
      <w:pPr>
        <w:pStyle w:val="Nidungvnbn"/>
        <w:numPr>
          <w:ilvl w:val="0"/>
          <w:numId w:val="16"/>
        </w:numPr>
      </w:pPr>
      <w:r w:rsidRPr="00747B34">
        <w:rPr>
          <w:b/>
        </w:rPr>
        <w:t>command: server /data --console-address ":9001":</w:t>
      </w:r>
      <w:r>
        <w:t xml:space="preserve"> Chạy server với console port.</w:t>
      </w:r>
    </w:p>
    <w:p w14:paraId="262A4AC3" w14:textId="77777777" w:rsidR="00B6259A" w:rsidRDefault="00B6259A" w:rsidP="00B6259A">
      <w:pPr>
        <w:pStyle w:val="Nidungvnbn"/>
        <w:numPr>
          <w:ilvl w:val="0"/>
          <w:numId w:val="16"/>
        </w:numPr>
      </w:pPr>
      <w:r w:rsidRPr="00747B34">
        <w:rPr>
          <w:b/>
        </w:rPr>
        <w:t>environment::</w:t>
      </w:r>
      <w:r>
        <w:t xml:space="preserve"> Biến.</w:t>
      </w:r>
    </w:p>
    <w:p w14:paraId="3F82D941" w14:textId="77777777" w:rsidR="00B6259A" w:rsidRDefault="00B6259A" w:rsidP="00B6259A">
      <w:pPr>
        <w:pStyle w:val="Nidungvnbn"/>
        <w:numPr>
          <w:ilvl w:val="0"/>
          <w:numId w:val="16"/>
        </w:numPr>
      </w:pPr>
      <w:r w:rsidRPr="00747B34">
        <w:rPr>
          <w:b/>
        </w:rPr>
        <w:t>MINIO_ROOT_USER: minioadmin:</w:t>
      </w:r>
      <w:r>
        <w:t xml:space="preserve"> User root.</w:t>
      </w:r>
    </w:p>
    <w:p w14:paraId="19D57838" w14:textId="77777777" w:rsidR="00B6259A" w:rsidRDefault="00B6259A" w:rsidP="00B6259A">
      <w:pPr>
        <w:pStyle w:val="Nidungvnbn"/>
        <w:numPr>
          <w:ilvl w:val="0"/>
          <w:numId w:val="16"/>
        </w:numPr>
      </w:pPr>
      <w:r w:rsidRPr="00747B34">
        <w:rPr>
          <w:b/>
        </w:rPr>
        <w:t>MINIO_ROOT_PASSWORD: minioadmin</w:t>
      </w:r>
      <w:r>
        <w:t>: Password.</w:t>
      </w:r>
    </w:p>
    <w:p w14:paraId="2D71BB82" w14:textId="77777777" w:rsidR="00B6259A" w:rsidRDefault="00B6259A" w:rsidP="00B6259A">
      <w:pPr>
        <w:pStyle w:val="Nidungvnbn"/>
        <w:numPr>
          <w:ilvl w:val="0"/>
          <w:numId w:val="16"/>
        </w:numPr>
      </w:pPr>
      <w:r w:rsidRPr="00747B34">
        <w:rPr>
          <w:b/>
        </w:rPr>
        <w:t>volumes: - ./object-storage-server/data:/data:</w:t>
      </w:r>
      <w:r>
        <w:t xml:space="preserve"> Mount data bền vững.</w:t>
      </w:r>
    </w:p>
    <w:p w14:paraId="7F3348C8" w14:textId="77777777" w:rsidR="00B6259A" w:rsidRDefault="00B6259A" w:rsidP="00B6259A">
      <w:pPr>
        <w:pStyle w:val="Nidungvnbn"/>
        <w:numPr>
          <w:ilvl w:val="0"/>
          <w:numId w:val="16"/>
        </w:numPr>
      </w:pPr>
      <w:r w:rsidRPr="00747B34">
        <w:rPr>
          <w:b/>
        </w:rPr>
        <w:lastRenderedPageBreak/>
        <w:t>ports: - "9000:9000" - "9001:9001":</w:t>
      </w:r>
      <w:r>
        <w:t xml:space="preserve"> Map nhiều port.</w:t>
      </w:r>
    </w:p>
    <w:p w14:paraId="6D7C29B3" w14:textId="77777777" w:rsidR="00B6259A" w:rsidRDefault="00B6259A" w:rsidP="00B6259A">
      <w:pPr>
        <w:pStyle w:val="Nidungvnbn"/>
        <w:numPr>
          <w:ilvl w:val="0"/>
          <w:numId w:val="16"/>
        </w:numPr>
      </w:pPr>
      <w:r w:rsidRPr="00747B34">
        <w:rPr>
          <w:b/>
        </w:rPr>
        <w:t>internal-dns-server::</w:t>
      </w:r>
      <w:r>
        <w:t xml:space="preserve"> Service cho DNS (Bind9).</w:t>
      </w:r>
    </w:p>
    <w:p w14:paraId="4F589A68" w14:textId="77777777" w:rsidR="00B6259A" w:rsidRDefault="00B6259A" w:rsidP="00B6259A">
      <w:pPr>
        <w:pStyle w:val="Nidungvnbn"/>
        <w:numPr>
          <w:ilvl w:val="0"/>
          <w:numId w:val="16"/>
        </w:numPr>
      </w:pPr>
      <w:r w:rsidRPr="00747B34">
        <w:rPr>
          <w:b/>
        </w:rPr>
        <w:t>image: internetsystemsconsortium/bind9:9.18:</w:t>
      </w:r>
      <w:r>
        <w:t xml:space="preserve"> Image.</w:t>
      </w:r>
    </w:p>
    <w:p w14:paraId="152874A8" w14:textId="77777777" w:rsidR="00B6259A" w:rsidRDefault="00B6259A" w:rsidP="00B6259A">
      <w:pPr>
        <w:pStyle w:val="Nidungvnbn"/>
        <w:numPr>
          <w:ilvl w:val="0"/>
          <w:numId w:val="16"/>
        </w:numPr>
      </w:pPr>
      <w:r w:rsidRPr="00747B34">
        <w:rPr>
          <w:b/>
        </w:rPr>
        <w:t>container_name: internal-dns-server:</w:t>
      </w:r>
      <w:r>
        <w:t xml:space="preserve"> Tên.</w:t>
      </w:r>
    </w:p>
    <w:p w14:paraId="4C100196" w14:textId="77777777" w:rsidR="00B6259A" w:rsidRDefault="00B6259A" w:rsidP="00B6259A">
      <w:pPr>
        <w:pStyle w:val="Nidungvnbn"/>
        <w:numPr>
          <w:ilvl w:val="0"/>
          <w:numId w:val="16"/>
        </w:numPr>
      </w:pPr>
      <w:r w:rsidRPr="00747B34">
        <w:rPr>
          <w:b/>
        </w:rPr>
        <w:t>ports: ["1053:53/udp"]:</w:t>
      </w:r>
      <w:r>
        <w:t xml:space="preserve"> Map port UDP.</w:t>
      </w:r>
    </w:p>
    <w:p w14:paraId="1D19A5F2" w14:textId="77777777" w:rsidR="00B6259A" w:rsidRDefault="00B6259A" w:rsidP="00B6259A">
      <w:pPr>
        <w:pStyle w:val="Nidungvnbn"/>
        <w:numPr>
          <w:ilvl w:val="0"/>
          <w:numId w:val="16"/>
        </w:numPr>
      </w:pPr>
      <w:r w:rsidRPr="00747B34">
        <w:rPr>
          <w:b/>
        </w:rPr>
        <w:t>volumes: - ./internal-dns-server/named.conf.options:/etc/bind/named.conf.options:ro ...:</w:t>
      </w:r>
      <w:r>
        <w:t xml:space="preserve"> Mount config files (read-only).</w:t>
      </w:r>
    </w:p>
    <w:p w14:paraId="7BFFEF34" w14:textId="77777777" w:rsidR="00B6259A" w:rsidRDefault="00B6259A" w:rsidP="00B6259A">
      <w:pPr>
        <w:pStyle w:val="Nidungvnbn"/>
        <w:numPr>
          <w:ilvl w:val="0"/>
          <w:numId w:val="16"/>
        </w:numPr>
      </w:pPr>
      <w:r w:rsidRPr="00747B34">
        <w:rPr>
          <w:b/>
        </w:rPr>
        <w:t>monitoring-node-exporter-server::</w:t>
      </w:r>
      <w:r>
        <w:t xml:space="preserve"> Service cho Node Exporter (metrics).</w:t>
      </w:r>
    </w:p>
    <w:p w14:paraId="2488AA3C" w14:textId="77777777" w:rsidR="00B6259A" w:rsidRDefault="00B6259A" w:rsidP="00B6259A">
      <w:pPr>
        <w:pStyle w:val="Nidungvnbn"/>
        <w:numPr>
          <w:ilvl w:val="0"/>
          <w:numId w:val="16"/>
        </w:numPr>
      </w:pPr>
      <w:r w:rsidRPr="00747B34">
        <w:rPr>
          <w:b/>
        </w:rPr>
        <w:t>image: prom/node-exporter:latest</w:t>
      </w:r>
      <w:r>
        <w:t>: Image.</w:t>
      </w:r>
    </w:p>
    <w:p w14:paraId="29F77B84" w14:textId="77777777" w:rsidR="00B6259A" w:rsidRDefault="00B6259A" w:rsidP="00B6259A">
      <w:pPr>
        <w:pStyle w:val="Nidungvnbn"/>
        <w:numPr>
          <w:ilvl w:val="0"/>
          <w:numId w:val="16"/>
        </w:numPr>
      </w:pPr>
      <w:r w:rsidRPr="00747B34">
        <w:rPr>
          <w:b/>
        </w:rPr>
        <w:t>container_name: monitoring-node-exporter-server:</w:t>
      </w:r>
      <w:r>
        <w:t xml:space="preserve"> Tên.</w:t>
      </w:r>
    </w:p>
    <w:p w14:paraId="164A47E1" w14:textId="77777777" w:rsidR="00B6259A" w:rsidRDefault="00B6259A" w:rsidP="00B6259A">
      <w:pPr>
        <w:pStyle w:val="Nidungvnbn"/>
        <w:numPr>
          <w:ilvl w:val="0"/>
          <w:numId w:val="16"/>
        </w:numPr>
      </w:pPr>
      <w:r w:rsidRPr="00747B34">
        <w:rPr>
          <w:b/>
        </w:rPr>
        <w:t>ports: ["9100:9100"]:</w:t>
      </w:r>
      <w:r>
        <w:t xml:space="preserve"> Map port.</w:t>
      </w:r>
    </w:p>
    <w:p w14:paraId="3AB43CCF" w14:textId="77777777" w:rsidR="00B6259A" w:rsidRDefault="00B6259A" w:rsidP="00B6259A">
      <w:pPr>
        <w:pStyle w:val="Nidungvnbn"/>
        <w:numPr>
          <w:ilvl w:val="0"/>
          <w:numId w:val="16"/>
        </w:numPr>
      </w:pPr>
      <w:r w:rsidRPr="00747B34">
        <w:rPr>
          <w:b/>
        </w:rPr>
        <w:t>monitoring-prometheus-server::</w:t>
      </w:r>
      <w:r>
        <w:t xml:space="preserve"> Service cho Prometheus.</w:t>
      </w:r>
    </w:p>
    <w:p w14:paraId="2F8DA246" w14:textId="77777777" w:rsidR="00B6259A" w:rsidRDefault="00B6259A" w:rsidP="00B6259A">
      <w:pPr>
        <w:pStyle w:val="Nidungvnbn"/>
        <w:numPr>
          <w:ilvl w:val="0"/>
          <w:numId w:val="16"/>
        </w:numPr>
      </w:pPr>
      <w:r w:rsidRPr="00747B34">
        <w:rPr>
          <w:b/>
        </w:rPr>
        <w:t>image: prom/prometheus:latest:</w:t>
      </w:r>
      <w:r>
        <w:t xml:space="preserve"> Image.</w:t>
      </w:r>
    </w:p>
    <w:p w14:paraId="67971F6F" w14:textId="77777777" w:rsidR="00B6259A" w:rsidRDefault="00B6259A" w:rsidP="00B6259A">
      <w:pPr>
        <w:pStyle w:val="Nidungvnbn"/>
        <w:numPr>
          <w:ilvl w:val="0"/>
          <w:numId w:val="16"/>
        </w:numPr>
      </w:pPr>
      <w:r w:rsidRPr="00747B34">
        <w:rPr>
          <w:b/>
        </w:rPr>
        <w:t>container_name: monitoring-prometheus-server:</w:t>
      </w:r>
      <w:r>
        <w:t xml:space="preserve"> Tên.</w:t>
      </w:r>
    </w:p>
    <w:p w14:paraId="2B9DD485" w14:textId="77777777" w:rsidR="00B6259A" w:rsidRDefault="00B6259A" w:rsidP="00B6259A">
      <w:pPr>
        <w:pStyle w:val="Nidungvnbn"/>
        <w:numPr>
          <w:ilvl w:val="0"/>
          <w:numId w:val="16"/>
        </w:numPr>
      </w:pPr>
      <w:r w:rsidRPr="00747B34">
        <w:rPr>
          <w:b/>
        </w:rPr>
        <w:t>ports: ["9090:9090"]:</w:t>
      </w:r>
      <w:r>
        <w:t xml:space="preserve"> Map port.</w:t>
      </w:r>
    </w:p>
    <w:p w14:paraId="60EEBB12" w14:textId="77777777" w:rsidR="00B6259A" w:rsidRDefault="00B6259A" w:rsidP="00B6259A">
      <w:pPr>
        <w:pStyle w:val="Nidungvnbn"/>
        <w:numPr>
          <w:ilvl w:val="0"/>
          <w:numId w:val="16"/>
        </w:numPr>
      </w:pPr>
      <w:r w:rsidRPr="00747B34">
        <w:rPr>
          <w:b/>
        </w:rPr>
        <w:t>volumes: - ./monitoring-prometheus-server/prometheus.yml:/etc/prometheus/prometheus.yml:ro:</w:t>
      </w:r>
      <w:r>
        <w:t xml:space="preserve"> Mount config.</w:t>
      </w:r>
    </w:p>
    <w:p w14:paraId="418B89B1" w14:textId="77777777" w:rsidR="00B6259A" w:rsidRDefault="00B6259A" w:rsidP="00B6259A">
      <w:pPr>
        <w:pStyle w:val="Nidungvnbn"/>
        <w:numPr>
          <w:ilvl w:val="0"/>
          <w:numId w:val="16"/>
        </w:numPr>
      </w:pPr>
      <w:r w:rsidRPr="00747B34">
        <w:rPr>
          <w:b/>
        </w:rPr>
        <w:t>monitoring-grafana-dashboard-server::</w:t>
      </w:r>
      <w:r>
        <w:t xml:space="preserve"> Service cho Grafana.</w:t>
      </w:r>
    </w:p>
    <w:p w14:paraId="212E1136" w14:textId="77777777" w:rsidR="00B6259A" w:rsidRDefault="00B6259A" w:rsidP="00B6259A">
      <w:pPr>
        <w:pStyle w:val="Nidungvnbn"/>
        <w:numPr>
          <w:ilvl w:val="0"/>
          <w:numId w:val="16"/>
        </w:numPr>
      </w:pPr>
      <w:r>
        <w:t>image: grafana/grafana:latest: Image.</w:t>
      </w:r>
    </w:p>
    <w:p w14:paraId="7F570A26" w14:textId="77777777" w:rsidR="00B6259A" w:rsidRDefault="00B6259A" w:rsidP="00B6259A">
      <w:pPr>
        <w:pStyle w:val="Nidungvnbn"/>
        <w:numPr>
          <w:ilvl w:val="0"/>
          <w:numId w:val="16"/>
        </w:numPr>
      </w:pPr>
      <w:r w:rsidRPr="00747B34">
        <w:rPr>
          <w:b/>
        </w:rPr>
        <w:t>container_name:</w:t>
      </w:r>
      <w:r>
        <w:t xml:space="preserve"> </w:t>
      </w:r>
      <w:r w:rsidRPr="00747B34">
        <w:rPr>
          <w:b/>
        </w:rPr>
        <w:t>monitoring-grafana-dashboard-server:</w:t>
      </w:r>
      <w:r>
        <w:t xml:space="preserve"> Tên.</w:t>
      </w:r>
    </w:p>
    <w:p w14:paraId="492D4339" w14:textId="77777777" w:rsidR="00B6259A" w:rsidRDefault="00B6259A" w:rsidP="00B6259A">
      <w:pPr>
        <w:pStyle w:val="Nidungvnbn"/>
        <w:numPr>
          <w:ilvl w:val="0"/>
          <w:numId w:val="16"/>
        </w:numPr>
      </w:pPr>
      <w:r w:rsidRPr="00747B34">
        <w:rPr>
          <w:b/>
        </w:rPr>
        <w:t>ports: ["3000:3000"]:</w:t>
      </w:r>
      <w:r>
        <w:t xml:space="preserve"> Map port.</w:t>
      </w:r>
    </w:p>
    <w:p w14:paraId="6878BF71" w14:textId="77777777" w:rsidR="00B6259A" w:rsidRPr="00747B34" w:rsidRDefault="00B6259A" w:rsidP="00B6259A">
      <w:pPr>
        <w:pStyle w:val="Nidungvnbn"/>
        <w:numPr>
          <w:ilvl w:val="0"/>
          <w:numId w:val="16"/>
        </w:numPr>
      </w:pPr>
      <w:r w:rsidRPr="00747B34">
        <w:rPr>
          <w:b/>
        </w:rPr>
        <w:t>api-gateway-proxy-server::</w:t>
      </w:r>
      <w:r w:rsidRPr="00747B34">
        <w:t xml:space="preserve"> Service cho proxy (Nginx).</w:t>
      </w:r>
    </w:p>
    <w:p w14:paraId="7B5534CE" w14:textId="77777777" w:rsidR="00B6259A" w:rsidRDefault="00B6259A" w:rsidP="00B6259A">
      <w:pPr>
        <w:pStyle w:val="Nidungvnbn"/>
        <w:numPr>
          <w:ilvl w:val="0"/>
          <w:numId w:val="16"/>
        </w:numPr>
      </w:pPr>
      <w:r w:rsidRPr="00747B34">
        <w:rPr>
          <w:b/>
        </w:rPr>
        <w:t>image: nginx:stable:</w:t>
      </w:r>
      <w:r>
        <w:t xml:space="preserve"> Image.</w:t>
      </w:r>
    </w:p>
    <w:p w14:paraId="0ED7AC1D" w14:textId="77777777" w:rsidR="00B6259A" w:rsidRDefault="00B6259A" w:rsidP="00B6259A">
      <w:pPr>
        <w:pStyle w:val="Nidungvnbn"/>
        <w:numPr>
          <w:ilvl w:val="0"/>
          <w:numId w:val="16"/>
        </w:numPr>
      </w:pPr>
      <w:r w:rsidRPr="00747B34">
        <w:rPr>
          <w:b/>
        </w:rPr>
        <w:t>container_name:</w:t>
      </w:r>
      <w:r>
        <w:t xml:space="preserve"> api-gateway-proxy-server: Tên.</w:t>
      </w:r>
    </w:p>
    <w:p w14:paraId="02F28FF5" w14:textId="77777777" w:rsidR="00B6259A" w:rsidRDefault="00B6259A" w:rsidP="00B6259A">
      <w:pPr>
        <w:pStyle w:val="Nidungvnbn"/>
        <w:numPr>
          <w:ilvl w:val="0"/>
          <w:numId w:val="16"/>
        </w:numPr>
      </w:pPr>
      <w:r w:rsidRPr="00747B34">
        <w:rPr>
          <w:b/>
        </w:rPr>
        <w:lastRenderedPageBreak/>
        <w:t>depends_on: - web-frontend-server - application-backend-server - authentication-identity-server:</w:t>
      </w:r>
      <w:r>
        <w:t xml:space="preserve"> Chờ service kia sẵn sàng trước khởi động.</w:t>
      </w:r>
    </w:p>
    <w:p w14:paraId="2E895F0E" w14:textId="77777777" w:rsidR="00B6259A" w:rsidRDefault="00B6259A" w:rsidP="00B6259A">
      <w:pPr>
        <w:pStyle w:val="Nidungvnbn"/>
        <w:numPr>
          <w:ilvl w:val="0"/>
          <w:numId w:val="16"/>
        </w:numPr>
      </w:pPr>
      <w:r w:rsidRPr="00747B34">
        <w:rPr>
          <w:b/>
        </w:rPr>
        <w:t>ports: ["80:80"]:</w:t>
      </w:r>
      <w:r>
        <w:t xml:space="preserve"> Map port.</w:t>
      </w:r>
    </w:p>
    <w:p w14:paraId="46671B39" w14:textId="005D83E7" w:rsidR="00B6259A" w:rsidRDefault="00B6259A" w:rsidP="00B6259A">
      <w:pPr>
        <w:pStyle w:val="Nidungvnbn"/>
        <w:numPr>
          <w:ilvl w:val="0"/>
          <w:numId w:val="16"/>
        </w:numPr>
      </w:pPr>
      <w:r w:rsidRPr="00747B34">
        <w:rPr>
          <w:b/>
        </w:rPr>
        <w:t>volumes: - ./api-gateway-proxy-server/nginx.conf:/etc/nginx/nginx.conf:ro:</w:t>
      </w:r>
      <w:r>
        <w:t xml:space="preserve"> Mount config.</w:t>
      </w:r>
    </w:p>
    <w:p w14:paraId="1E99D776" w14:textId="3AB049FD" w:rsidR="00FA2745" w:rsidRDefault="00FA2745" w:rsidP="00FA2745">
      <w:pPr>
        <w:pStyle w:val="Nidungvnbn"/>
      </w:pPr>
      <w:r>
        <w:rPr>
          <w:b/>
        </w:rPr>
        <w:t>Ý nghĩa:</w:t>
      </w:r>
      <w:r w:rsidRPr="00FA2745">
        <w:t xml:space="preserve"> Định nghĩa và khởi động toàn bộ hệ thống MyMiniCloud với 9 server bắt buộc + Node Exporter, mô phỏng hạ tầng cloud thu nhỏ như AWS/Azure/GCP – chỉ bằng một lệnh duy nhất, đảm bảo tính nhất quán, dễ deploy và quản lý.</w:t>
      </w:r>
    </w:p>
    <w:p w14:paraId="20FF2EA0" w14:textId="18A92DCA" w:rsidR="00747B34" w:rsidRDefault="00747B34" w:rsidP="00747B34">
      <w:pPr>
        <w:pStyle w:val="Heading2"/>
      </w:pPr>
      <w:bookmarkStart w:id="50" w:name="_Toc214707769"/>
      <w:r w:rsidRPr="00747B34">
        <w:t>Các file cấu hình quan trọng khác</w:t>
      </w:r>
      <w:bookmarkEnd w:id="50"/>
    </w:p>
    <w:p w14:paraId="2D4E4CB1" w14:textId="5A521326" w:rsidR="00747B34" w:rsidRDefault="006A2856" w:rsidP="00747B34">
      <w:pPr>
        <w:pStyle w:val="Heading3"/>
        <w:rPr>
          <w:lang w:val="vi-VN"/>
        </w:rPr>
      </w:pPr>
      <w:bookmarkStart w:id="51" w:name="_Toc214707770"/>
      <w:r>
        <w:t>a</w:t>
      </w:r>
      <w:r w:rsidRPr="006A2856">
        <w:rPr>
          <w:lang w:val="vi-VN"/>
        </w:rPr>
        <w:t xml:space="preserve">pi-gateway-proxy-server / </w:t>
      </w:r>
      <w:r w:rsidRPr="00747B34">
        <w:rPr>
          <w:lang w:val="vi-VN"/>
        </w:rPr>
        <w:t>nginx.conf</w:t>
      </w:r>
      <w:r w:rsidRPr="006A2856">
        <w:rPr>
          <w:lang w:val="vi-VN"/>
        </w:rPr>
        <w:t xml:space="preserve"> </w:t>
      </w:r>
      <w:r>
        <w:t>(</w:t>
      </w:r>
      <w:r w:rsidR="00747B34" w:rsidRPr="00747B34">
        <w:rPr>
          <w:lang w:val="vi-VN"/>
        </w:rPr>
        <w:t>Reverse Proxy</w:t>
      </w:r>
      <w:bookmarkEnd w:id="51"/>
      <w:r>
        <w:t>)</w:t>
      </w:r>
    </w:p>
    <w:p w14:paraId="69192952" w14:textId="316061FE" w:rsidR="006454C7" w:rsidRDefault="00D70BB6" w:rsidP="006A2856">
      <w:pPr>
        <w:pStyle w:val="Nidungvnbn"/>
        <w:jc w:val="center"/>
        <w:rPr>
          <w:lang w:val="vi-VN"/>
        </w:rPr>
      </w:pPr>
      <w:r w:rsidRPr="00D70BB6">
        <w:rPr>
          <w:lang w:val="vi-VN"/>
        </w:rPr>
        <w:lastRenderedPageBreak/>
        <w:drawing>
          <wp:inline distT="0" distB="0" distL="0" distR="0" wp14:anchorId="53A2828B" wp14:editId="4BF7B579">
            <wp:extent cx="5162844" cy="5979545"/>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166854" cy="5984189"/>
                    </a:xfrm>
                    <a:prstGeom prst="rect">
                      <a:avLst/>
                    </a:prstGeom>
                  </pic:spPr>
                </pic:pic>
              </a:graphicData>
            </a:graphic>
          </wp:inline>
        </w:drawing>
      </w:r>
    </w:p>
    <w:p w14:paraId="599C0DA3" w14:textId="792D9A59" w:rsidR="003E2325" w:rsidRPr="003E2325" w:rsidRDefault="003E2325" w:rsidP="003E2325">
      <w:pPr>
        <w:pStyle w:val="hinh"/>
      </w:pPr>
      <w:bookmarkStart w:id="52" w:name="_Toc214710600"/>
      <w:r w:rsidRPr="003E2325">
        <w:t>Hình 1</w:t>
      </w:r>
      <w:r>
        <w:t>7</w:t>
      </w:r>
      <w:r w:rsidRPr="003E2325">
        <w:t>. Mã của File</w:t>
      </w:r>
      <w:r w:rsidR="006A2856">
        <w:t xml:space="preserve">: </w:t>
      </w:r>
      <w:r w:rsidR="006A2856" w:rsidRPr="006A2856">
        <w:rPr>
          <w:lang w:val="vi-VN"/>
        </w:rPr>
        <w:t>api-gateway-proxy-server / nginx.conf</w:t>
      </w:r>
      <w:bookmarkEnd w:id="52"/>
    </w:p>
    <w:p w14:paraId="208D471E" w14:textId="6CA5FAE3" w:rsidR="00D70BB6" w:rsidRDefault="00D70BB6" w:rsidP="006454C7">
      <w:pPr>
        <w:pStyle w:val="Nidungvnbn"/>
        <w:rPr>
          <w:b/>
        </w:rPr>
      </w:pPr>
      <w:r w:rsidRPr="00D70BB6">
        <w:rPr>
          <w:b/>
        </w:rPr>
        <w:t>Giải  thích:</w:t>
      </w:r>
    </w:p>
    <w:p w14:paraId="6D5BCDF1" w14:textId="77777777" w:rsidR="00D70BB6" w:rsidRPr="00D70BB6" w:rsidRDefault="00D70BB6" w:rsidP="00C678AC">
      <w:pPr>
        <w:pStyle w:val="Nidungvnbn"/>
        <w:numPr>
          <w:ilvl w:val="0"/>
          <w:numId w:val="17"/>
        </w:numPr>
      </w:pPr>
      <w:r w:rsidRPr="00D70BB6">
        <w:rPr>
          <w:b/>
        </w:rPr>
        <w:t>events {}:</w:t>
      </w:r>
      <w:r w:rsidRPr="00D70BB6">
        <w:t xml:space="preserve"> Khối cấu hình cho events, mặc định rỗng để sử dụng settings mặc định của Nginx cho worker connections.</w:t>
      </w:r>
    </w:p>
    <w:p w14:paraId="75F884B1" w14:textId="77777777" w:rsidR="00D70BB6" w:rsidRPr="00D70BB6" w:rsidRDefault="00D70BB6" w:rsidP="00C678AC">
      <w:pPr>
        <w:pStyle w:val="Nidungvnbn"/>
        <w:numPr>
          <w:ilvl w:val="0"/>
          <w:numId w:val="17"/>
        </w:numPr>
      </w:pPr>
      <w:r w:rsidRPr="00D70BB6">
        <w:rPr>
          <w:b/>
        </w:rPr>
        <w:t>http {:</w:t>
      </w:r>
      <w:r w:rsidRPr="00D70BB6">
        <w:t xml:space="preserve"> Mở khối HTTP, chứa các chỉ thị liên quan đến giao thức HTTP.</w:t>
      </w:r>
    </w:p>
    <w:p w14:paraId="5A077B1A" w14:textId="77777777" w:rsidR="00D70BB6" w:rsidRPr="00D70BB6" w:rsidRDefault="00D70BB6" w:rsidP="00C678AC">
      <w:pPr>
        <w:pStyle w:val="Nidungvnbn"/>
        <w:numPr>
          <w:ilvl w:val="0"/>
          <w:numId w:val="17"/>
        </w:numPr>
      </w:pPr>
      <w:r w:rsidRPr="00D70BB6">
        <w:rPr>
          <w:b/>
        </w:rPr>
        <w:t>server {:</w:t>
      </w:r>
      <w:r w:rsidRPr="00D70BB6">
        <w:t xml:space="preserve"> Mở khối server, định nghĩa một virtual server xử lý request.</w:t>
      </w:r>
    </w:p>
    <w:p w14:paraId="6C0A7793" w14:textId="77777777" w:rsidR="00D70BB6" w:rsidRPr="00D70BB6" w:rsidRDefault="00D70BB6" w:rsidP="00C678AC">
      <w:pPr>
        <w:pStyle w:val="Nidungvnbn"/>
        <w:numPr>
          <w:ilvl w:val="0"/>
          <w:numId w:val="17"/>
        </w:numPr>
      </w:pPr>
      <w:r w:rsidRPr="00D70BB6">
        <w:rPr>
          <w:b/>
        </w:rPr>
        <w:t>listen 80;:</w:t>
      </w:r>
      <w:r w:rsidRPr="00D70BB6">
        <w:t xml:space="preserve"> Lắng nghe trên port 80 cho kết nối HTTP.</w:t>
      </w:r>
    </w:p>
    <w:p w14:paraId="689A2827" w14:textId="77777777" w:rsidR="00D70BB6" w:rsidRPr="00D70BB6" w:rsidRDefault="00D70BB6" w:rsidP="00C678AC">
      <w:pPr>
        <w:pStyle w:val="Nidungvnbn"/>
        <w:numPr>
          <w:ilvl w:val="0"/>
          <w:numId w:val="17"/>
        </w:numPr>
      </w:pPr>
      <w:r w:rsidRPr="00D70BB6">
        <w:rPr>
          <w:b/>
        </w:rPr>
        <w:lastRenderedPageBreak/>
        <w:t>location / {:</w:t>
      </w:r>
      <w:r w:rsidRPr="00D70BB6">
        <w:t xml:space="preserve"> Mở location cho path root (/), proxy tất cả request đến web tĩnh.</w:t>
      </w:r>
    </w:p>
    <w:p w14:paraId="7D0353C7" w14:textId="77777777" w:rsidR="00D70BB6" w:rsidRPr="00D70BB6" w:rsidRDefault="00D70BB6" w:rsidP="00C678AC">
      <w:pPr>
        <w:pStyle w:val="Nidungvnbn"/>
        <w:numPr>
          <w:ilvl w:val="0"/>
          <w:numId w:val="17"/>
        </w:numPr>
      </w:pPr>
      <w:r w:rsidRPr="00D70BB6">
        <w:rPr>
          <w:b/>
        </w:rPr>
        <w:t>proxy_pass http://web-frontend-server:80;:</w:t>
      </w:r>
      <w:r w:rsidRPr="00D70BB6">
        <w:t xml:space="preserve"> Chuyển tiếp request đến web-frontend-server trên port 80.</w:t>
      </w:r>
    </w:p>
    <w:p w14:paraId="03B203EA" w14:textId="77777777" w:rsidR="00D70BB6" w:rsidRPr="00D70BB6" w:rsidRDefault="00D70BB6" w:rsidP="00C678AC">
      <w:pPr>
        <w:pStyle w:val="Nidungvnbn"/>
        <w:numPr>
          <w:ilvl w:val="0"/>
          <w:numId w:val="17"/>
        </w:numPr>
      </w:pPr>
      <w:r w:rsidRPr="00D70BB6">
        <w:rPr>
          <w:b/>
        </w:rPr>
        <w:t>proxy_set_header Host $host;:</w:t>
      </w:r>
      <w:r w:rsidRPr="00D70BB6">
        <w:t xml:space="preserve"> Set header Host với giá trị host gốc từ client.</w:t>
      </w:r>
    </w:p>
    <w:p w14:paraId="5F4CDCFB" w14:textId="77777777" w:rsidR="00D70BB6" w:rsidRPr="00D70BB6" w:rsidRDefault="00D70BB6" w:rsidP="00C678AC">
      <w:pPr>
        <w:pStyle w:val="Nidungvnbn"/>
        <w:numPr>
          <w:ilvl w:val="0"/>
          <w:numId w:val="17"/>
        </w:numPr>
      </w:pPr>
      <w:r w:rsidRPr="00D70BB6">
        <w:rPr>
          <w:b/>
        </w:rPr>
        <w:t>proxy_set_header X-Real-IP $remote_addr;:</w:t>
      </w:r>
      <w:r w:rsidRPr="00D70BB6">
        <w:t xml:space="preserve"> Set header X-Real-IP với IP thực của client.</w:t>
      </w:r>
    </w:p>
    <w:p w14:paraId="22C67322" w14:textId="77777777" w:rsidR="00D70BB6" w:rsidRPr="00D70BB6" w:rsidRDefault="00D70BB6" w:rsidP="00C678AC">
      <w:pPr>
        <w:pStyle w:val="Nidungvnbn"/>
        <w:numPr>
          <w:ilvl w:val="0"/>
          <w:numId w:val="17"/>
        </w:numPr>
      </w:pPr>
      <w:r w:rsidRPr="00D70BB6">
        <w:rPr>
          <w:b/>
        </w:rPr>
        <w:t>proxy_set_header X-Forwarded-For $proxy_add_x_forwarded_for;:</w:t>
      </w:r>
      <w:r w:rsidRPr="00D70BB6">
        <w:t xml:space="preserve"> Set header X-Forwarded-For với danh sách IP proxy chain.</w:t>
      </w:r>
    </w:p>
    <w:p w14:paraId="323BB30C" w14:textId="77777777" w:rsidR="00D70BB6" w:rsidRPr="00D70BB6" w:rsidRDefault="00D70BB6" w:rsidP="00C678AC">
      <w:pPr>
        <w:pStyle w:val="Nidungvnbn"/>
        <w:numPr>
          <w:ilvl w:val="0"/>
          <w:numId w:val="17"/>
        </w:numPr>
      </w:pPr>
      <w:r w:rsidRPr="00D70BB6">
        <w:rPr>
          <w:b/>
        </w:rPr>
        <w:t>proxy_set_header X-Forwarded-Proto $scheme</w:t>
      </w:r>
      <w:r w:rsidRPr="00D70BB6">
        <w:t>;: Set header X-Forwarded-Proto với scheme (http/https) gốc.</w:t>
      </w:r>
    </w:p>
    <w:p w14:paraId="3750A914" w14:textId="77777777" w:rsidR="00D70BB6" w:rsidRPr="00D70BB6" w:rsidRDefault="00D70BB6" w:rsidP="00C678AC">
      <w:pPr>
        <w:pStyle w:val="Nidungvnbn"/>
        <w:numPr>
          <w:ilvl w:val="0"/>
          <w:numId w:val="17"/>
        </w:numPr>
      </w:pPr>
      <w:r w:rsidRPr="00D70BB6">
        <w:rPr>
          <w:b/>
        </w:rPr>
        <w:t>}:</w:t>
      </w:r>
      <w:r w:rsidRPr="00D70BB6">
        <w:t xml:space="preserve"> Đóng location /.</w:t>
      </w:r>
    </w:p>
    <w:p w14:paraId="2C733650" w14:textId="77777777" w:rsidR="00D70BB6" w:rsidRPr="00D70BB6" w:rsidRDefault="00D70BB6" w:rsidP="00C678AC">
      <w:pPr>
        <w:pStyle w:val="Nidungvnbn"/>
        <w:numPr>
          <w:ilvl w:val="0"/>
          <w:numId w:val="17"/>
        </w:numPr>
      </w:pPr>
      <w:r w:rsidRPr="00D70BB6">
        <w:rPr>
          <w:b/>
        </w:rPr>
        <w:t xml:space="preserve">location /api/ {: </w:t>
      </w:r>
      <w:r w:rsidRPr="00D70BB6">
        <w:t>Mở location cho path /api/ (strip prefix khi proxy).</w:t>
      </w:r>
    </w:p>
    <w:p w14:paraId="5AF770EE" w14:textId="77777777" w:rsidR="00D70BB6" w:rsidRPr="00D70BB6" w:rsidRDefault="00D70BB6" w:rsidP="00C678AC">
      <w:pPr>
        <w:pStyle w:val="Nidungvnbn"/>
        <w:numPr>
          <w:ilvl w:val="0"/>
          <w:numId w:val="17"/>
        </w:numPr>
      </w:pPr>
      <w:r w:rsidRPr="00D70BB6">
        <w:rPr>
          <w:b/>
        </w:rPr>
        <w:t xml:space="preserve">proxy_pass http://application-backend-server:8081/;: </w:t>
      </w:r>
      <w:r w:rsidRPr="00D70BB6">
        <w:t>Chuyển tiếp request đến application-backend-server trên port 8081, strip /api/.</w:t>
      </w:r>
    </w:p>
    <w:p w14:paraId="61B43A71" w14:textId="77777777" w:rsidR="00D70BB6" w:rsidRPr="00D70BB6" w:rsidRDefault="00D70BB6" w:rsidP="00C678AC">
      <w:pPr>
        <w:pStyle w:val="Nidungvnbn"/>
        <w:numPr>
          <w:ilvl w:val="0"/>
          <w:numId w:val="17"/>
        </w:numPr>
      </w:pPr>
      <w:r w:rsidRPr="00D70BB6">
        <w:rPr>
          <w:b/>
        </w:rPr>
        <w:t xml:space="preserve">proxy_set_header Host $host;: </w:t>
      </w:r>
      <w:r w:rsidRPr="00D70BB6">
        <w:t>Set header Host (lặp).</w:t>
      </w:r>
    </w:p>
    <w:p w14:paraId="5A32F50A" w14:textId="77777777" w:rsidR="00D70BB6" w:rsidRPr="00D70BB6" w:rsidRDefault="00D70BB6" w:rsidP="00C678AC">
      <w:pPr>
        <w:pStyle w:val="Nidungvnbn"/>
        <w:numPr>
          <w:ilvl w:val="0"/>
          <w:numId w:val="17"/>
        </w:numPr>
      </w:pPr>
      <w:r w:rsidRPr="00D70BB6">
        <w:rPr>
          <w:b/>
        </w:rPr>
        <w:t xml:space="preserve">proxy_set_header X-Real-IP $remote_addr;: </w:t>
      </w:r>
      <w:r w:rsidRPr="00D70BB6">
        <w:t>Set header X-Real-IP (lặp).</w:t>
      </w:r>
    </w:p>
    <w:p w14:paraId="6FEF615D" w14:textId="77777777" w:rsidR="00D70BB6" w:rsidRPr="00D70BB6" w:rsidRDefault="00D70BB6" w:rsidP="00C678AC">
      <w:pPr>
        <w:pStyle w:val="Nidungvnbn"/>
        <w:numPr>
          <w:ilvl w:val="0"/>
          <w:numId w:val="17"/>
        </w:numPr>
      </w:pPr>
      <w:r w:rsidRPr="00D70BB6">
        <w:rPr>
          <w:b/>
        </w:rPr>
        <w:t xml:space="preserve">proxy_set_header X-Forwarded-For $proxy_add_x_forwarded_for;: </w:t>
      </w:r>
      <w:r w:rsidRPr="00D70BB6">
        <w:t>Set header X-Forwarded-For (lặp).</w:t>
      </w:r>
    </w:p>
    <w:p w14:paraId="4D7719BB" w14:textId="77777777" w:rsidR="00D70BB6" w:rsidRPr="00D70BB6" w:rsidRDefault="00D70BB6" w:rsidP="00C678AC">
      <w:pPr>
        <w:pStyle w:val="Nidungvnbn"/>
        <w:numPr>
          <w:ilvl w:val="0"/>
          <w:numId w:val="17"/>
        </w:numPr>
      </w:pPr>
      <w:r w:rsidRPr="00D70BB6">
        <w:rPr>
          <w:b/>
        </w:rPr>
        <w:t xml:space="preserve">proxy_set_header X-Forwarded-Proto $scheme;: </w:t>
      </w:r>
      <w:r w:rsidRPr="00D70BB6">
        <w:t>Set header X-Forwarded-Proto (lặp).</w:t>
      </w:r>
    </w:p>
    <w:p w14:paraId="6D22F8F7" w14:textId="77777777" w:rsidR="00D70BB6" w:rsidRPr="00D70BB6" w:rsidRDefault="00D70BB6" w:rsidP="00C678AC">
      <w:pPr>
        <w:pStyle w:val="Nidungvnbn"/>
        <w:numPr>
          <w:ilvl w:val="0"/>
          <w:numId w:val="17"/>
        </w:numPr>
      </w:pPr>
      <w:r w:rsidRPr="00D70BB6">
        <w:rPr>
          <w:b/>
        </w:rPr>
        <w:t xml:space="preserve">}: </w:t>
      </w:r>
      <w:r w:rsidRPr="00D70BB6">
        <w:t>Đóng location /api/.</w:t>
      </w:r>
    </w:p>
    <w:p w14:paraId="71B61A5B" w14:textId="77777777" w:rsidR="00D70BB6" w:rsidRPr="00D70BB6" w:rsidRDefault="00D70BB6" w:rsidP="00C678AC">
      <w:pPr>
        <w:pStyle w:val="Nidungvnbn"/>
        <w:numPr>
          <w:ilvl w:val="0"/>
          <w:numId w:val="17"/>
        </w:numPr>
      </w:pPr>
      <w:r w:rsidRPr="00D70BB6">
        <w:rPr>
          <w:b/>
        </w:rPr>
        <w:t xml:space="preserve">location /auth/ {: </w:t>
      </w:r>
      <w:r w:rsidRPr="00D70BB6">
        <w:t>Mở location cho path /auth/.</w:t>
      </w:r>
    </w:p>
    <w:p w14:paraId="721E145C" w14:textId="77777777" w:rsidR="00D70BB6" w:rsidRPr="00D70BB6" w:rsidRDefault="00D70BB6" w:rsidP="00C678AC">
      <w:pPr>
        <w:pStyle w:val="Nidungvnbn"/>
        <w:numPr>
          <w:ilvl w:val="0"/>
          <w:numId w:val="17"/>
        </w:numPr>
      </w:pPr>
      <w:r w:rsidRPr="00D70BB6">
        <w:rPr>
          <w:b/>
        </w:rPr>
        <w:t xml:space="preserve">proxy_pass http://authentication-identity-server:8080/;: </w:t>
      </w:r>
      <w:r w:rsidRPr="006A2856">
        <w:t xml:space="preserve">Chuyển </w:t>
      </w:r>
      <w:r w:rsidRPr="00D70BB6">
        <w:t>tiếp request đến authentication-identity-server trên port 8080.</w:t>
      </w:r>
    </w:p>
    <w:p w14:paraId="06FFFEA4" w14:textId="77777777" w:rsidR="00D70BB6" w:rsidRPr="00D70BB6" w:rsidRDefault="00D70BB6" w:rsidP="00C678AC">
      <w:pPr>
        <w:pStyle w:val="Nidungvnbn"/>
        <w:numPr>
          <w:ilvl w:val="0"/>
          <w:numId w:val="17"/>
        </w:numPr>
      </w:pPr>
      <w:r w:rsidRPr="00D70BB6">
        <w:rPr>
          <w:b/>
        </w:rPr>
        <w:lastRenderedPageBreak/>
        <w:t xml:space="preserve">proxy_set_header Host $host;: </w:t>
      </w:r>
      <w:r w:rsidRPr="00D70BB6">
        <w:t>Set header Host (lặp).</w:t>
      </w:r>
    </w:p>
    <w:p w14:paraId="25D89EBD" w14:textId="77777777" w:rsidR="00D70BB6" w:rsidRPr="00D70BB6" w:rsidRDefault="00D70BB6" w:rsidP="00C678AC">
      <w:pPr>
        <w:pStyle w:val="Nidungvnbn"/>
        <w:numPr>
          <w:ilvl w:val="0"/>
          <w:numId w:val="17"/>
        </w:numPr>
      </w:pPr>
      <w:r w:rsidRPr="00D70BB6">
        <w:rPr>
          <w:b/>
        </w:rPr>
        <w:t xml:space="preserve">proxy_set_header X-Real-IP $remote_addr;: </w:t>
      </w:r>
      <w:r w:rsidRPr="00D70BB6">
        <w:t>Set header X-Real-IP (lặp).</w:t>
      </w:r>
    </w:p>
    <w:p w14:paraId="024E853E" w14:textId="1EDF6995" w:rsidR="00D70BB6" w:rsidRPr="00D70BB6" w:rsidRDefault="00D70BB6" w:rsidP="00C678AC">
      <w:pPr>
        <w:pStyle w:val="Nidungvnbn"/>
        <w:numPr>
          <w:ilvl w:val="0"/>
          <w:numId w:val="17"/>
        </w:numPr>
      </w:pPr>
      <w:r w:rsidRPr="00D70BB6">
        <w:rPr>
          <w:b/>
        </w:rPr>
        <w:t>proxy_set_header</w:t>
      </w:r>
      <w:r w:rsidR="000500FF">
        <w:rPr>
          <w:b/>
        </w:rPr>
        <w:t xml:space="preserve"> </w:t>
      </w:r>
      <w:r w:rsidRPr="00D70BB6">
        <w:rPr>
          <w:b/>
        </w:rPr>
        <w:t xml:space="preserve">X-Forwarded-For $proxy_add_x_forwarded_for;: </w:t>
      </w:r>
      <w:r w:rsidRPr="00D70BB6">
        <w:t>Set header X-Forwarded-For (lặp).</w:t>
      </w:r>
    </w:p>
    <w:p w14:paraId="195A4111" w14:textId="77777777" w:rsidR="00D70BB6" w:rsidRPr="00D70BB6" w:rsidRDefault="00D70BB6" w:rsidP="00C678AC">
      <w:pPr>
        <w:pStyle w:val="Nidungvnbn"/>
        <w:numPr>
          <w:ilvl w:val="0"/>
          <w:numId w:val="17"/>
        </w:numPr>
      </w:pPr>
      <w:r w:rsidRPr="00D70BB6">
        <w:rPr>
          <w:b/>
        </w:rPr>
        <w:t xml:space="preserve">proxy_set_header X-Forwarded-Proto $scheme;: </w:t>
      </w:r>
      <w:r w:rsidRPr="00D70BB6">
        <w:t>Set header X-Forwarded-Proto (lặp).</w:t>
      </w:r>
    </w:p>
    <w:p w14:paraId="367EDCBB" w14:textId="77777777" w:rsidR="00D70BB6" w:rsidRPr="00D70BB6" w:rsidRDefault="00D70BB6" w:rsidP="00C678AC">
      <w:pPr>
        <w:pStyle w:val="Nidungvnbn"/>
        <w:numPr>
          <w:ilvl w:val="0"/>
          <w:numId w:val="17"/>
        </w:numPr>
      </w:pPr>
      <w:r w:rsidRPr="00D70BB6">
        <w:rPr>
          <w:b/>
        </w:rPr>
        <w:t>}:</w:t>
      </w:r>
      <w:r w:rsidRPr="00D70BB6">
        <w:t xml:space="preserve"> Đóng location /auth/.</w:t>
      </w:r>
    </w:p>
    <w:p w14:paraId="7A0C3771" w14:textId="68C33C9F" w:rsidR="000500FF" w:rsidRDefault="00D70BB6" w:rsidP="000500FF">
      <w:pPr>
        <w:pStyle w:val="Nidungvnbn"/>
        <w:numPr>
          <w:ilvl w:val="0"/>
          <w:numId w:val="17"/>
        </w:numPr>
      </w:pPr>
      <w:r w:rsidRPr="00D70BB6">
        <w:rPr>
          <w:b/>
        </w:rPr>
        <w:t>}}:</w:t>
      </w:r>
      <w:r w:rsidRPr="00D70BB6">
        <w:t xml:space="preserve"> Đóng khối server và http.</w:t>
      </w:r>
    </w:p>
    <w:p w14:paraId="24F99C98" w14:textId="698BC6C9" w:rsidR="000500FF" w:rsidRPr="00D70BB6" w:rsidRDefault="000500FF" w:rsidP="000500FF">
      <w:pPr>
        <w:pStyle w:val="Nidungvnbn"/>
      </w:pPr>
      <w:r>
        <w:rPr>
          <w:b/>
        </w:rPr>
        <w:t>Ý nghĩa:</w:t>
      </w:r>
      <w:r>
        <w:t xml:space="preserve"> B</w:t>
      </w:r>
      <w:r w:rsidRPr="000500FF">
        <w:t>iến</w:t>
      </w:r>
      <w:r>
        <w:t xml:space="preserve"> đổi file</w:t>
      </w:r>
      <w:r w:rsidRPr="000500FF">
        <w:t xml:space="preserve"> Nginx thành Reverse Proxy / API Gateway hoàn chỉnh, route traffic từ single entry point (port 80) đến Web, App API (strip /api/), và Auth server, mô phỏng chính xác AWS API Gateway hoặc Azure Application Gateway</w:t>
      </w:r>
      <w:r>
        <w:t>.</w:t>
      </w:r>
    </w:p>
    <w:p w14:paraId="3F0430B8" w14:textId="461019B3" w:rsidR="00747B34" w:rsidRDefault="006A2856" w:rsidP="00D70BB6">
      <w:pPr>
        <w:pStyle w:val="Heading3"/>
        <w:rPr>
          <w:lang w:val="vi-VN"/>
        </w:rPr>
      </w:pPr>
      <w:bookmarkStart w:id="53" w:name="_Toc214707771"/>
      <w:r w:rsidRPr="006A2856">
        <w:rPr>
          <w:lang w:val="vi-VN"/>
        </w:rPr>
        <w:t>internal-dns-server</w:t>
      </w:r>
      <w:r>
        <w:t xml:space="preserve"> / </w:t>
      </w:r>
      <w:r w:rsidR="00D70BB6" w:rsidRPr="00D70BB6">
        <w:rPr>
          <w:lang w:val="vi-VN"/>
        </w:rPr>
        <w:t>db.cloud.local</w:t>
      </w:r>
      <w:bookmarkEnd w:id="53"/>
    </w:p>
    <w:p w14:paraId="6FAF45D7" w14:textId="2DC79C64" w:rsidR="00D70BB6" w:rsidRDefault="00D70BB6" w:rsidP="006A2856">
      <w:pPr>
        <w:pStyle w:val="Nidungvnbn"/>
        <w:jc w:val="center"/>
        <w:rPr>
          <w:lang w:val="vi-VN"/>
        </w:rPr>
      </w:pPr>
      <w:r w:rsidRPr="00D70BB6">
        <w:rPr>
          <w:lang w:val="vi-VN"/>
        </w:rPr>
        <w:drawing>
          <wp:inline distT="0" distB="0" distL="0" distR="0" wp14:anchorId="3AC97B70" wp14:editId="233C199D">
            <wp:extent cx="5275385" cy="896942"/>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97672" cy="900731"/>
                    </a:xfrm>
                    <a:prstGeom prst="rect">
                      <a:avLst/>
                    </a:prstGeom>
                  </pic:spPr>
                </pic:pic>
              </a:graphicData>
            </a:graphic>
          </wp:inline>
        </w:drawing>
      </w:r>
    </w:p>
    <w:p w14:paraId="672FBF37" w14:textId="42789C04" w:rsidR="006A2856" w:rsidRPr="006A2856" w:rsidRDefault="006A2856" w:rsidP="006A2856">
      <w:pPr>
        <w:pStyle w:val="hinh"/>
      </w:pPr>
      <w:bookmarkStart w:id="54" w:name="_Hlk214710357"/>
      <w:bookmarkStart w:id="55" w:name="_Toc214710601"/>
      <w:r w:rsidRPr="003E2325">
        <w:t>Hình 1</w:t>
      </w:r>
      <w:r>
        <w:t>8</w:t>
      </w:r>
      <w:r w:rsidRPr="003E2325">
        <w:t>. Mã của File</w:t>
      </w:r>
      <w:r>
        <w:t>:</w:t>
      </w:r>
      <w:r>
        <w:t xml:space="preserve"> </w:t>
      </w:r>
      <w:r w:rsidRPr="006A2856">
        <w:rPr>
          <w:lang w:val="vi-VN"/>
        </w:rPr>
        <w:t>internal-dns-server / db.cloud.local</w:t>
      </w:r>
      <w:bookmarkEnd w:id="55"/>
    </w:p>
    <w:bookmarkEnd w:id="54"/>
    <w:p w14:paraId="399034A4" w14:textId="46800BAA" w:rsidR="00D70BB6" w:rsidRDefault="00D70BB6" w:rsidP="00D70BB6">
      <w:pPr>
        <w:pStyle w:val="Nidungvnbn"/>
        <w:rPr>
          <w:b/>
        </w:rPr>
      </w:pPr>
      <w:r w:rsidRPr="00BB03BA">
        <w:rPr>
          <w:b/>
        </w:rPr>
        <w:t>Giải thích:</w:t>
      </w:r>
    </w:p>
    <w:p w14:paraId="3599F06B" w14:textId="77777777" w:rsidR="00536547" w:rsidRDefault="00536547" w:rsidP="00536547">
      <w:pPr>
        <w:pStyle w:val="Nidungvnbn"/>
        <w:numPr>
          <w:ilvl w:val="0"/>
          <w:numId w:val="107"/>
        </w:numPr>
      </w:pPr>
      <w:r w:rsidRPr="00536547">
        <w:rPr>
          <w:b/>
        </w:rPr>
        <w:t>$TTL 1H:</w:t>
      </w:r>
      <w:r>
        <w:t xml:space="preserve"> Thiết lập Time To Live mặc định là 1 giờ cho tất cả các record trong zone, giúp cache DNS hiệu quả và giảm tải server.</w:t>
      </w:r>
    </w:p>
    <w:p w14:paraId="6DA90838" w14:textId="77777777" w:rsidR="00536547" w:rsidRDefault="00536547" w:rsidP="00536547">
      <w:pPr>
        <w:pStyle w:val="Nidungvnbn"/>
        <w:numPr>
          <w:ilvl w:val="0"/>
          <w:numId w:val="107"/>
        </w:numPr>
      </w:pPr>
      <w:r w:rsidRPr="00536547">
        <w:rPr>
          <w:b/>
        </w:rPr>
        <w:t>@ IN SOA ns.cloud.local. admin.cloud.local. ( 2025110605 1H 15M 1W 1H ):</w:t>
      </w:r>
      <w:r>
        <w:t xml:space="preserve"> Record SOA định nghĩa thông tin quản lý zone, với primary name server (ns.cloud.local.), email admin (admin.cloud.local.), serial number (2025110605), refresh (1H), retry (15M), expiry (1W), và negative cache TTL (1H).</w:t>
      </w:r>
    </w:p>
    <w:p w14:paraId="08AD33E6" w14:textId="77777777" w:rsidR="00536547" w:rsidRDefault="00536547" w:rsidP="00536547">
      <w:pPr>
        <w:pStyle w:val="Nidungvnbn"/>
        <w:numPr>
          <w:ilvl w:val="0"/>
          <w:numId w:val="107"/>
        </w:numPr>
      </w:pPr>
      <w:r w:rsidRPr="00536547">
        <w:rPr>
          <w:b/>
        </w:rPr>
        <w:t>@ IN NS ns.cloud.local.:</w:t>
      </w:r>
      <w:r>
        <w:t xml:space="preserve"> Record NS chỉ định name server uy quyền cho zone là ns.cloud.local.</w:t>
      </w:r>
    </w:p>
    <w:p w14:paraId="77ACB33A" w14:textId="77777777" w:rsidR="00536547" w:rsidRDefault="00536547" w:rsidP="00536547">
      <w:pPr>
        <w:pStyle w:val="Nidungvnbn"/>
        <w:numPr>
          <w:ilvl w:val="0"/>
          <w:numId w:val="107"/>
        </w:numPr>
      </w:pPr>
      <w:r w:rsidRPr="00536547">
        <w:rPr>
          <w:b/>
        </w:rPr>
        <w:lastRenderedPageBreak/>
        <w:t>ns IN A 127.0.0.1:</w:t>
      </w:r>
      <w:r>
        <w:t xml:space="preserve"> Record A trỏ tên ns đến IP 127.0.0.1 (localhost của DNS server).</w:t>
      </w:r>
    </w:p>
    <w:p w14:paraId="394C4F9A" w14:textId="3764AC82" w:rsidR="00536547" w:rsidRPr="00536547" w:rsidRDefault="00536547" w:rsidP="00536547">
      <w:pPr>
        <w:pStyle w:val="Nidungvnbn"/>
        <w:numPr>
          <w:ilvl w:val="0"/>
          <w:numId w:val="107"/>
        </w:numPr>
      </w:pPr>
      <w:r w:rsidRPr="00536547">
        <w:rPr>
          <w:b/>
        </w:rPr>
        <w:t>web-frontend-server IN A 10.10.10.10:</w:t>
      </w:r>
      <w:r>
        <w:t xml:space="preserve"> Record A trỏ tên web-frontend-server đến IP 10.10.10.10, cho phép resolve tên miền nội bộ.</w:t>
      </w:r>
    </w:p>
    <w:p w14:paraId="27ED5ECC" w14:textId="0F35696F" w:rsidR="000500FF" w:rsidRPr="00BB03BA" w:rsidRDefault="000500FF" w:rsidP="00D70BB6">
      <w:pPr>
        <w:pStyle w:val="Nidungvnbn"/>
        <w:rPr>
          <w:b/>
        </w:rPr>
      </w:pPr>
      <w:r>
        <w:rPr>
          <w:b/>
        </w:rPr>
        <w:t xml:space="preserve">Ý nghĩa: </w:t>
      </w:r>
      <w:r w:rsidR="00536547">
        <w:t>Đ</w:t>
      </w:r>
      <w:r w:rsidR="00536547" w:rsidRPr="00536547">
        <w:t>ịnh nghĩa tên miền nội bộ 'cloud.local' với SOA/NS/A records, cho phép resolve tên server như web-frontend-server thành IP, mô phỏng chính xác private DNS trong cloud như AWS Route 53 Private Hosted Zone</w:t>
      </w:r>
      <w:r w:rsidR="00536547">
        <w:t>.</w:t>
      </w:r>
    </w:p>
    <w:p w14:paraId="1A1C1373" w14:textId="0DE52B63" w:rsidR="00D70BB6" w:rsidRDefault="006A2856" w:rsidP="00D70BB6">
      <w:pPr>
        <w:pStyle w:val="Heading3"/>
        <w:rPr>
          <w:lang w:val="vi-VN"/>
        </w:rPr>
      </w:pPr>
      <w:bookmarkStart w:id="56" w:name="_Toc214707772"/>
      <w:r w:rsidRPr="006A2856">
        <w:rPr>
          <w:lang w:val="vi-VN"/>
        </w:rPr>
        <w:t>monitoring-prometheus-serve</w:t>
      </w:r>
      <w:r>
        <w:t xml:space="preserve">r / </w:t>
      </w:r>
      <w:r w:rsidR="00D70BB6" w:rsidRPr="00D70BB6">
        <w:rPr>
          <w:lang w:val="vi-VN"/>
        </w:rPr>
        <w:t xml:space="preserve"> prometheus.yml</w:t>
      </w:r>
      <w:bookmarkEnd w:id="56"/>
    </w:p>
    <w:p w14:paraId="0AB4C1CC" w14:textId="28062EE1" w:rsidR="00D70BB6" w:rsidRDefault="00D70BB6" w:rsidP="006A2856">
      <w:pPr>
        <w:pStyle w:val="Nidungvnbn"/>
        <w:jc w:val="center"/>
        <w:rPr>
          <w:lang w:val="vi-VN"/>
        </w:rPr>
      </w:pPr>
      <w:r w:rsidRPr="00D70BB6">
        <w:rPr>
          <w:lang w:val="vi-VN"/>
        </w:rPr>
        <w:drawing>
          <wp:inline distT="0" distB="0" distL="0" distR="0" wp14:anchorId="59EE2DB5" wp14:editId="4A5FC724">
            <wp:extent cx="5274945" cy="1562266"/>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8754" cy="1563394"/>
                    </a:xfrm>
                    <a:prstGeom prst="rect">
                      <a:avLst/>
                    </a:prstGeom>
                  </pic:spPr>
                </pic:pic>
              </a:graphicData>
            </a:graphic>
          </wp:inline>
        </w:drawing>
      </w:r>
    </w:p>
    <w:p w14:paraId="74A227B0" w14:textId="0BD9726B" w:rsidR="006A2856" w:rsidRDefault="006A2856" w:rsidP="006A2856">
      <w:pPr>
        <w:pStyle w:val="hinh"/>
        <w:rPr>
          <w:lang w:val="vi-VN"/>
        </w:rPr>
      </w:pPr>
      <w:bookmarkStart w:id="57" w:name="_Toc214710602"/>
      <w:r w:rsidRPr="006A2856">
        <w:rPr>
          <w:lang w:val="vi-VN"/>
        </w:rPr>
        <w:t>Hình 1</w:t>
      </w:r>
      <w:r>
        <w:t>9</w:t>
      </w:r>
      <w:r w:rsidRPr="006A2856">
        <w:rPr>
          <w:lang w:val="vi-VN"/>
        </w:rPr>
        <w:t>. Mã của File:</w:t>
      </w:r>
      <w:r>
        <w:t xml:space="preserve"> </w:t>
      </w:r>
      <w:r w:rsidRPr="006A2856">
        <w:rPr>
          <w:lang w:val="vi-VN"/>
        </w:rPr>
        <w:t>monitoring-prometheus-server / prometheus.yml</w:t>
      </w:r>
      <w:bookmarkEnd w:id="57"/>
    </w:p>
    <w:p w14:paraId="03599192" w14:textId="5F7DB553" w:rsidR="00BB03BA" w:rsidRPr="006A2856" w:rsidRDefault="00BB03BA" w:rsidP="006A2856">
      <w:pPr>
        <w:pStyle w:val="Nidungvnbn"/>
        <w:rPr>
          <w:b/>
        </w:rPr>
      </w:pPr>
      <w:r w:rsidRPr="006A2856">
        <w:rPr>
          <w:b/>
        </w:rPr>
        <w:t>Giải thích:</w:t>
      </w:r>
    </w:p>
    <w:p w14:paraId="6E298338" w14:textId="77777777" w:rsidR="00BB03BA" w:rsidRPr="00BB03BA" w:rsidRDefault="00BB03BA" w:rsidP="00C678AC">
      <w:pPr>
        <w:pStyle w:val="Nidungvnbn"/>
        <w:numPr>
          <w:ilvl w:val="0"/>
          <w:numId w:val="18"/>
        </w:numPr>
      </w:pPr>
      <w:r w:rsidRPr="00BB03BA">
        <w:rPr>
          <w:b/>
        </w:rPr>
        <w:t>global::</w:t>
      </w:r>
      <w:r w:rsidRPr="00BB03BA">
        <w:t xml:space="preserve"> Phần cấu hình toàn cục cho Prometheus, áp dụng cho tất cả scrape.</w:t>
      </w:r>
    </w:p>
    <w:p w14:paraId="499BF075" w14:textId="77777777" w:rsidR="00BB03BA" w:rsidRPr="00BB03BA" w:rsidRDefault="00BB03BA" w:rsidP="00C678AC">
      <w:pPr>
        <w:pStyle w:val="Nidungvnbn"/>
        <w:numPr>
          <w:ilvl w:val="0"/>
          <w:numId w:val="18"/>
        </w:numPr>
      </w:pPr>
      <w:r w:rsidRPr="00BB03BA">
        <w:rPr>
          <w:b/>
        </w:rPr>
        <w:t>scrape_interval:</w:t>
      </w:r>
      <w:r w:rsidRPr="00BB03BA">
        <w:t xml:space="preserve"> 15s: Đặt khoảng thời gian mặc định để scrape metrics là 15 giây.</w:t>
      </w:r>
    </w:p>
    <w:p w14:paraId="72C511D8" w14:textId="094918E6" w:rsidR="00BB03BA" w:rsidRPr="00BB03BA" w:rsidRDefault="00BB03BA" w:rsidP="00C678AC">
      <w:pPr>
        <w:pStyle w:val="Nidungvnbn"/>
        <w:numPr>
          <w:ilvl w:val="0"/>
          <w:numId w:val="18"/>
        </w:numPr>
      </w:pPr>
      <w:r w:rsidRPr="00BB03BA">
        <w:rPr>
          <w:b/>
        </w:rPr>
        <w:t>scrape_configs::</w:t>
      </w:r>
      <w:r w:rsidRPr="00BB03BA">
        <w:t xml:space="preserve"> Danh sách các cấu hình scrape, định nghĩa job và targets để thu thập dữ liệu.</w:t>
      </w:r>
    </w:p>
    <w:p w14:paraId="00B78D68" w14:textId="0B8F83B0" w:rsidR="00BB03BA" w:rsidRPr="00BB03BA" w:rsidRDefault="00BB03BA" w:rsidP="00C678AC">
      <w:pPr>
        <w:pStyle w:val="Nidungvnbn"/>
        <w:numPr>
          <w:ilvl w:val="0"/>
          <w:numId w:val="18"/>
        </w:numPr>
      </w:pPr>
      <w:r w:rsidRPr="00BB03BA">
        <w:rPr>
          <w:b/>
        </w:rPr>
        <w:t>job_name: node:</w:t>
      </w:r>
      <w:r w:rsidRPr="00BB03BA">
        <w:t xml:space="preserve"> Định nghĩa một job tên 'node' để nhóm các targets giám sát node.</w:t>
      </w:r>
    </w:p>
    <w:p w14:paraId="6D728F42" w14:textId="1BBBA8D8" w:rsidR="00BB03BA" w:rsidRPr="00BB03BA" w:rsidRDefault="00BB03BA" w:rsidP="00C678AC">
      <w:pPr>
        <w:pStyle w:val="Nidungvnbn"/>
        <w:numPr>
          <w:ilvl w:val="0"/>
          <w:numId w:val="18"/>
        </w:numPr>
      </w:pPr>
      <w:r w:rsidRPr="00BB03BA">
        <w:rPr>
          <w:b/>
        </w:rPr>
        <w:t>static_configs::</w:t>
      </w:r>
      <w:r w:rsidRPr="00BB03BA">
        <w:t xml:space="preserve"> Sử dụng config static (không dynamic discovery) cho targets.</w:t>
      </w:r>
    </w:p>
    <w:p w14:paraId="27190AF3" w14:textId="7BE23691" w:rsidR="00BB03BA" w:rsidRDefault="00BB03BA" w:rsidP="00C678AC">
      <w:pPr>
        <w:pStyle w:val="Nidungvnbn"/>
        <w:numPr>
          <w:ilvl w:val="0"/>
          <w:numId w:val="18"/>
        </w:numPr>
      </w:pPr>
      <w:r w:rsidRPr="00BB03BA">
        <w:rPr>
          <w:b/>
        </w:rPr>
        <w:lastRenderedPageBreak/>
        <w:t>targets: ["monitoring-node-exporter-server:9100"]:</w:t>
      </w:r>
      <w:r w:rsidRPr="00BB03BA">
        <w:t xml:space="preserve"> Chỉ định danh sách targets cụ thể, ở đây scrape metrics từ node-exporter tại hostname:port.</w:t>
      </w:r>
    </w:p>
    <w:p w14:paraId="2794F7DE" w14:textId="6EAEE47A" w:rsidR="00BB03BA" w:rsidRPr="00536547" w:rsidRDefault="000500FF" w:rsidP="00536547">
      <w:pPr>
        <w:pStyle w:val="Nidungvnbn"/>
      </w:pPr>
      <w:r>
        <w:rPr>
          <w:b/>
        </w:rPr>
        <w:t>Ý nghĩa:</w:t>
      </w:r>
      <w:r w:rsidR="00536547">
        <w:t xml:space="preserve"> C</w:t>
      </w:r>
      <w:r w:rsidR="00536547" w:rsidRPr="00536547">
        <w:t>ấu hình Prometheus Server để thu thập metrics hệ thống (CPU/RAM/Network) từ Node Exporter mỗi 15 giây, mô phỏng chính xác dịch vụ Monitoring trong cloud như AWS CloudWatch hoặc GCP Operations Suite</w:t>
      </w:r>
      <w:r w:rsidR="00536547">
        <w:t>.</w:t>
      </w:r>
    </w:p>
    <w:p w14:paraId="4EFDA7C5" w14:textId="77777777" w:rsidR="00BB03BA" w:rsidRPr="00BB03BA" w:rsidRDefault="00BB03BA" w:rsidP="00D70BB6">
      <w:pPr>
        <w:pStyle w:val="Nidungvnbn"/>
      </w:pPr>
    </w:p>
    <w:p w14:paraId="4E236979" w14:textId="425130F6" w:rsidR="003E5D27" w:rsidRPr="003E5D27" w:rsidRDefault="003E5D27" w:rsidP="00D90AE3">
      <w:pPr>
        <w:pStyle w:val="Heading1"/>
      </w:pPr>
      <w:bookmarkStart w:id="58" w:name="_Toc214707773"/>
      <w:r>
        <w:rPr>
          <w:lang w:val="en-US"/>
        </w:rPr>
        <w:t>DEMO VÀ KIỂM THỬ</w:t>
      </w:r>
      <w:bookmarkEnd w:id="58"/>
    </w:p>
    <w:p w14:paraId="606D7783" w14:textId="77777777" w:rsidR="003E5D27" w:rsidRDefault="003E5D27" w:rsidP="003E5D27">
      <w:pPr>
        <w:pStyle w:val="ListParagraph"/>
      </w:pPr>
    </w:p>
    <w:p w14:paraId="216951A2" w14:textId="5A2198AF" w:rsidR="003E5D27" w:rsidRPr="003E5D27" w:rsidRDefault="003E5D27" w:rsidP="00D90AE3">
      <w:pPr>
        <w:pStyle w:val="Heading1"/>
      </w:pPr>
      <w:bookmarkStart w:id="59" w:name="_Toc214707774"/>
      <w:r>
        <w:rPr>
          <w:lang w:val="en-US"/>
        </w:rPr>
        <w:t>ĐÁNH GIÁ VÀ PHÂN TÍCH</w:t>
      </w:r>
      <w:bookmarkEnd w:id="59"/>
    </w:p>
    <w:p w14:paraId="678D259C" w14:textId="2B2D747C" w:rsidR="003E5D27" w:rsidRDefault="0050100B" w:rsidP="0050100B">
      <w:pPr>
        <w:pStyle w:val="Heading2"/>
        <w:rPr>
          <w:lang w:val="en-US"/>
        </w:rPr>
      </w:pPr>
      <w:bookmarkStart w:id="60" w:name="_Toc214707775"/>
      <w:r>
        <w:rPr>
          <w:lang w:val="en-US"/>
        </w:rPr>
        <w:t>Ưu điểm hệ thống</w:t>
      </w:r>
      <w:bookmarkEnd w:id="60"/>
    </w:p>
    <w:p w14:paraId="33A91C10" w14:textId="546E4338" w:rsidR="0050100B" w:rsidRDefault="0050100B" w:rsidP="0050100B">
      <w:pPr>
        <w:pStyle w:val="Nidungvnbn"/>
      </w:pPr>
      <w:r>
        <w:t>Hệ thống MiniCloud được xây dựng hoàn toàn bằng Docker và Docker Compose trên một máy tính cá nhân đã đạt được rất nhiều ưu điểm vượt trội, mô phỏng sát thực tế kiến trúc Cloud thương mại của AWS, Azure, Google Cloud:</w:t>
      </w:r>
    </w:p>
    <w:p w14:paraId="79A6595E" w14:textId="77777777" w:rsidR="0050100B" w:rsidRDefault="0050100B" w:rsidP="0050100B">
      <w:pPr>
        <w:pStyle w:val="Nidungvnbn"/>
        <w:numPr>
          <w:ilvl w:val="0"/>
          <w:numId w:val="104"/>
        </w:numPr>
      </w:pPr>
      <w:r>
        <w:t>Kiến trúc Microservices thu nhỏ hoàn chỉnh với 10 container độc lập, mỗi container đảm nhiệm một chức năng chính xác như các dịch vụ thật: Web Server (EC2 + Nginx), Application Server (ECS/Fargate + Flask), Database (RDS MariaDB), Authentication (Cognito/Keycloak), Object Storage (S3/MinIO), Private DNS (Route53 Private), Monitoring (CloudWatch + Prometheus/Grafana), Reverse Proxy/API Gateway (ALB + Nginx).</w:t>
      </w:r>
    </w:p>
    <w:p w14:paraId="7DBF56E4" w14:textId="77777777" w:rsidR="0050100B" w:rsidRDefault="0050100B" w:rsidP="0050100B">
      <w:pPr>
        <w:pStyle w:val="Nidungvnbn"/>
        <w:numPr>
          <w:ilvl w:val="0"/>
          <w:numId w:val="104"/>
        </w:numPr>
      </w:pPr>
      <w:r>
        <w:t>Chỉ mở duy nhất một cổng 80 ra ngoài internet. Người dùng cuối chỉ cần truy cập http://localhost hoặc http://&lt;Public-IP&gt; là có thể sử dụng toàn bộ hệ thống mà không cần biết đến các cổng 8080, 8081, 8085, 3306, 9000… Đây chính là nguyên tắc Zero Trust và Security Best Practices giống hệt AWS Application Load Balancer kết hợp Security Group.</w:t>
      </w:r>
    </w:p>
    <w:p w14:paraId="307570D3" w14:textId="77777777" w:rsidR="0050100B" w:rsidRDefault="0050100B" w:rsidP="0050100B">
      <w:pPr>
        <w:pStyle w:val="Nidungvnbn"/>
        <w:numPr>
          <w:ilvl w:val="0"/>
          <w:numId w:val="104"/>
        </w:numPr>
      </w:pPr>
      <w:r>
        <w:lastRenderedPageBreak/>
        <w:t>Tích hợp xác thực hiện đại chuẩn OpenID Connect (OIDC) với Keycloak. API bảo mật /secure yêu cầu Bearer JWT RS256, tự động verify chữ ký, issuer, audience, expiry giống hệt Amazon Cognito và Auth0 trong môi trường production thực tế.</w:t>
      </w:r>
    </w:p>
    <w:p w14:paraId="24761C35" w14:textId="77777777" w:rsidR="0050100B" w:rsidRDefault="0050100B" w:rsidP="0050100B">
      <w:pPr>
        <w:pStyle w:val="Nidungvnbn"/>
        <w:numPr>
          <w:ilvl w:val="0"/>
          <w:numId w:val="104"/>
        </w:numPr>
      </w:pPr>
      <w:r>
        <w:t>Hệ thống giám sát toàn diện với Prometheus thu thập metric từ Node Exporter và hiển thị dashboard đẹp trên Grafana, có thể mở rộng thành CloudWatch + X-Ray chỉ trong vài bước.</w:t>
      </w:r>
    </w:p>
    <w:p w14:paraId="6224D0A7" w14:textId="77777777" w:rsidR="0050100B" w:rsidRDefault="0050100B" w:rsidP="0050100B">
      <w:pPr>
        <w:pStyle w:val="Nidungvnbn"/>
        <w:numPr>
          <w:ilvl w:val="0"/>
          <w:numId w:val="104"/>
        </w:numPr>
      </w:pPr>
      <w:r>
        <w:t>Object Storage tương thích 100% AWS S3 nhờ MinIO, cho phép sử dụng mọi SDK (boto3, AWS CLI, s3cmd…) mà không cần thay đổi code.</w:t>
      </w:r>
    </w:p>
    <w:p w14:paraId="396587BC" w14:textId="77777777" w:rsidR="0050100B" w:rsidRDefault="0050100B" w:rsidP="0050100B">
      <w:pPr>
        <w:pStyle w:val="Nidungvnbn"/>
        <w:numPr>
          <w:ilvl w:val="0"/>
          <w:numId w:val="104"/>
        </w:numPr>
      </w:pPr>
      <w:r>
        <w:t>Private DNS nội bộ hoạt động hoàn hảo với Bind9, các container gọi nhau bằng tên miền thay vì IP, giống hệt Route53 Private Hosted Zone.</w:t>
      </w:r>
    </w:p>
    <w:p w14:paraId="071514D0" w14:textId="77777777" w:rsidR="0050100B" w:rsidRDefault="0050100B" w:rsidP="0050100B">
      <w:pPr>
        <w:pStyle w:val="Nidungvnbn"/>
        <w:numPr>
          <w:ilvl w:val="0"/>
          <w:numId w:val="104"/>
        </w:numPr>
      </w:pPr>
      <w:r>
        <w:t>Triển khai cực kỳ nhanh chóng: chỉ một lệnh docker compose up -d --build là toàn bộ 10 dịch vụ chạy đồng thời, tự động kết nối qua network cloud-net.</w:t>
      </w:r>
    </w:p>
    <w:p w14:paraId="4ECC170D" w14:textId="77777777" w:rsidR="0050100B" w:rsidRDefault="0050100B" w:rsidP="0050100B">
      <w:pPr>
        <w:pStyle w:val="Nidungvnbn"/>
        <w:numPr>
          <w:ilvl w:val="0"/>
          <w:numId w:val="104"/>
        </w:numPr>
      </w:pPr>
      <w:r>
        <w:t>Chi phí bằng 0 đồng nhưng vẫn mô phỏng được hệ thống có giá trị hàng chục triệu đồng mỗi tháng nếu triển khai trên Cloud thật.</w:t>
      </w:r>
    </w:p>
    <w:p w14:paraId="09DA92AA" w14:textId="069D1D00" w:rsidR="0050100B" w:rsidRPr="0050100B" w:rsidRDefault="0050100B" w:rsidP="0050100B">
      <w:pPr>
        <w:pStyle w:val="Nidungvnbn"/>
        <w:numPr>
          <w:ilvl w:val="0"/>
          <w:numId w:val="104"/>
        </w:numPr>
      </w:pPr>
      <w:r>
        <w:t>Dễ dàng nâng cấp lên môi trường production thực tế chỉ cần thay Docker Compose bằng Kubernetes/EKS/GKE hoặc AWS ECS Fargate mà không cần sửa code ứng dụng.</w:t>
      </w:r>
    </w:p>
    <w:p w14:paraId="0E1733DE" w14:textId="2FC800DF" w:rsidR="0050100B" w:rsidRDefault="0050100B" w:rsidP="0050100B">
      <w:pPr>
        <w:pStyle w:val="Heading2"/>
        <w:rPr>
          <w:lang w:val="en-US"/>
        </w:rPr>
      </w:pPr>
      <w:bookmarkStart w:id="61" w:name="_Toc214707776"/>
      <w:r>
        <w:rPr>
          <w:lang w:val="en-US"/>
        </w:rPr>
        <w:t>Khó khăn</w:t>
      </w:r>
      <w:bookmarkEnd w:id="61"/>
    </w:p>
    <w:p w14:paraId="26D640A8" w14:textId="268939C7" w:rsidR="0002725A" w:rsidRDefault="0002725A" w:rsidP="0002725A">
      <w:pPr>
        <w:pStyle w:val="Nidungvnbn"/>
      </w:pPr>
      <w:r w:rsidRPr="0002725A">
        <w:t xml:space="preserve">Hệ thống MiniCloud dù đã hoàn thành </w:t>
      </w:r>
      <w:r>
        <w:t>cá</w:t>
      </w:r>
      <w:r w:rsidRPr="0002725A">
        <w:t>c phần cơ bản và mở rộng vẫn tồn tại một số nhược điểm do quy mô thu nhỏ và hạn chế của môi trường Docker local, chưa đạt được mức production đầy đủ</w:t>
      </w:r>
      <w:r>
        <w:t>:</w:t>
      </w:r>
    </w:p>
    <w:p w14:paraId="797A3F1D" w14:textId="6FD8FC55" w:rsidR="0002725A" w:rsidRDefault="0002725A" w:rsidP="0002725A">
      <w:pPr>
        <w:pStyle w:val="Nidungvnbn"/>
        <w:numPr>
          <w:ilvl w:val="0"/>
          <w:numId w:val="106"/>
        </w:numPr>
      </w:pPr>
      <w:r>
        <w:t>H</w:t>
      </w:r>
      <w:r w:rsidRPr="0002725A">
        <w:t>ệ thống chỉ chạy trên một máy đơn lẻ (local hoặc AWS EC2 cơ bản) nên không hỗ trợ high availability hoặc failover, nếu máy host gặp sự cố thì toàn bộ 9 server sẽ ngừng hoạt động cùng lúc, không giống như Cloud thật với multi-AZ và redundancy.</w:t>
      </w:r>
    </w:p>
    <w:p w14:paraId="6CC8D080" w14:textId="6EAC1C63" w:rsidR="0002725A" w:rsidRDefault="0002725A" w:rsidP="0002725A">
      <w:pPr>
        <w:pStyle w:val="Nidungvnbn"/>
        <w:numPr>
          <w:ilvl w:val="0"/>
          <w:numId w:val="106"/>
        </w:numPr>
      </w:pPr>
      <w:r>
        <w:lastRenderedPageBreak/>
        <w:t>B</w:t>
      </w:r>
      <w:r w:rsidRPr="0002725A">
        <w:t>ảo mật chưa hoàn thiện vì thiếu HTTPS/SSL, tất cả truy cập chỉ qua HTTP cổng 80, dễ bị tấn công MITM hoặc sniffing traffic, đặc biệt khi có phần mở rộng như upload file MinIO hoặc API /student chứa dữ liệu cá nhân.</w:t>
      </w:r>
    </w:p>
    <w:p w14:paraId="2B6A5A03" w14:textId="2CFB97AD" w:rsidR="0002725A" w:rsidRDefault="0002725A" w:rsidP="0002725A">
      <w:pPr>
        <w:pStyle w:val="Nidungvnbn"/>
        <w:numPr>
          <w:ilvl w:val="0"/>
          <w:numId w:val="106"/>
        </w:numPr>
      </w:pPr>
      <w:r>
        <w:t>K</w:t>
      </w:r>
      <w:r w:rsidRPr="0002725A">
        <w:t>hông có cơ chế autoscaling tự động, ví dụ khi traffic tăng cao thì web hoặc app server không tự mở rộng replica, dẫn đến overload CPU/RAM, dù phần mở rộng đã có load balancing nhưng vẫn thủ công với chỉ 2 web server.</w:t>
      </w:r>
    </w:p>
    <w:p w14:paraId="78C4FC82" w14:textId="2DD81FFC" w:rsidR="0002725A" w:rsidRDefault="0002725A" w:rsidP="0002725A">
      <w:pPr>
        <w:pStyle w:val="Nidungvnbn"/>
        <w:numPr>
          <w:ilvl w:val="0"/>
          <w:numId w:val="106"/>
        </w:numPr>
      </w:pPr>
      <w:r>
        <w:t>L</w:t>
      </w:r>
      <w:r w:rsidRPr="0002725A">
        <w:t>ưu trữ dữ liệu chưa bền vững vì DB MariaDB và MinIO dùng volume local, không có backup tự động hoặc replication, nếu xóa container thì có nguy cơ mất dữ liệu, không giống RDS snapshot hoặc S3 versioning.</w:t>
      </w:r>
    </w:p>
    <w:p w14:paraId="527C84A7" w14:textId="0E34798E" w:rsidR="0002725A" w:rsidRPr="0002725A" w:rsidRDefault="0002725A" w:rsidP="0002725A">
      <w:pPr>
        <w:pStyle w:val="Nidungvnbn"/>
        <w:numPr>
          <w:ilvl w:val="0"/>
          <w:numId w:val="106"/>
        </w:numPr>
      </w:pPr>
      <w:r>
        <w:t>G</w:t>
      </w:r>
      <w:r w:rsidRPr="0002725A">
        <w:t>iám sát chưa thực thời gian và cảnh báo, Prometheus + Grafana chỉ hiển thị metric cơ bản, không có alert email/SMS khi CPU &gt;80% hoặc downtime, dù phần mở rộng đã thêm dashboard nhưng chưa tích hợp Pushgateway hoặc Alertmanager.</w:t>
      </w:r>
    </w:p>
    <w:p w14:paraId="53AAE56F" w14:textId="53FD3C2B" w:rsidR="0002725A" w:rsidRDefault="0002725A" w:rsidP="0002725A">
      <w:pPr>
        <w:pStyle w:val="Nidungvnbn"/>
        <w:numPr>
          <w:ilvl w:val="0"/>
          <w:numId w:val="106"/>
        </w:numPr>
      </w:pPr>
      <w:r w:rsidRPr="0002725A">
        <w:t>DNS nội bộ Bind9 chỉ hỗ trợ zone đơn giản, không có caching nâng cao hoặc integration với external DNS, dẫn đến query chậm nếu hệ thống mở rộng nhiều bản ghi.</w:t>
      </w:r>
    </w:p>
    <w:p w14:paraId="34FA2EC4" w14:textId="62ED0D25" w:rsidR="0002725A" w:rsidRPr="0002725A" w:rsidRDefault="0002725A" w:rsidP="0002725A">
      <w:pPr>
        <w:pStyle w:val="Nidungvnbn"/>
        <w:numPr>
          <w:ilvl w:val="0"/>
          <w:numId w:val="106"/>
        </w:numPr>
      </w:pPr>
      <w:r>
        <w:t>T</w:t>
      </w:r>
      <w:r w:rsidRPr="0002725A">
        <w:t>ổng thể hiệu năng thấp so với Cloud thật vì chạy trên hardware cá nhân, không tận dụng được GPU/TPU hoặc serverless, khiến các phần mở rộng như biểu đồ Grafana tải chậm nếu metric lớn.</w:t>
      </w:r>
    </w:p>
    <w:p w14:paraId="7373B47C" w14:textId="067DA5C0" w:rsidR="0050100B" w:rsidRDefault="0050100B" w:rsidP="0050100B">
      <w:pPr>
        <w:pStyle w:val="Heading2"/>
        <w:rPr>
          <w:lang w:val="en-US"/>
        </w:rPr>
      </w:pPr>
      <w:bookmarkStart w:id="62" w:name="_Toc214707777"/>
      <w:r>
        <w:rPr>
          <w:lang w:val="en-US"/>
        </w:rPr>
        <w:t>Hướng mở rộng</w:t>
      </w:r>
      <w:bookmarkEnd w:id="62"/>
    </w:p>
    <w:p w14:paraId="6EE99851" w14:textId="537CEEBF" w:rsidR="0050100B" w:rsidRDefault="0050100B" w:rsidP="0050100B">
      <w:pPr>
        <w:pStyle w:val="Nidungvnbn"/>
      </w:pPr>
      <w:r>
        <w:t>Hệ thống MiniCloud hiện tại là nền tảng cực kỳ vững chắc để tiếp tục phát triển thành một Private Cloud hoặc SaaS thực thụ. Các hướng mở rộng khả thi trong tương lai gần:</w:t>
      </w:r>
    </w:p>
    <w:p w14:paraId="128550C4" w14:textId="77777777" w:rsidR="0050100B" w:rsidRDefault="0050100B" w:rsidP="0050100B">
      <w:pPr>
        <w:pStyle w:val="Nidungvnbn"/>
        <w:numPr>
          <w:ilvl w:val="0"/>
          <w:numId w:val="105"/>
        </w:numPr>
      </w:pPr>
      <w:r>
        <w:t>Triển khai toàn bộ hệ thống lên AWS, Azure hoặc Google Cloud bằng Kubernetes (EKS/AKS/GKE) hoặc ECS Fargate, kết hợp Terraform để tự động tạo hạ tầng.</w:t>
      </w:r>
    </w:p>
    <w:p w14:paraId="1F783411" w14:textId="77777777" w:rsidR="0050100B" w:rsidRDefault="0050100B" w:rsidP="0050100B">
      <w:pPr>
        <w:pStyle w:val="Nidungvnbn"/>
        <w:numPr>
          <w:ilvl w:val="0"/>
          <w:numId w:val="105"/>
        </w:numPr>
      </w:pPr>
      <w:r>
        <w:lastRenderedPageBreak/>
        <w:t>Thêm chứng chỉ SSL/TLS tự động với Let’s Encrypt hoặc AWS ACM để truy cập qua HTTPS an toàn.</w:t>
      </w:r>
    </w:p>
    <w:p w14:paraId="617220E1" w14:textId="77777777" w:rsidR="0050100B" w:rsidRDefault="0050100B" w:rsidP="0050100B">
      <w:pPr>
        <w:pStyle w:val="Nidungvnbn"/>
        <w:numPr>
          <w:ilvl w:val="0"/>
          <w:numId w:val="105"/>
        </w:numPr>
      </w:pPr>
      <w:r>
        <w:t>Phát triển giao diện người dùng hiện đại bằng React.js hoặc Vue.js thay thế cho HTML tĩnh hiện tại.</w:t>
      </w:r>
    </w:p>
    <w:p w14:paraId="7264341F" w14:textId="77777777" w:rsidR="0050100B" w:rsidRDefault="0050100B" w:rsidP="0050100B">
      <w:pPr>
        <w:pStyle w:val="Nidungvnbn"/>
        <w:numPr>
          <w:ilvl w:val="0"/>
          <w:numId w:val="105"/>
        </w:numPr>
      </w:pPr>
      <w:r>
        <w:t>Thêm hệ thống CI/CD tự động với GitHub Actions + Docker Hub + ArgoCD mỗi khi push code lên Git là tự động deploy.</w:t>
      </w:r>
    </w:p>
    <w:p w14:paraId="0930880B" w14:textId="77777777" w:rsidR="0050100B" w:rsidRDefault="0050100B" w:rsidP="0050100B">
      <w:pPr>
        <w:pStyle w:val="Nidungvnbn"/>
        <w:numPr>
          <w:ilvl w:val="0"/>
          <w:numId w:val="105"/>
        </w:numPr>
      </w:pPr>
      <w:r>
        <w:t>Tích hợp Service Mesh Istio để có mTLS, traffic splitting, circuit breaker và observability nâng cao.</w:t>
      </w:r>
    </w:p>
    <w:p w14:paraId="25DFCE5D" w14:textId="77777777" w:rsidR="0050100B" w:rsidRDefault="0050100B" w:rsidP="0050100B">
      <w:pPr>
        <w:pStyle w:val="Nidungvnbn"/>
        <w:numPr>
          <w:ilvl w:val="0"/>
          <w:numId w:val="105"/>
        </w:numPr>
      </w:pPr>
      <w:r>
        <w:t>Bổ sung hệ thống message queue (RabbitMQ/Kafka/SQS) để xử lý tác vụ bất đồng bộ.</w:t>
      </w:r>
    </w:p>
    <w:p w14:paraId="15FC7A63" w14:textId="77777777" w:rsidR="0050100B" w:rsidRDefault="0050100B" w:rsidP="0050100B">
      <w:pPr>
        <w:pStyle w:val="Nidungvnbn"/>
        <w:numPr>
          <w:ilvl w:val="0"/>
          <w:numId w:val="105"/>
        </w:numPr>
      </w:pPr>
      <w:r>
        <w:t>Thêm Redis làm cache layer để tăng tốc độ truy vấn database và API.</w:t>
      </w:r>
    </w:p>
    <w:p w14:paraId="11EFEF13" w14:textId="77777777" w:rsidR="0050100B" w:rsidRDefault="0050100B" w:rsidP="0050100B">
      <w:pPr>
        <w:pStyle w:val="Nidungvnbn"/>
        <w:numPr>
          <w:ilvl w:val="0"/>
          <w:numId w:val="105"/>
        </w:numPr>
      </w:pPr>
      <w:r>
        <w:t>Tích hợp hệ thống logging tập trung ELK Stack hoặc Loki + Grafana để theo dõi toàn bộ log.</w:t>
      </w:r>
    </w:p>
    <w:p w14:paraId="3CB36DD7" w14:textId="77777777" w:rsidR="0050100B" w:rsidRDefault="0050100B" w:rsidP="0050100B">
      <w:pPr>
        <w:pStyle w:val="Nidungvnbn"/>
        <w:numPr>
          <w:ilvl w:val="0"/>
          <w:numId w:val="105"/>
        </w:numPr>
      </w:pPr>
      <w:r>
        <w:t>Thêm autoscaling dựa trên CPU/Memory giống AWS ECS hoặc Kubernetes HPA.</w:t>
      </w:r>
    </w:p>
    <w:p w14:paraId="1D4C753E" w14:textId="4A89A4F3" w:rsidR="0050100B" w:rsidRPr="0050100B" w:rsidRDefault="0050100B" w:rsidP="0050100B">
      <w:pPr>
        <w:pStyle w:val="Nidungvnbn"/>
        <w:numPr>
          <w:ilvl w:val="0"/>
          <w:numId w:val="105"/>
        </w:numPr>
      </w:pPr>
      <w:r>
        <w:t>Phát triển thêm các dịch vụ Cloud khác: CDN, Serverless Functions (OpenFaaS), Load Testing, Backup &amp; Disaster Recovery.</w:t>
      </w:r>
    </w:p>
    <w:p w14:paraId="0C66A4C2" w14:textId="2BE39584" w:rsidR="003E5D27" w:rsidRDefault="003E5D27" w:rsidP="0002725A">
      <w:pPr>
        <w:pStyle w:val="Heading1"/>
      </w:pPr>
      <w:bookmarkStart w:id="63" w:name="_Toc214707778"/>
      <w:r>
        <w:rPr>
          <w:lang w:val="en-US"/>
        </w:rPr>
        <w:t>PHỤ LỤC</w:t>
      </w:r>
      <w:bookmarkEnd w:id="63"/>
    </w:p>
    <w:p w14:paraId="54EBBDEC" w14:textId="4380A34D" w:rsidR="0002725A" w:rsidRDefault="0002725A" w:rsidP="0002725A">
      <w:pPr>
        <w:pStyle w:val="Heading2"/>
      </w:pPr>
      <w:bookmarkStart w:id="64" w:name="_Toc214707779"/>
      <w:r w:rsidRPr="0002725A">
        <w:t>Link Docker Hub</w:t>
      </w:r>
      <w:bookmarkEnd w:id="64"/>
    </w:p>
    <w:p w14:paraId="39059F9C" w14:textId="43799E1D" w:rsidR="0002725A" w:rsidRDefault="0002725A" w:rsidP="0002725A">
      <w:pPr>
        <w:pStyle w:val="Heading2"/>
      </w:pPr>
      <w:bookmarkStart w:id="65" w:name="_Toc214707780"/>
      <w:r>
        <w:rPr>
          <w:lang w:val="en-US"/>
        </w:rPr>
        <w:t>L</w:t>
      </w:r>
      <w:r w:rsidRPr="0002725A">
        <w:t>ink video demo</w:t>
      </w:r>
      <w:bookmarkEnd w:id="65"/>
    </w:p>
    <w:p w14:paraId="2BB3A603" w14:textId="775BA27B" w:rsidR="0002725A" w:rsidRPr="0002725A" w:rsidRDefault="0002725A" w:rsidP="0002725A">
      <w:pPr>
        <w:pStyle w:val="Heading2"/>
      </w:pPr>
      <w:bookmarkStart w:id="66" w:name="_Toc214707781"/>
      <w:r>
        <w:rPr>
          <w:lang w:val="en-US"/>
        </w:rPr>
        <w:t>L</w:t>
      </w:r>
      <w:r w:rsidRPr="0002725A">
        <w:t>og kết quả</w:t>
      </w:r>
      <w:bookmarkEnd w:id="66"/>
    </w:p>
    <w:p w14:paraId="7BC1EEDC" w14:textId="77777777" w:rsidR="00A84E7A" w:rsidRPr="00A84E7A" w:rsidRDefault="00CB193B" w:rsidP="00A84E7A">
      <w:pPr>
        <w:pStyle w:val="Heading1"/>
      </w:pPr>
      <w:bookmarkStart w:id="67" w:name="_Toc214707782"/>
      <w:r>
        <w:t>ĐÁNH GIÁ CÔNG VIỆC</w:t>
      </w:r>
      <w:bookmarkEnd w:id="67"/>
      <w:r>
        <w:t xml:space="preserve"> </w:t>
      </w:r>
    </w:p>
    <w:p w14:paraId="56BF433B" w14:textId="226B3171" w:rsidR="00806B62" w:rsidRPr="00CA64A9" w:rsidRDefault="00806B62" w:rsidP="00A84E7A">
      <w:pPr>
        <w:pStyle w:val="Heading2"/>
      </w:pPr>
      <w:bookmarkStart w:id="68" w:name="_Toc214707783"/>
      <w:r w:rsidRPr="00CA64A9">
        <w:t xml:space="preserve">Bảng </w:t>
      </w:r>
      <w:r w:rsidR="00A84E7A">
        <w:t>phân công nhóm</w:t>
      </w:r>
      <w:bookmarkEnd w:id="68"/>
      <w:r w:rsidR="00A84E7A">
        <w:t xml:space="preserve"> </w:t>
      </w:r>
    </w:p>
    <w:tbl>
      <w:tblPr>
        <w:tblStyle w:val="TableGrid"/>
        <w:tblW w:w="9836" w:type="dxa"/>
        <w:tblInd w:w="-957" w:type="dxa"/>
        <w:tblLook w:val="04A0" w:firstRow="1" w:lastRow="0" w:firstColumn="1" w:lastColumn="0" w:noHBand="0" w:noVBand="1"/>
      </w:tblPr>
      <w:tblGrid>
        <w:gridCol w:w="743"/>
        <w:gridCol w:w="2459"/>
        <w:gridCol w:w="1350"/>
        <w:gridCol w:w="3035"/>
        <w:gridCol w:w="1355"/>
        <w:gridCol w:w="894"/>
      </w:tblGrid>
      <w:tr w:rsidR="00EB247F" w:rsidRPr="009F490D" w14:paraId="5AD129D0" w14:textId="77777777" w:rsidTr="009F490D">
        <w:trPr>
          <w:trHeight w:val="894"/>
        </w:trPr>
        <w:tc>
          <w:tcPr>
            <w:tcW w:w="743" w:type="dxa"/>
            <w:vAlign w:val="center"/>
          </w:tcPr>
          <w:p w14:paraId="254D6DFD" w14:textId="431E4770" w:rsidR="00EB247F" w:rsidRPr="009F490D" w:rsidRDefault="00EB247F" w:rsidP="006D1EEF">
            <w:pPr>
              <w:pStyle w:val="Nidungvnbn"/>
              <w:spacing w:line="276" w:lineRule="auto"/>
              <w:ind w:left="35" w:firstLine="0"/>
              <w:jc w:val="center"/>
              <w:rPr>
                <w:b/>
                <w:bCs/>
              </w:rPr>
            </w:pPr>
            <w:r w:rsidRPr="009F490D">
              <w:rPr>
                <w:b/>
                <w:bCs/>
              </w:rPr>
              <w:t>STT</w:t>
            </w:r>
          </w:p>
        </w:tc>
        <w:tc>
          <w:tcPr>
            <w:tcW w:w="2459" w:type="dxa"/>
            <w:vAlign w:val="center"/>
          </w:tcPr>
          <w:p w14:paraId="268146CC" w14:textId="233AF317" w:rsidR="00EB247F" w:rsidRPr="009F490D" w:rsidRDefault="00EB247F" w:rsidP="006D1EEF">
            <w:pPr>
              <w:pStyle w:val="Nidungvnbn"/>
              <w:spacing w:line="276" w:lineRule="auto"/>
              <w:ind w:left="35" w:firstLine="0"/>
              <w:jc w:val="center"/>
              <w:rPr>
                <w:b/>
                <w:bCs/>
              </w:rPr>
            </w:pPr>
            <w:r w:rsidRPr="009F490D">
              <w:rPr>
                <w:b/>
                <w:bCs/>
              </w:rPr>
              <w:t>Họ và tên</w:t>
            </w:r>
          </w:p>
        </w:tc>
        <w:tc>
          <w:tcPr>
            <w:tcW w:w="1350" w:type="dxa"/>
            <w:vAlign w:val="center"/>
          </w:tcPr>
          <w:p w14:paraId="4885C950" w14:textId="548D923E" w:rsidR="00EB247F" w:rsidRPr="009F490D" w:rsidRDefault="00EB247F" w:rsidP="006D1EEF">
            <w:pPr>
              <w:pStyle w:val="Nidungvnbn"/>
              <w:spacing w:line="276" w:lineRule="auto"/>
              <w:ind w:left="35" w:firstLine="0"/>
              <w:jc w:val="center"/>
              <w:rPr>
                <w:b/>
                <w:bCs/>
              </w:rPr>
            </w:pPr>
            <w:r w:rsidRPr="009F490D">
              <w:rPr>
                <w:b/>
                <w:bCs/>
              </w:rPr>
              <w:t>MSSV</w:t>
            </w:r>
          </w:p>
        </w:tc>
        <w:tc>
          <w:tcPr>
            <w:tcW w:w="3035" w:type="dxa"/>
            <w:vAlign w:val="center"/>
          </w:tcPr>
          <w:p w14:paraId="4F88EDA9" w14:textId="688B8C2D" w:rsidR="00EB247F" w:rsidRPr="009F490D" w:rsidRDefault="00EB247F" w:rsidP="006D1EEF">
            <w:pPr>
              <w:pStyle w:val="Nidungvnbn"/>
              <w:spacing w:line="276" w:lineRule="auto"/>
              <w:ind w:left="35" w:firstLine="0"/>
              <w:jc w:val="center"/>
              <w:rPr>
                <w:b/>
                <w:bCs/>
              </w:rPr>
            </w:pPr>
            <w:r w:rsidRPr="009F490D">
              <w:rPr>
                <w:b/>
                <w:bCs/>
              </w:rPr>
              <w:t>Nhiệm vụ</w:t>
            </w:r>
          </w:p>
        </w:tc>
        <w:tc>
          <w:tcPr>
            <w:tcW w:w="1355" w:type="dxa"/>
            <w:vAlign w:val="center"/>
          </w:tcPr>
          <w:p w14:paraId="53123FF0" w14:textId="02102746" w:rsidR="00EB247F" w:rsidRPr="009F490D" w:rsidRDefault="00EB247F" w:rsidP="006D1EEF">
            <w:pPr>
              <w:pStyle w:val="Nidungvnbn"/>
              <w:spacing w:line="276" w:lineRule="auto"/>
              <w:ind w:left="35" w:firstLine="0"/>
              <w:jc w:val="center"/>
              <w:rPr>
                <w:b/>
                <w:bCs/>
              </w:rPr>
            </w:pPr>
            <w:r w:rsidRPr="009F490D">
              <w:rPr>
                <w:b/>
                <w:bCs/>
              </w:rPr>
              <w:t>Đánh giá hoàn thành</w:t>
            </w:r>
          </w:p>
        </w:tc>
        <w:tc>
          <w:tcPr>
            <w:tcW w:w="894" w:type="dxa"/>
            <w:vAlign w:val="center"/>
          </w:tcPr>
          <w:p w14:paraId="7E2BC854" w14:textId="4D7FCC98" w:rsidR="00EB247F" w:rsidRPr="009F490D" w:rsidRDefault="00EB247F" w:rsidP="006D1EEF">
            <w:pPr>
              <w:pStyle w:val="Nidungvnbn"/>
              <w:spacing w:line="276" w:lineRule="auto"/>
              <w:ind w:left="35" w:firstLine="0"/>
              <w:jc w:val="center"/>
              <w:rPr>
                <w:b/>
                <w:bCs/>
              </w:rPr>
            </w:pPr>
            <w:r w:rsidRPr="009F490D">
              <w:rPr>
                <w:b/>
                <w:bCs/>
              </w:rPr>
              <w:t>Mức độ</w:t>
            </w:r>
          </w:p>
        </w:tc>
      </w:tr>
      <w:tr w:rsidR="00EB247F" w:rsidRPr="009F490D" w14:paraId="55419C63" w14:textId="77777777" w:rsidTr="009F490D">
        <w:trPr>
          <w:trHeight w:val="354"/>
        </w:trPr>
        <w:tc>
          <w:tcPr>
            <w:tcW w:w="743" w:type="dxa"/>
            <w:vAlign w:val="center"/>
          </w:tcPr>
          <w:p w14:paraId="253DFEA2" w14:textId="30E0E161" w:rsidR="00EB247F" w:rsidRPr="009F490D" w:rsidRDefault="00EB247F" w:rsidP="006D1EEF">
            <w:pPr>
              <w:pStyle w:val="Nidungvnbn"/>
              <w:spacing w:line="276" w:lineRule="auto"/>
              <w:ind w:left="35" w:firstLine="0"/>
              <w:jc w:val="left"/>
            </w:pPr>
            <w:r w:rsidRPr="009F490D">
              <w:lastRenderedPageBreak/>
              <w:t>1</w:t>
            </w:r>
          </w:p>
        </w:tc>
        <w:tc>
          <w:tcPr>
            <w:tcW w:w="2459" w:type="dxa"/>
            <w:vAlign w:val="center"/>
          </w:tcPr>
          <w:p w14:paraId="565E602C" w14:textId="355708B3" w:rsidR="00EB247F" w:rsidRPr="009F490D" w:rsidRDefault="00EB247F" w:rsidP="006D1EEF">
            <w:pPr>
              <w:pStyle w:val="Nidungvnbn"/>
              <w:spacing w:line="276" w:lineRule="auto"/>
              <w:ind w:left="35" w:firstLine="0"/>
              <w:jc w:val="left"/>
            </w:pPr>
            <w:r w:rsidRPr="009F490D">
              <w:t>Trần Minh Thuyên</w:t>
            </w:r>
            <w:r w:rsidR="009F490D">
              <w:t xml:space="preserve"> (Nhóm trưởng)</w:t>
            </w:r>
          </w:p>
        </w:tc>
        <w:tc>
          <w:tcPr>
            <w:tcW w:w="1350" w:type="dxa"/>
            <w:vAlign w:val="center"/>
          </w:tcPr>
          <w:p w14:paraId="7D9C5138" w14:textId="727DDF74" w:rsidR="00EB247F" w:rsidRPr="009F490D" w:rsidRDefault="00EB247F" w:rsidP="006D1EEF">
            <w:pPr>
              <w:pStyle w:val="Nidungvnbn"/>
              <w:spacing w:line="276" w:lineRule="auto"/>
              <w:ind w:left="35" w:firstLine="0"/>
              <w:jc w:val="center"/>
            </w:pPr>
            <w:r w:rsidRPr="009F490D">
              <w:t>52300070</w:t>
            </w:r>
          </w:p>
        </w:tc>
        <w:tc>
          <w:tcPr>
            <w:tcW w:w="3035" w:type="dxa"/>
            <w:vAlign w:val="center"/>
          </w:tcPr>
          <w:p w14:paraId="70E4DE5B" w14:textId="2B397EC9" w:rsidR="00EB247F" w:rsidRPr="009F490D" w:rsidRDefault="00EB247F" w:rsidP="0059319B">
            <w:pPr>
              <w:pStyle w:val="Nidungvnbn"/>
              <w:numPr>
                <w:ilvl w:val="0"/>
                <w:numId w:val="2"/>
              </w:numPr>
              <w:spacing w:line="276" w:lineRule="auto"/>
              <w:jc w:val="left"/>
            </w:pPr>
          </w:p>
        </w:tc>
        <w:tc>
          <w:tcPr>
            <w:tcW w:w="1355" w:type="dxa"/>
            <w:vAlign w:val="center"/>
          </w:tcPr>
          <w:p w14:paraId="17334392" w14:textId="1EA92557" w:rsidR="00EB247F" w:rsidRPr="009F490D" w:rsidRDefault="00EB247F" w:rsidP="006D1EEF">
            <w:pPr>
              <w:pStyle w:val="Nidungvnbn"/>
              <w:spacing w:line="276" w:lineRule="auto"/>
              <w:ind w:left="35" w:firstLine="0"/>
              <w:jc w:val="center"/>
            </w:pPr>
            <w:r w:rsidRPr="009F490D">
              <w:t>Hoàn thành tốt</w:t>
            </w:r>
          </w:p>
        </w:tc>
        <w:tc>
          <w:tcPr>
            <w:tcW w:w="894" w:type="dxa"/>
            <w:vAlign w:val="center"/>
          </w:tcPr>
          <w:p w14:paraId="24B3EAEB" w14:textId="167B5BCB" w:rsidR="00EB247F" w:rsidRPr="009F490D" w:rsidRDefault="00EB247F" w:rsidP="006D1EEF">
            <w:pPr>
              <w:pStyle w:val="Nidungvnbn"/>
              <w:spacing w:line="276" w:lineRule="auto"/>
              <w:ind w:left="35" w:firstLine="0"/>
              <w:jc w:val="center"/>
            </w:pPr>
            <w:r w:rsidRPr="009F490D">
              <w:t>100%</w:t>
            </w:r>
          </w:p>
        </w:tc>
      </w:tr>
      <w:tr w:rsidR="003E5D27" w:rsidRPr="009F490D" w14:paraId="2BC547E0" w14:textId="77777777" w:rsidTr="009F490D">
        <w:trPr>
          <w:trHeight w:val="165"/>
        </w:trPr>
        <w:tc>
          <w:tcPr>
            <w:tcW w:w="743" w:type="dxa"/>
            <w:vAlign w:val="center"/>
          </w:tcPr>
          <w:p w14:paraId="5119738E" w14:textId="3E331C2E" w:rsidR="003E5D27" w:rsidRPr="009F490D" w:rsidRDefault="003E5D27" w:rsidP="003E5D27">
            <w:pPr>
              <w:pStyle w:val="Nidungvnbn"/>
              <w:spacing w:line="276" w:lineRule="auto"/>
              <w:ind w:left="35" w:firstLine="0"/>
              <w:jc w:val="left"/>
            </w:pPr>
            <w:r w:rsidRPr="009F490D">
              <w:t>2</w:t>
            </w:r>
          </w:p>
        </w:tc>
        <w:tc>
          <w:tcPr>
            <w:tcW w:w="2459" w:type="dxa"/>
            <w:vAlign w:val="center"/>
          </w:tcPr>
          <w:p w14:paraId="5872F683" w14:textId="162543C9" w:rsidR="003E5D27" w:rsidRPr="009F490D" w:rsidRDefault="003E5D27" w:rsidP="003E5D27">
            <w:pPr>
              <w:pStyle w:val="Nidungvnbn"/>
              <w:spacing w:line="276" w:lineRule="auto"/>
              <w:ind w:left="35" w:firstLine="0"/>
              <w:jc w:val="left"/>
            </w:pPr>
            <w:r w:rsidRPr="009F490D">
              <w:t>Nguyễn Tuấn Kiệt</w:t>
            </w:r>
          </w:p>
        </w:tc>
        <w:tc>
          <w:tcPr>
            <w:tcW w:w="1350" w:type="dxa"/>
            <w:vAlign w:val="center"/>
          </w:tcPr>
          <w:p w14:paraId="4D67D6F5" w14:textId="3A36406B" w:rsidR="003E5D27" w:rsidRPr="009F490D" w:rsidRDefault="003E5D27" w:rsidP="003E5D27">
            <w:pPr>
              <w:pStyle w:val="Nidungvnbn"/>
              <w:spacing w:line="276" w:lineRule="auto"/>
              <w:ind w:left="35" w:firstLine="0"/>
              <w:jc w:val="center"/>
            </w:pPr>
            <w:r w:rsidRPr="009F490D">
              <w:t>52300212</w:t>
            </w:r>
          </w:p>
        </w:tc>
        <w:tc>
          <w:tcPr>
            <w:tcW w:w="3035" w:type="dxa"/>
            <w:vAlign w:val="center"/>
          </w:tcPr>
          <w:p w14:paraId="23AE46E7" w14:textId="2D943EC9" w:rsidR="003E5D27" w:rsidRPr="009F490D" w:rsidRDefault="003E5D27" w:rsidP="0059319B">
            <w:pPr>
              <w:pStyle w:val="Nidungvnbn"/>
              <w:numPr>
                <w:ilvl w:val="0"/>
                <w:numId w:val="2"/>
              </w:numPr>
              <w:spacing w:line="276" w:lineRule="auto"/>
              <w:jc w:val="left"/>
            </w:pPr>
          </w:p>
        </w:tc>
        <w:tc>
          <w:tcPr>
            <w:tcW w:w="1355" w:type="dxa"/>
            <w:vAlign w:val="center"/>
          </w:tcPr>
          <w:p w14:paraId="6FE2D3D9" w14:textId="4D84D5CA" w:rsidR="003E5D27" w:rsidRPr="009F490D" w:rsidRDefault="003E5D27" w:rsidP="003E5D27">
            <w:pPr>
              <w:pStyle w:val="Nidungvnbn"/>
              <w:spacing w:line="276" w:lineRule="auto"/>
              <w:ind w:left="35" w:firstLine="0"/>
              <w:jc w:val="center"/>
            </w:pPr>
            <w:r w:rsidRPr="009F490D">
              <w:t>Hoàn thành tốt</w:t>
            </w:r>
          </w:p>
        </w:tc>
        <w:tc>
          <w:tcPr>
            <w:tcW w:w="894" w:type="dxa"/>
            <w:vAlign w:val="center"/>
          </w:tcPr>
          <w:p w14:paraId="6BE6140E" w14:textId="48A68171" w:rsidR="003E5D27" w:rsidRPr="009F490D" w:rsidRDefault="003E5D27" w:rsidP="003E5D27">
            <w:pPr>
              <w:pStyle w:val="Nidungvnbn"/>
              <w:keepNext/>
              <w:spacing w:line="276" w:lineRule="auto"/>
              <w:ind w:left="35" w:firstLine="0"/>
              <w:jc w:val="center"/>
            </w:pPr>
            <w:r w:rsidRPr="009F490D">
              <w:t>100%</w:t>
            </w:r>
          </w:p>
        </w:tc>
      </w:tr>
      <w:tr w:rsidR="003E5D27" w:rsidRPr="009F490D" w14:paraId="52C0632E" w14:textId="77777777" w:rsidTr="009F490D">
        <w:trPr>
          <w:trHeight w:val="165"/>
        </w:trPr>
        <w:tc>
          <w:tcPr>
            <w:tcW w:w="743" w:type="dxa"/>
            <w:vAlign w:val="center"/>
          </w:tcPr>
          <w:p w14:paraId="55714E02" w14:textId="736B008D" w:rsidR="003E5D27" w:rsidRPr="009F490D" w:rsidRDefault="003E5D27" w:rsidP="003E5D27">
            <w:pPr>
              <w:pStyle w:val="Nidungvnbn"/>
              <w:spacing w:line="276" w:lineRule="auto"/>
              <w:ind w:left="35" w:firstLine="0"/>
              <w:jc w:val="left"/>
            </w:pPr>
            <w:r>
              <w:t>3</w:t>
            </w:r>
          </w:p>
        </w:tc>
        <w:tc>
          <w:tcPr>
            <w:tcW w:w="2459" w:type="dxa"/>
            <w:vAlign w:val="center"/>
          </w:tcPr>
          <w:p w14:paraId="76CA89C0" w14:textId="5F3A0022" w:rsidR="003E5D27" w:rsidRPr="009F490D" w:rsidRDefault="003E5D27" w:rsidP="003E5D27">
            <w:pPr>
              <w:pStyle w:val="Nidungvnbn"/>
              <w:spacing w:line="276" w:lineRule="auto"/>
              <w:ind w:left="35" w:firstLine="0"/>
              <w:jc w:val="left"/>
            </w:pPr>
            <w:r w:rsidRPr="009F490D">
              <w:t>Nguyễn Tuấn Kiệt</w:t>
            </w:r>
          </w:p>
        </w:tc>
        <w:tc>
          <w:tcPr>
            <w:tcW w:w="1350" w:type="dxa"/>
            <w:vAlign w:val="center"/>
          </w:tcPr>
          <w:p w14:paraId="53138196" w14:textId="221C2A6C" w:rsidR="003E5D27" w:rsidRPr="009F490D" w:rsidRDefault="003E5D27" w:rsidP="003E5D27">
            <w:pPr>
              <w:pStyle w:val="Nidungvnbn"/>
              <w:spacing w:line="276" w:lineRule="auto"/>
              <w:ind w:left="35" w:firstLine="0"/>
              <w:jc w:val="center"/>
            </w:pPr>
            <w:r w:rsidRPr="009F490D">
              <w:t>5230021</w:t>
            </w:r>
            <w:r>
              <w:t>3</w:t>
            </w:r>
          </w:p>
        </w:tc>
        <w:tc>
          <w:tcPr>
            <w:tcW w:w="3035" w:type="dxa"/>
            <w:vAlign w:val="center"/>
          </w:tcPr>
          <w:p w14:paraId="2E5F34A1" w14:textId="77777777" w:rsidR="003E5D27" w:rsidRPr="009F490D" w:rsidRDefault="003E5D27" w:rsidP="0059319B">
            <w:pPr>
              <w:pStyle w:val="Nidungvnbn"/>
              <w:numPr>
                <w:ilvl w:val="0"/>
                <w:numId w:val="2"/>
              </w:numPr>
              <w:spacing w:line="276" w:lineRule="auto"/>
              <w:jc w:val="left"/>
            </w:pPr>
          </w:p>
        </w:tc>
        <w:tc>
          <w:tcPr>
            <w:tcW w:w="1355" w:type="dxa"/>
            <w:vAlign w:val="center"/>
          </w:tcPr>
          <w:p w14:paraId="1572D5DD" w14:textId="77777777" w:rsidR="003E5D27" w:rsidRPr="009F490D" w:rsidRDefault="003E5D27" w:rsidP="003E5D27">
            <w:pPr>
              <w:pStyle w:val="Nidungvnbn"/>
              <w:spacing w:line="276" w:lineRule="auto"/>
              <w:ind w:left="35" w:firstLine="0"/>
              <w:jc w:val="center"/>
            </w:pPr>
          </w:p>
        </w:tc>
        <w:tc>
          <w:tcPr>
            <w:tcW w:w="894" w:type="dxa"/>
            <w:vAlign w:val="center"/>
          </w:tcPr>
          <w:p w14:paraId="71833CCC" w14:textId="77777777" w:rsidR="003E5D27" w:rsidRPr="009F490D" w:rsidRDefault="003E5D27" w:rsidP="003E5D27">
            <w:pPr>
              <w:pStyle w:val="Nidungvnbn"/>
              <w:keepNext/>
              <w:spacing w:line="276" w:lineRule="auto"/>
              <w:ind w:left="35" w:firstLine="0"/>
              <w:jc w:val="center"/>
            </w:pPr>
          </w:p>
        </w:tc>
      </w:tr>
    </w:tbl>
    <w:p w14:paraId="061E33CA" w14:textId="7E7B1325" w:rsidR="00DE2D47" w:rsidRPr="00D13A52" w:rsidRDefault="00B50332" w:rsidP="00D13A52">
      <w:pPr>
        <w:pStyle w:val="bang0"/>
        <w:rPr>
          <w:rFonts w:ascii="Helvetica" w:eastAsia="Times New Roman" w:hAnsi="Helvetica" w:cs="Times New Roman"/>
          <w:noProof w:val="0"/>
          <w:color w:val="ED1C24"/>
          <w:sz w:val="18"/>
          <w:szCs w:val="18"/>
        </w:rPr>
      </w:pPr>
      <w:bookmarkStart w:id="69" w:name="_Toc211406487"/>
      <w:bookmarkStart w:id="70" w:name="_Toc214708602"/>
      <w:r w:rsidRPr="00D13A52">
        <w:t xml:space="preserve">Bảng </w:t>
      </w:r>
      <w:r w:rsidR="00A020C1" w:rsidRPr="00D13A52">
        <w:t xml:space="preserve">3. </w:t>
      </w:r>
      <w:r w:rsidRPr="00D13A52">
        <w:t>Bảng phân công và đánh giá thành viên</w:t>
      </w:r>
      <w:bookmarkEnd w:id="69"/>
      <w:bookmarkEnd w:id="70"/>
    </w:p>
    <w:p w14:paraId="4612A8E0" w14:textId="77777777" w:rsidR="00B50332" w:rsidRPr="00DE2D47" w:rsidRDefault="00B50332" w:rsidP="00DE2D47">
      <w:pPr>
        <w:spacing w:after="0"/>
        <w:rPr>
          <w:rFonts w:ascii="Helvetica" w:eastAsia="Times New Roman" w:hAnsi="Helvetica" w:cs="Times New Roman"/>
          <w:b/>
          <w:bCs/>
          <w:noProof w:val="0"/>
          <w:color w:val="ED1C24"/>
          <w:sz w:val="18"/>
          <w:szCs w:val="18"/>
        </w:rPr>
      </w:pPr>
    </w:p>
    <w:p w14:paraId="3AE62E31" w14:textId="5A8F0B6A" w:rsidR="00A500D9" w:rsidRPr="00146576" w:rsidRDefault="00A500D9" w:rsidP="002D0A5B">
      <w:pPr>
        <w:pStyle w:val="Nidungvnbn"/>
        <w:ind w:left="-425" w:right="565" w:firstLine="284"/>
        <w:jc w:val="left"/>
        <w:rPr>
          <w:lang w:val="vi-VN"/>
        </w:rPr>
      </w:pPr>
    </w:p>
    <w:p w14:paraId="326F0F57" w14:textId="6095890F" w:rsidR="008372F3" w:rsidRDefault="008372F3" w:rsidP="002D0A5B">
      <w:pPr>
        <w:pStyle w:val="Nidungvnbn"/>
        <w:ind w:left="-425" w:right="565" w:firstLine="284"/>
        <w:jc w:val="left"/>
        <w:rPr>
          <w:color w:val="000000"/>
          <w:bdr w:val="none" w:sz="0" w:space="0" w:color="auto" w:frame="1"/>
        </w:rPr>
      </w:pPr>
    </w:p>
    <w:p w14:paraId="20BD8436" w14:textId="77777777" w:rsidR="009F490D" w:rsidRDefault="009F490D" w:rsidP="002D0A5B">
      <w:pPr>
        <w:pStyle w:val="Nidungvnbn"/>
        <w:ind w:left="-425" w:right="565" w:firstLine="284"/>
        <w:jc w:val="left"/>
        <w:rPr>
          <w:color w:val="000000"/>
          <w:bdr w:val="none" w:sz="0" w:space="0" w:color="auto" w:frame="1"/>
        </w:rPr>
      </w:pPr>
    </w:p>
    <w:p w14:paraId="04D85540" w14:textId="77777777" w:rsidR="009F490D" w:rsidRDefault="009F490D" w:rsidP="002D0A5B">
      <w:pPr>
        <w:pStyle w:val="Nidungvnbn"/>
        <w:ind w:left="-425" w:right="565" w:firstLine="284"/>
        <w:jc w:val="left"/>
        <w:rPr>
          <w:color w:val="000000"/>
          <w:bdr w:val="none" w:sz="0" w:space="0" w:color="auto" w:frame="1"/>
        </w:rPr>
      </w:pPr>
    </w:p>
    <w:p w14:paraId="3226C13E" w14:textId="77777777" w:rsidR="009F490D" w:rsidRDefault="009F490D" w:rsidP="002D0A5B">
      <w:pPr>
        <w:pStyle w:val="Nidungvnbn"/>
        <w:ind w:left="-425" w:right="565" w:firstLine="284"/>
        <w:jc w:val="left"/>
        <w:rPr>
          <w:color w:val="000000"/>
          <w:bdr w:val="none" w:sz="0" w:space="0" w:color="auto" w:frame="1"/>
        </w:rPr>
      </w:pPr>
    </w:p>
    <w:p w14:paraId="34B67D7F" w14:textId="77777777" w:rsidR="009F490D" w:rsidRDefault="009F490D" w:rsidP="002D0A5B">
      <w:pPr>
        <w:pStyle w:val="Nidungvnbn"/>
        <w:ind w:left="-425" w:right="565" w:firstLine="284"/>
        <w:jc w:val="left"/>
        <w:rPr>
          <w:color w:val="000000"/>
          <w:bdr w:val="none" w:sz="0" w:space="0" w:color="auto" w:frame="1"/>
        </w:rPr>
      </w:pPr>
    </w:p>
    <w:p w14:paraId="106AF9C1" w14:textId="77777777" w:rsidR="009F490D" w:rsidRDefault="009F490D" w:rsidP="002D0A5B">
      <w:pPr>
        <w:pStyle w:val="Nidungvnbn"/>
        <w:ind w:left="-425" w:right="565" w:firstLine="284"/>
        <w:jc w:val="left"/>
        <w:rPr>
          <w:color w:val="000000"/>
          <w:bdr w:val="none" w:sz="0" w:space="0" w:color="auto" w:frame="1"/>
        </w:rPr>
      </w:pPr>
    </w:p>
    <w:p w14:paraId="4F800A8E" w14:textId="77777777" w:rsidR="009F490D" w:rsidRDefault="009F490D" w:rsidP="002D0A5B">
      <w:pPr>
        <w:pStyle w:val="Nidungvnbn"/>
        <w:ind w:left="-425" w:right="565" w:firstLine="284"/>
        <w:jc w:val="left"/>
        <w:rPr>
          <w:color w:val="000000"/>
          <w:bdr w:val="none" w:sz="0" w:space="0" w:color="auto" w:frame="1"/>
        </w:rPr>
      </w:pPr>
    </w:p>
    <w:p w14:paraId="7304DF3A" w14:textId="77777777" w:rsidR="009F490D" w:rsidRDefault="009F490D" w:rsidP="002D0A5B">
      <w:pPr>
        <w:pStyle w:val="Nidungvnbn"/>
        <w:ind w:left="-425" w:right="565" w:firstLine="284"/>
        <w:jc w:val="left"/>
        <w:rPr>
          <w:color w:val="000000"/>
          <w:bdr w:val="none" w:sz="0" w:space="0" w:color="auto" w:frame="1"/>
        </w:rPr>
      </w:pPr>
    </w:p>
    <w:p w14:paraId="73EB2535" w14:textId="77777777" w:rsidR="009F490D" w:rsidRDefault="009F490D" w:rsidP="002D0A5B">
      <w:pPr>
        <w:pStyle w:val="Nidungvnbn"/>
        <w:ind w:left="-425" w:right="565" w:firstLine="284"/>
        <w:jc w:val="left"/>
        <w:rPr>
          <w:color w:val="000000"/>
          <w:bdr w:val="none" w:sz="0" w:space="0" w:color="auto" w:frame="1"/>
        </w:rPr>
      </w:pPr>
    </w:p>
    <w:p w14:paraId="43F5B0E8" w14:textId="77777777" w:rsidR="009F490D" w:rsidRDefault="009F490D" w:rsidP="002D0A5B">
      <w:pPr>
        <w:pStyle w:val="Nidungvnbn"/>
        <w:ind w:left="-425" w:right="565" w:firstLine="284"/>
        <w:jc w:val="left"/>
        <w:rPr>
          <w:color w:val="000000"/>
          <w:bdr w:val="none" w:sz="0" w:space="0" w:color="auto" w:frame="1"/>
        </w:rPr>
      </w:pPr>
    </w:p>
    <w:p w14:paraId="7C48E5C2" w14:textId="77777777" w:rsidR="009F490D" w:rsidRDefault="009F490D" w:rsidP="002D0A5B">
      <w:pPr>
        <w:pStyle w:val="Nidungvnbn"/>
        <w:ind w:left="-425" w:right="565" w:firstLine="284"/>
        <w:jc w:val="left"/>
        <w:rPr>
          <w:color w:val="000000"/>
          <w:bdr w:val="none" w:sz="0" w:space="0" w:color="auto" w:frame="1"/>
        </w:rPr>
      </w:pPr>
    </w:p>
    <w:p w14:paraId="344A5307" w14:textId="77777777" w:rsidR="004D19C5" w:rsidRDefault="004D19C5" w:rsidP="002D0A5B">
      <w:pPr>
        <w:pStyle w:val="Nidungvnbn"/>
        <w:ind w:left="-425" w:right="565" w:firstLine="284"/>
        <w:jc w:val="left"/>
        <w:rPr>
          <w:color w:val="000000"/>
          <w:bdr w:val="none" w:sz="0" w:space="0" w:color="auto" w:frame="1"/>
        </w:rPr>
      </w:pPr>
    </w:p>
    <w:p w14:paraId="5889CA4F" w14:textId="77777777" w:rsidR="004D19C5" w:rsidRDefault="004D19C5" w:rsidP="002D0A5B">
      <w:pPr>
        <w:pStyle w:val="Nidungvnbn"/>
        <w:ind w:left="-425" w:right="565" w:firstLine="284"/>
        <w:jc w:val="left"/>
        <w:rPr>
          <w:color w:val="000000"/>
          <w:bdr w:val="none" w:sz="0" w:space="0" w:color="auto" w:frame="1"/>
        </w:rPr>
      </w:pPr>
    </w:p>
    <w:p w14:paraId="3C7F29B8" w14:textId="77777777" w:rsidR="003E5D27" w:rsidRDefault="003E5D27" w:rsidP="002D0A5B">
      <w:pPr>
        <w:pStyle w:val="Nidungvnbn"/>
        <w:ind w:left="-425" w:right="565" w:firstLine="284"/>
        <w:jc w:val="left"/>
        <w:rPr>
          <w:color w:val="000000"/>
          <w:bdr w:val="none" w:sz="0" w:space="0" w:color="auto" w:frame="1"/>
        </w:rPr>
      </w:pPr>
    </w:p>
    <w:p w14:paraId="3B4E43A3" w14:textId="77777777" w:rsidR="00053E4F" w:rsidRPr="009F490D" w:rsidRDefault="00053E4F" w:rsidP="002D0A5B">
      <w:pPr>
        <w:pStyle w:val="Nidungvnbn"/>
        <w:ind w:left="-425" w:right="565" w:firstLine="284"/>
        <w:jc w:val="left"/>
      </w:pPr>
    </w:p>
    <w:p w14:paraId="44BFC945" w14:textId="77777777" w:rsidR="001E3022" w:rsidRDefault="001E3022" w:rsidP="001E3022">
      <w:pPr>
        <w:pStyle w:val="Heading1"/>
        <w:numPr>
          <w:ilvl w:val="0"/>
          <w:numId w:val="0"/>
        </w:numPr>
        <w:jc w:val="center"/>
      </w:pPr>
      <w:bookmarkStart w:id="71" w:name="_Toc214707784"/>
      <w:r>
        <w:t>TÀI LIỆU THAM KHẢO</w:t>
      </w:r>
      <w:bookmarkEnd w:id="71"/>
    </w:p>
    <w:p w14:paraId="258E9D62" w14:textId="21805B85" w:rsidR="00B21158" w:rsidRPr="002119D3" w:rsidRDefault="001E3022" w:rsidP="002119D3">
      <w:pPr>
        <w:pStyle w:val="Nidungvnbn"/>
      </w:pPr>
      <w:r w:rsidRPr="002119D3">
        <w:t>Tiếng Việ</w:t>
      </w:r>
      <w:r w:rsidR="003077BF" w:rsidRPr="002119D3">
        <w:t>t</w:t>
      </w:r>
    </w:p>
    <w:p w14:paraId="7DA5425A" w14:textId="77938138" w:rsidR="004F3F13" w:rsidRDefault="004F3F13" w:rsidP="002119D3">
      <w:pPr>
        <w:pStyle w:val="Nidungvnbn"/>
      </w:pPr>
      <w:r w:rsidRPr="002119D3">
        <w:t xml:space="preserve">[1] </w:t>
      </w:r>
      <w:r w:rsidR="0044769F" w:rsidRPr="002119D3">
        <w:t xml:space="preserve"> </w:t>
      </w:r>
      <w:r w:rsidR="002119D3">
        <w:t>Giải pháp Object Storage MinIO: Tổng quan &amp; Ứng dụng</w:t>
      </w:r>
      <w:r w:rsidR="002119D3">
        <w:t xml:space="preserve"> - </w:t>
      </w:r>
      <w:r w:rsidR="002119D3">
        <w:t>200Lab Team</w:t>
      </w:r>
    </w:p>
    <w:p w14:paraId="70D13E52" w14:textId="10C7BF73" w:rsidR="002119D3" w:rsidRDefault="002119D3" w:rsidP="002119D3">
      <w:pPr>
        <w:pStyle w:val="Nidungvnbn"/>
      </w:pPr>
      <w:r>
        <w:t xml:space="preserve">[2] </w:t>
      </w:r>
      <w:r>
        <w:t>Hướng dẫn cài đặt Object Storage Server dùng MinIO trên Ubuntu 22.04</w:t>
      </w:r>
      <w:r>
        <w:t xml:space="preserve"> - </w:t>
      </w:r>
      <w:r>
        <w:t>123HOST Technical Team</w:t>
      </w:r>
    </w:p>
    <w:p w14:paraId="5A0855EC" w14:textId="37EFA581" w:rsidR="002119D3" w:rsidRDefault="002119D3" w:rsidP="002119D3">
      <w:pPr>
        <w:pStyle w:val="Nidungvnbn"/>
      </w:pPr>
      <w:r>
        <w:t xml:space="preserve">[3] </w:t>
      </w:r>
      <w:r>
        <w:t>Cài đặt Object Storage MinIO ở chế độ Standalone</w:t>
      </w:r>
      <w:r>
        <w:t xml:space="preserve"> - </w:t>
      </w:r>
      <w:r>
        <w:t>LANIT Technology</w:t>
      </w:r>
    </w:p>
    <w:p w14:paraId="7FAD2851" w14:textId="23926182" w:rsidR="002119D3" w:rsidRPr="002119D3" w:rsidRDefault="002119D3" w:rsidP="002119D3">
      <w:pPr>
        <w:pStyle w:val="Nidungvnbn"/>
      </w:pPr>
      <w:r>
        <w:lastRenderedPageBreak/>
        <w:t xml:space="preserve">[4] </w:t>
      </w:r>
      <w:r>
        <w:t>Docker Tutorial: Kiến trúc Docker và container hóa</w:t>
      </w:r>
      <w:r>
        <w:t xml:space="preserve"> - </w:t>
      </w:r>
      <w:r>
        <w:t>Nguyễn Minh Đức (Viblo)</w:t>
      </w:r>
      <w:bookmarkStart w:id="72" w:name="_GoBack"/>
      <w:bookmarkEnd w:id="72"/>
    </w:p>
    <w:p w14:paraId="3CD54AF7" w14:textId="3C715AD4" w:rsidR="003077BF" w:rsidRPr="00437B0F" w:rsidRDefault="004F3F13" w:rsidP="00B21158">
      <w:pPr>
        <w:pStyle w:val="Nidungvnbn"/>
        <w:ind w:firstLine="0"/>
        <w:rPr>
          <w:lang w:val="vi-VN"/>
        </w:rPr>
      </w:pPr>
      <w:r w:rsidRPr="004F3F13">
        <w:rPr>
          <w:lang w:val="vi-VN"/>
        </w:rPr>
        <w:t>.</w:t>
      </w:r>
    </w:p>
    <w:p w14:paraId="4A71DF26" w14:textId="2D5E51E7" w:rsidR="007763AB" w:rsidRPr="002119D3" w:rsidRDefault="001E3022" w:rsidP="002119D3">
      <w:pPr>
        <w:pStyle w:val="Nidungvnbn"/>
      </w:pPr>
      <w:r w:rsidRPr="002119D3">
        <w:t>Tiếng Anh</w:t>
      </w:r>
      <w:r w:rsidR="00C60913" w:rsidRPr="002119D3">
        <w:t xml:space="preserve"> </w:t>
      </w:r>
    </w:p>
    <w:p w14:paraId="08759B8B" w14:textId="35E1A52A" w:rsidR="003077BF" w:rsidRPr="002119D3" w:rsidRDefault="004C2C76" w:rsidP="002119D3">
      <w:pPr>
        <w:pStyle w:val="Nidungvnbn"/>
      </w:pPr>
      <w:r w:rsidRPr="002119D3">
        <w:t xml:space="preserve"> </w:t>
      </w:r>
      <w:r w:rsidR="004F3F13" w:rsidRPr="002119D3">
        <w:t xml:space="preserve">[1] </w:t>
      </w:r>
      <w:r w:rsidR="002119D3" w:rsidRPr="002119D3">
        <w:t>Docker Overview – Get Started Guide – Docker Inc. Documentation Team</w:t>
      </w:r>
    </w:p>
    <w:p w14:paraId="2C8A1D11" w14:textId="45BDCF0D" w:rsidR="002119D3" w:rsidRDefault="002119D3" w:rsidP="002119D3">
      <w:pPr>
        <w:pStyle w:val="Nidungvnbn"/>
      </w:pPr>
      <w:r>
        <w:t xml:space="preserve"> </w:t>
      </w:r>
      <w:r w:rsidRPr="002119D3">
        <w:t>[</w:t>
      </w:r>
      <w:r>
        <w:t>2</w:t>
      </w:r>
      <w:r w:rsidRPr="002119D3">
        <w:t>]</w:t>
      </w:r>
      <w:r>
        <w:t xml:space="preserve"> </w:t>
      </w:r>
      <w:r>
        <w:t>Docker Microservices: How to Build and Deploy Microservice Architectures</w:t>
      </w:r>
      <w:r>
        <w:t xml:space="preserve"> - </w:t>
      </w:r>
      <w:r>
        <w:t>DevZero Engineering Team</w:t>
      </w:r>
    </w:p>
    <w:p w14:paraId="1DBD0269" w14:textId="3E75C035" w:rsidR="002119D3" w:rsidRDefault="002119D3" w:rsidP="002119D3">
      <w:pPr>
        <w:pStyle w:val="Nidungvnbn"/>
      </w:pPr>
      <w:r>
        <w:t xml:space="preserve"> [3] </w:t>
      </w:r>
      <w:r>
        <w:t>Docker Build Tutorial: Contexts, Architecture &amp; Optimization Techniques</w:t>
      </w:r>
      <w:r>
        <w:t xml:space="preserve"> - </w:t>
      </w:r>
      <w:r>
        <w:t>Aniket Bhattacharya</w:t>
      </w:r>
    </w:p>
    <w:p w14:paraId="465B7524" w14:textId="4D5D6AE4" w:rsidR="002119D3" w:rsidRDefault="002119D3" w:rsidP="002119D3">
      <w:pPr>
        <w:pStyle w:val="Nidungvnbn"/>
      </w:pPr>
      <w:r>
        <w:t xml:space="preserve"> [4] </w:t>
      </w:r>
      <w:r w:rsidRPr="002119D3">
        <w:t>Navigating the Docker Ecosystem: A Comprehensive Taxonomy and Survey</w:t>
      </w:r>
      <w:r>
        <w:t xml:space="preserve"> - </w:t>
      </w:r>
      <w:r w:rsidRPr="002119D3">
        <w:t>M. Saikia, S. K. Bose (arXiv, 2024)</w:t>
      </w:r>
    </w:p>
    <w:p w14:paraId="13DA90A3" w14:textId="155DD8F0" w:rsidR="002119D3" w:rsidRDefault="002119D3" w:rsidP="002119D3">
      <w:pPr>
        <w:pStyle w:val="Nidungvnbn"/>
      </w:pPr>
      <w:r>
        <w:t xml:space="preserve"> [5] </w:t>
      </w:r>
      <w:r>
        <w:t>Keycloak: Identity and Access Management for Modern Applications</w:t>
      </w:r>
      <w:r>
        <w:t xml:space="preserve"> - </w:t>
      </w:r>
      <w:r>
        <w:t>tian Thorgersen &amp; Keycloak Team</w:t>
      </w:r>
    </w:p>
    <w:p w14:paraId="4C5832D9" w14:textId="7B369FC9" w:rsidR="002119D3" w:rsidRPr="002119D3" w:rsidRDefault="002119D3" w:rsidP="002119D3">
      <w:pPr>
        <w:pStyle w:val="Nidungvnbn"/>
      </w:pPr>
      <w:r>
        <w:t xml:space="preserve"> [6] …,</w:t>
      </w:r>
    </w:p>
    <w:p w14:paraId="1881DA89" w14:textId="1689BD85" w:rsidR="002119D3" w:rsidRDefault="002119D3" w:rsidP="003E5D27">
      <w:pPr>
        <w:pStyle w:val="Nidungvnbn"/>
      </w:pPr>
    </w:p>
    <w:p w14:paraId="13EC49FA" w14:textId="77777777" w:rsidR="003077BF" w:rsidRDefault="003077BF" w:rsidP="009C5372">
      <w:pPr>
        <w:pStyle w:val="Nidungvnbn"/>
        <w:ind w:firstLine="0"/>
        <w:jc w:val="left"/>
      </w:pPr>
    </w:p>
    <w:p w14:paraId="70428BD2" w14:textId="7D956307" w:rsidR="00B21158" w:rsidRPr="00B21158" w:rsidRDefault="00B21158" w:rsidP="009C5372">
      <w:pPr>
        <w:pStyle w:val="Nidungvnbn"/>
        <w:ind w:firstLine="0"/>
        <w:jc w:val="left"/>
      </w:pPr>
    </w:p>
    <w:sectPr w:rsidR="00B21158" w:rsidRPr="00B21158" w:rsidSect="00D4686D">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66888A" w14:textId="77777777" w:rsidR="00FB7EC2" w:rsidRPr="009707F2" w:rsidRDefault="00FB7EC2" w:rsidP="00453AB1">
      <w:r w:rsidRPr="009707F2">
        <w:separator/>
      </w:r>
    </w:p>
  </w:endnote>
  <w:endnote w:type="continuationSeparator" w:id="0">
    <w:p w14:paraId="638C9E0D" w14:textId="77777777" w:rsidR="00FB7EC2" w:rsidRPr="009707F2" w:rsidRDefault="00FB7EC2" w:rsidP="00453AB1">
      <w:r w:rsidRPr="009707F2">
        <w:continuationSeparator/>
      </w:r>
    </w:p>
  </w:endnote>
  <w:endnote w:type="continuationNotice" w:id="1">
    <w:p w14:paraId="0025D57A" w14:textId="77777777" w:rsidR="00FB7EC2" w:rsidRPr="009707F2" w:rsidRDefault="00FB7E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charset w:val="01"/>
    <w:family w:val="roman"/>
    <w:pitch w:val="variable"/>
  </w:font>
  <w:font w:name="Times-Roman">
    <w:charset w:val="01"/>
    <w:family w:val="roman"/>
    <w:pitch w:val="variable"/>
  </w:font>
  <w:font w:name="RMTMI">
    <w:charset w:val="01"/>
    <w:family w:val="roman"/>
    <w:pitch w:val="variable"/>
  </w:font>
  <w:font w:name="MTSYN">
    <w:charset w:val="01"/>
    <w:family w:val="roman"/>
    <w:pitch w:val="variable"/>
  </w:font>
  <w:font w:name="TimesNewRomanPSMT">
    <w:altName w:val="Times New Roman"/>
    <w:panose1 w:val="00000000000000000000"/>
    <w:charset w:val="00"/>
    <w:family w:val="roman"/>
    <w:notTrueType/>
    <w:pitch w:val="default"/>
  </w:font>
  <w:font w:name="Helvetica">
    <w:altName w:val="Arial"/>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5F01F2" w14:textId="77777777" w:rsidR="00A020C1" w:rsidRDefault="00A020C1" w:rsidP="006667E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341D6C" w14:textId="77777777" w:rsidR="00A020C1" w:rsidRDefault="00A020C1" w:rsidP="006667E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812A85" w14:textId="77777777" w:rsidR="00FB7EC2" w:rsidRPr="009707F2" w:rsidRDefault="00FB7EC2" w:rsidP="00453AB1">
      <w:r w:rsidRPr="009707F2">
        <w:separator/>
      </w:r>
    </w:p>
  </w:footnote>
  <w:footnote w:type="continuationSeparator" w:id="0">
    <w:p w14:paraId="196E5C5E" w14:textId="77777777" w:rsidR="00FB7EC2" w:rsidRPr="009707F2" w:rsidRDefault="00FB7EC2" w:rsidP="00453AB1">
      <w:r w:rsidRPr="009707F2">
        <w:continuationSeparator/>
      </w:r>
    </w:p>
  </w:footnote>
  <w:footnote w:type="continuationNotice" w:id="1">
    <w:p w14:paraId="03538C49" w14:textId="77777777" w:rsidR="00FB7EC2" w:rsidRPr="009707F2" w:rsidRDefault="00FB7E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910D91" w14:textId="3C2F9105" w:rsidR="00A020C1" w:rsidRDefault="00A020C1">
    <w:pPr>
      <w:pStyle w:val="Header"/>
      <w:jc w:val="center"/>
    </w:pPr>
  </w:p>
  <w:p w14:paraId="3EA4D3DB" w14:textId="77777777" w:rsidR="00A020C1" w:rsidRPr="009707F2" w:rsidRDefault="00A020C1"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1151860660"/>
      <w:docPartObj>
        <w:docPartGallery w:val="Page Numbers (Top of Page)"/>
        <w:docPartUnique/>
      </w:docPartObj>
    </w:sdtPr>
    <w:sdtEndPr>
      <w:rPr>
        <w:noProof/>
      </w:rPr>
    </w:sdtEndPr>
    <w:sdtContent>
      <w:p w14:paraId="318A1792" w14:textId="73D3E060" w:rsidR="00A020C1" w:rsidRDefault="00A020C1">
        <w:pPr>
          <w:pStyle w:val="Head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CA60CF0" w14:textId="77777777" w:rsidR="00A020C1" w:rsidRPr="009707F2" w:rsidRDefault="00A020C1"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noProof w:val="0"/>
      </w:rPr>
      <w:id w:val="-807016007"/>
      <w:docPartObj>
        <w:docPartGallery w:val="Page Numbers (Top of Page)"/>
        <w:docPartUnique/>
      </w:docPartObj>
    </w:sdtPr>
    <w:sdtEndPr>
      <w:rPr>
        <w:noProof/>
      </w:rPr>
    </w:sdtEndPr>
    <w:sdtContent>
      <w:p w14:paraId="6DF61BFE" w14:textId="77777777" w:rsidR="00A020C1" w:rsidRDefault="00A020C1">
        <w:pPr>
          <w:pStyle w:val="Head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159CD6A3" w14:textId="77777777" w:rsidR="00A020C1" w:rsidRPr="009707F2" w:rsidRDefault="00A020C1" w:rsidP="0064189C">
    <w:pPr>
      <w:pStyle w:val="Nidungvnbn"/>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2A2330" w14:textId="77777777" w:rsidR="00A020C1" w:rsidRDefault="00A020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222FE"/>
    <w:multiLevelType w:val="hybridMultilevel"/>
    <w:tmpl w:val="307C6A92"/>
    <w:lvl w:ilvl="0" w:tplc="411429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8A3BA9"/>
    <w:multiLevelType w:val="hybridMultilevel"/>
    <w:tmpl w:val="F58E1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DF793E"/>
    <w:multiLevelType w:val="hybridMultilevel"/>
    <w:tmpl w:val="2A8C9AE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38C53F7"/>
    <w:multiLevelType w:val="hybridMultilevel"/>
    <w:tmpl w:val="E324901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4AB32BC"/>
    <w:multiLevelType w:val="hybridMultilevel"/>
    <w:tmpl w:val="25DCE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4F55736"/>
    <w:multiLevelType w:val="hybridMultilevel"/>
    <w:tmpl w:val="093CA49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4F85073"/>
    <w:multiLevelType w:val="hybridMultilevel"/>
    <w:tmpl w:val="4918A4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6767ED4"/>
    <w:multiLevelType w:val="hybridMultilevel"/>
    <w:tmpl w:val="AA8672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0C74DC"/>
    <w:multiLevelType w:val="hybridMultilevel"/>
    <w:tmpl w:val="D4BA77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80435EF"/>
    <w:multiLevelType w:val="hybridMultilevel"/>
    <w:tmpl w:val="7C6CD92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854279F"/>
    <w:multiLevelType w:val="hybridMultilevel"/>
    <w:tmpl w:val="73BA0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8F97B15"/>
    <w:multiLevelType w:val="hybridMultilevel"/>
    <w:tmpl w:val="F4307620"/>
    <w:lvl w:ilvl="0" w:tplc="509E27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A40C44"/>
    <w:multiLevelType w:val="hybridMultilevel"/>
    <w:tmpl w:val="7EC24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B9B5D79"/>
    <w:multiLevelType w:val="hybridMultilevel"/>
    <w:tmpl w:val="4BA2E6E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0BBE1B96"/>
    <w:multiLevelType w:val="hybridMultilevel"/>
    <w:tmpl w:val="F50ED1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FE14D01"/>
    <w:multiLevelType w:val="hybridMultilevel"/>
    <w:tmpl w:val="CD245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1CE3887"/>
    <w:multiLevelType w:val="hybridMultilevel"/>
    <w:tmpl w:val="8A00C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1EA6CB0"/>
    <w:multiLevelType w:val="hybridMultilevel"/>
    <w:tmpl w:val="D10C3C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21724AE"/>
    <w:multiLevelType w:val="multilevel"/>
    <w:tmpl w:val="6590CA42"/>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128" w:hanging="284"/>
      </w:pPr>
      <w:rPr>
        <w:rFonts w:hint="default"/>
      </w:rPr>
    </w:lvl>
    <w:lvl w:ilvl="2">
      <w:start w:val="1"/>
      <w:numFmt w:val="decimal"/>
      <w:pStyle w:val="Heading3"/>
      <w:suff w:val="space"/>
      <w:lvlText w:val="%1.%2.%3"/>
      <w:lvlJc w:val="left"/>
      <w:pPr>
        <w:ind w:left="20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9" w15:restartNumberingAfterBreak="0">
    <w:nsid w:val="12323B35"/>
    <w:multiLevelType w:val="hybridMultilevel"/>
    <w:tmpl w:val="40D491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4831683"/>
    <w:multiLevelType w:val="hybridMultilevel"/>
    <w:tmpl w:val="E4AA0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5FA5E27"/>
    <w:multiLevelType w:val="hybridMultilevel"/>
    <w:tmpl w:val="99084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7EB464E"/>
    <w:multiLevelType w:val="hybridMultilevel"/>
    <w:tmpl w:val="BBE0F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B45C2E"/>
    <w:multiLevelType w:val="hybridMultilevel"/>
    <w:tmpl w:val="1F8E0A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8E54A14"/>
    <w:multiLevelType w:val="hybridMultilevel"/>
    <w:tmpl w:val="27F669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9410A7C"/>
    <w:multiLevelType w:val="hybridMultilevel"/>
    <w:tmpl w:val="C682F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47330D"/>
    <w:multiLevelType w:val="hybridMultilevel"/>
    <w:tmpl w:val="5FD4B0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D2B26F2"/>
    <w:multiLevelType w:val="hybridMultilevel"/>
    <w:tmpl w:val="A95A58F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1D39563B"/>
    <w:multiLevelType w:val="hybridMultilevel"/>
    <w:tmpl w:val="A7F4A81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1F69246D"/>
    <w:multiLevelType w:val="hybridMultilevel"/>
    <w:tmpl w:val="4FA274E8"/>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1FF24200"/>
    <w:multiLevelType w:val="hybridMultilevel"/>
    <w:tmpl w:val="70DC34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05A5F84"/>
    <w:multiLevelType w:val="hybridMultilevel"/>
    <w:tmpl w:val="36D8571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22891AAB"/>
    <w:multiLevelType w:val="hybridMultilevel"/>
    <w:tmpl w:val="932A18A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231C2098"/>
    <w:multiLevelType w:val="hybridMultilevel"/>
    <w:tmpl w:val="1C5EB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38F5C9C"/>
    <w:multiLevelType w:val="hybridMultilevel"/>
    <w:tmpl w:val="11147B0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24603F56"/>
    <w:multiLevelType w:val="hybridMultilevel"/>
    <w:tmpl w:val="9EBAF6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59C0FFD"/>
    <w:multiLevelType w:val="hybridMultilevel"/>
    <w:tmpl w:val="FFB0D0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5C53C99"/>
    <w:multiLevelType w:val="hybridMultilevel"/>
    <w:tmpl w:val="DEFA983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280E5BD0"/>
    <w:multiLevelType w:val="hybridMultilevel"/>
    <w:tmpl w:val="EEAA8F52"/>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39" w15:restartNumberingAfterBreak="0">
    <w:nsid w:val="29A56B27"/>
    <w:multiLevelType w:val="hybridMultilevel"/>
    <w:tmpl w:val="E91C5D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B646123"/>
    <w:multiLevelType w:val="hybridMultilevel"/>
    <w:tmpl w:val="7970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B9813CB"/>
    <w:multiLevelType w:val="hybridMultilevel"/>
    <w:tmpl w:val="0CA46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C14417A"/>
    <w:multiLevelType w:val="hybridMultilevel"/>
    <w:tmpl w:val="58B0C6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F546F35"/>
    <w:multiLevelType w:val="hybridMultilevel"/>
    <w:tmpl w:val="44FE33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030554D"/>
    <w:multiLevelType w:val="hybridMultilevel"/>
    <w:tmpl w:val="639AA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08F16B1"/>
    <w:multiLevelType w:val="hybridMultilevel"/>
    <w:tmpl w:val="95463E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0DB0623"/>
    <w:multiLevelType w:val="hybridMultilevel"/>
    <w:tmpl w:val="25A8F56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31803A82"/>
    <w:multiLevelType w:val="hybridMultilevel"/>
    <w:tmpl w:val="91807A5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32A4019F"/>
    <w:multiLevelType w:val="hybridMultilevel"/>
    <w:tmpl w:val="E446F4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4881152"/>
    <w:multiLevelType w:val="hybridMultilevel"/>
    <w:tmpl w:val="74960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8B4077E"/>
    <w:multiLevelType w:val="hybridMultilevel"/>
    <w:tmpl w:val="3A122B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971701D"/>
    <w:multiLevelType w:val="hybridMultilevel"/>
    <w:tmpl w:val="AC6093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AB7508E"/>
    <w:multiLevelType w:val="hybridMultilevel"/>
    <w:tmpl w:val="33163874"/>
    <w:lvl w:ilvl="0" w:tplc="EDA437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840056"/>
    <w:multiLevelType w:val="hybridMultilevel"/>
    <w:tmpl w:val="1F56AF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F171B0F"/>
    <w:multiLevelType w:val="hybridMultilevel"/>
    <w:tmpl w:val="93FE04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FEC7EEE"/>
    <w:multiLevelType w:val="hybridMultilevel"/>
    <w:tmpl w:val="831C4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09C6F59"/>
    <w:multiLevelType w:val="hybridMultilevel"/>
    <w:tmpl w:val="E048C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6196265"/>
    <w:multiLevelType w:val="hybridMultilevel"/>
    <w:tmpl w:val="F7A4E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70A13E1"/>
    <w:multiLevelType w:val="hybridMultilevel"/>
    <w:tmpl w:val="A13E779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4879067C"/>
    <w:multiLevelType w:val="hybridMultilevel"/>
    <w:tmpl w:val="DEBE9C88"/>
    <w:lvl w:ilvl="0" w:tplc="04090001">
      <w:start w:val="1"/>
      <w:numFmt w:val="bullet"/>
      <w:lvlText w:val=""/>
      <w:lvlJc w:val="left"/>
      <w:pPr>
        <w:ind w:left="1506" w:hanging="360"/>
      </w:pPr>
      <w:rPr>
        <w:rFonts w:ascii="Symbol" w:hAnsi="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60" w15:restartNumberingAfterBreak="0">
    <w:nsid w:val="4A66779E"/>
    <w:multiLevelType w:val="hybridMultilevel"/>
    <w:tmpl w:val="91BA05B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4BA24392"/>
    <w:multiLevelType w:val="hybridMultilevel"/>
    <w:tmpl w:val="0A5E29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C1470F4"/>
    <w:multiLevelType w:val="hybridMultilevel"/>
    <w:tmpl w:val="3A30A0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505F2339"/>
    <w:multiLevelType w:val="hybridMultilevel"/>
    <w:tmpl w:val="D90C430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53F34C42"/>
    <w:multiLevelType w:val="hybridMultilevel"/>
    <w:tmpl w:val="4E3A77F6"/>
    <w:lvl w:ilvl="0" w:tplc="509E27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7A04F15"/>
    <w:multiLevelType w:val="hybridMultilevel"/>
    <w:tmpl w:val="2B76AA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C933D6D"/>
    <w:multiLevelType w:val="hybridMultilevel"/>
    <w:tmpl w:val="988A4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D350D9B"/>
    <w:multiLevelType w:val="hybridMultilevel"/>
    <w:tmpl w:val="34CE3FF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8" w15:restartNumberingAfterBreak="0">
    <w:nsid w:val="5DE14C88"/>
    <w:multiLevelType w:val="hybridMultilevel"/>
    <w:tmpl w:val="A5C2AD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F7A15DB"/>
    <w:multiLevelType w:val="hybridMultilevel"/>
    <w:tmpl w:val="49165DE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602C50BA"/>
    <w:multiLevelType w:val="hybridMultilevel"/>
    <w:tmpl w:val="479ED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02E1A6A"/>
    <w:multiLevelType w:val="hybridMultilevel"/>
    <w:tmpl w:val="20B2C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16F239A"/>
    <w:multiLevelType w:val="hybridMultilevel"/>
    <w:tmpl w:val="EED4C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3B14460"/>
    <w:multiLevelType w:val="hybridMultilevel"/>
    <w:tmpl w:val="D0142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63CE1B81"/>
    <w:multiLevelType w:val="hybridMultilevel"/>
    <w:tmpl w:val="AFFCEC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5083E93"/>
    <w:multiLevelType w:val="hybridMultilevel"/>
    <w:tmpl w:val="82D48FA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653A3717"/>
    <w:multiLevelType w:val="hybridMultilevel"/>
    <w:tmpl w:val="516283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6A21668"/>
    <w:multiLevelType w:val="hybridMultilevel"/>
    <w:tmpl w:val="AB5C60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6CB4AED"/>
    <w:multiLevelType w:val="hybridMultilevel"/>
    <w:tmpl w:val="636EFA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67A85612"/>
    <w:multiLevelType w:val="hybridMultilevel"/>
    <w:tmpl w:val="8282193A"/>
    <w:lvl w:ilvl="0" w:tplc="562401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15:restartNumberingAfterBreak="0">
    <w:nsid w:val="67F5726B"/>
    <w:multiLevelType w:val="hybridMultilevel"/>
    <w:tmpl w:val="7CA2D4C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68677C7A"/>
    <w:multiLevelType w:val="hybridMultilevel"/>
    <w:tmpl w:val="692E86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92926A5"/>
    <w:multiLevelType w:val="hybridMultilevel"/>
    <w:tmpl w:val="95707A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699008CE"/>
    <w:multiLevelType w:val="hybridMultilevel"/>
    <w:tmpl w:val="D6A88132"/>
    <w:lvl w:ilvl="0" w:tplc="F0BC0652">
      <w:start w:val="3"/>
      <w:numFmt w:val="bullet"/>
      <w:lvlText w:val=""/>
      <w:lvlJc w:val="left"/>
      <w:pPr>
        <w:ind w:left="1800" w:hanging="360"/>
      </w:pPr>
      <w:rPr>
        <w:rFonts w:ascii="Wingdings" w:eastAsiaTheme="minorHAnsi" w:hAnsi="Wingding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4" w15:restartNumberingAfterBreak="0">
    <w:nsid w:val="69FD4FEB"/>
    <w:multiLevelType w:val="hybridMultilevel"/>
    <w:tmpl w:val="5C963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6A8B27B4"/>
    <w:multiLevelType w:val="hybridMultilevel"/>
    <w:tmpl w:val="C4FEE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6DE9575E"/>
    <w:multiLevelType w:val="hybridMultilevel"/>
    <w:tmpl w:val="E530FA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6E3D5AD9"/>
    <w:multiLevelType w:val="hybridMultilevel"/>
    <w:tmpl w:val="DC1CA17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6ED0686D"/>
    <w:multiLevelType w:val="hybridMultilevel"/>
    <w:tmpl w:val="C4B85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F3505CC"/>
    <w:multiLevelType w:val="hybridMultilevel"/>
    <w:tmpl w:val="2E862DEE"/>
    <w:lvl w:ilvl="0" w:tplc="5E069958">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0A83D3A"/>
    <w:multiLevelType w:val="hybridMultilevel"/>
    <w:tmpl w:val="57720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710767B7"/>
    <w:multiLevelType w:val="hybridMultilevel"/>
    <w:tmpl w:val="837834FC"/>
    <w:lvl w:ilvl="0" w:tplc="509E27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71180028"/>
    <w:multiLevelType w:val="hybridMultilevel"/>
    <w:tmpl w:val="5036B2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3EC719F"/>
    <w:multiLevelType w:val="hybridMultilevel"/>
    <w:tmpl w:val="3E3032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475035B"/>
    <w:multiLevelType w:val="hybridMultilevel"/>
    <w:tmpl w:val="291EAC7A"/>
    <w:lvl w:ilvl="0" w:tplc="A0DCA9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7497214A"/>
    <w:multiLevelType w:val="hybridMultilevel"/>
    <w:tmpl w:val="8D78B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75CF4CA1"/>
    <w:multiLevelType w:val="hybridMultilevel"/>
    <w:tmpl w:val="A98254EA"/>
    <w:lvl w:ilvl="0" w:tplc="0A56C9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76BF45FA"/>
    <w:multiLevelType w:val="hybridMultilevel"/>
    <w:tmpl w:val="738A1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76E34061"/>
    <w:multiLevelType w:val="hybridMultilevel"/>
    <w:tmpl w:val="0966DAA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9" w15:restartNumberingAfterBreak="0">
    <w:nsid w:val="78DC6097"/>
    <w:multiLevelType w:val="hybridMultilevel"/>
    <w:tmpl w:val="93A463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8E94893"/>
    <w:multiLevelType w:val="hybridMultilevel"/>
    <w:tmpl w:val="C4AEC35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1" w15:restartNumberingAfterBreak="0">
    <w:nsid w:val="7A0447DD"/>
    <w:multiLevelType w:val="hybridMultilevel"/>
    <w:tmpl w:val="50E82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A24188E"/>
    <w:multiLevelType w:val="hybridMultilevel"/>
    <w:tmpl w:val="51965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ADC1FB1"/>
    <w:multiLevelType w:val="hybridMultilevel"/>
    <w:tmpl w:val="08868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7D1C7D2E"/>
    <w:multiLevelType w:val="hybridMultilevel"/>
    <w:tmpl w:val="61905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7D9D3FEB"/>
    <w:multiLevelType w:val="hybridMultilevel"/>
    <w:tmpl w:val="BBF2E1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7DB43DEF"/>
    <w:multiLevelType w:val="hybridMultilevel"/>
    <w:tmpl w:val="875E83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52"/>
  </w:num>
  <w:num w:numId="3">
    <w:abstractNumId w:val="89"/>
  </w:num>
  <w:num w:numId="4">
    <w:abstractNumId w:val="55"/>
  </w:num>
  <w:num w:numId="5">
    <w:abstractNumId w:val="85"/>
  </w:num>
  <w:num w:numId="6">
    <w:abstractNumId w:val="39"/>
  </w:num>
  <w:num w:numId="7">
    <w:abstractNumId w:val="14"/>
  </w:num>
  <w:num w:numId="8">
    <w:abstractNumId w:val="0"/>
  </w:num>
  <w:num w:numId="9">
    <w:abstractNumId w:val="41"/>
  </w:num>
  <w:num w:numId="10">
    <w:abstractNumId w:val="102"/>
  </w:num>
  <w:num w:numId="11">
    <w:abstractNumId w:val="66"/>
  </w:num>
  <w:num w:numId="12">
    <w:abstractNumId w:val="95"/>
  </w:num>
  <w:num w:numId="13">
    <w:abstractNumId w:val="19"/>
  </w:num>
  <w:num w:numId="14">
    <w:abstractNumId w:val="99"/>
  </w:num>
  <w:num w:numId="15">
    <w:abstractNumId w:val="23"/>
  </w:num>
  <w:num w:numId="16">
    <w:abstractNumId w:val="86"/>
  </w:num>
  <w:num w:numId="17">
    <w:abstractNumId w:val="21"/>
  </w:num>
  <w:num w:numId="18">
    <w:abstractNumId w:val="62"/>
  </w:num>
  <w:num w:numId="19">
    <w:abstractNumId w:val="45"/>
  </w:num>
  <w:num w:numId="20">
    <w:abstractNumId w:val="34"/>
  </w:num>
  <w:num w:numId="21">
    <w:abstractNumId w:val="44"/>
  </w:num>
  <w:num w:numId="22">
    <w:abstractNumId w:val="46"/>
  </w:num>
  <w:num w:numId="23">
    <w:abstractNumId w:val="29"/>
  </w:num>
  <w:num w:numId="24">
    <w:abstractNumId w:val="53"/>
  </w:num>
  <w:num w:numId="25">
    <w:abstractNumId w:val="24"/>
  </w:num>
  <w:num w:numId="26">
    <w:abstractNumId w:val="64"/>
  </w:num>
  <w:num w:numId="27">
    <w:abstractNumId w:val="12"/>
  </w:num>
  <w:num w:numId="28">
    <w:abstractNumId w:val="54"/>
  </w:num>
  <w:num w:numId="29">
    <w:abstractNumId w:val="75"/>
  </w:num>
  <w:num w:numId="30">
    <w:abstractNumId w:val="93"/>
  </w:num>
  <w:num w:numId="31">
    <w:abstractNumId w:val="26"/>
  </w:num>
  <w:num w:numId="32">
    <w:abstractNumId w:val="90"/>
  </w:num>
  <w:num w:numId="33">
    <w:abstractNumId w:val="33"/>
  </w:num>
  <w:num w:numId="34">
    <w:abstractNumId w:val="84"/>
  </w:num>
  <w:num w:numId="35">
    <w:abstractNumId w:val="101"/>
  </w:num>
  <w:num w:numId="36">
    <w:abstractNumId w:val="91"/>
  </w:num>
  <w:num w:numId="37">
    <w:abstractNumId w:val="22"/>
  </w:num>
  <w:num w:numId="38">
    <w:abstractNumId w:val="35"/>
  </w:num>
  <w:num w:numId="39">
    <w:abstractNumId w:val="30"/>
  </w:num>
  <w:num w:numId="40">
    <w:abstractNumId w:val="25"/>
  </w:num>
  <w:num w:numId="41">
    <w:abstractNumId w:val="28"/>
  </w:num>
  <w:num w:numId="42">
    <w:abstractNumId w:val="31"/>
  </w:num>
  <w:num w:numId="43">
    <w:abstractNumId w:val="13"/>
  </w:num>
  <w:num w:numId="44">
    <w:abstractNumId w:val="82"/>
  </w:num>
  <w:num w:numId="45">
    <w:abstractNumId w:val="1"/>
  </w:num>
  <w:num w:numId="46">
    <w:abstractNumId w:val="15"/>
  </w:num>
  <w:num w:numId="47">
    <w:abstractNumId w:val="73"/>
  </w:num>
  <w:num w:numId="48">
    <w:abstractNumId w:val="6"/>
  </w:num>
  <w:num w:numId="49">
    <w:abstractNumId w:val="42"/>
  </w:num>
  <w:num w:numId="50">
    <w:abstractNumId w:val="94"/>
  </w:num>
  <w:num w:numId="51">
    <w:abstractNumId w:val="76"/>
  </w:num>
  <w:num w:numId="52">
    <w:abstractNumId w:val="10"/>
  </w:num>
  <w:num w:numId="53">
    <w:abstractNumId w:val="8"/>
  </w:num>
  <w:num w:numId="54">
    <w:abstractNumId w:val="80"/>
  </w:num>
  <w:num w:numId="55">
    <w:abstractNumId w:val="49"/>
  </w:num>
  <w:num w:numId="56">
    <w:abstractNumId w:val="5"/>
  </w:num>
  <w:num w:numId="57">
    <w:abstractNumId w:val="63"/>
  </w:num>
  <w:num w:numId="58">
    <w:abstractNumId w:val="11"/>
  </w:num>
  <w:num w:numId="59">
    <w:abstractNumId w:val="61"/>
  </w:num>
  <w:num w:numId="60">
    <w:abstractNumId w:val="4"/>
  </w:num>
  <w:num w:numId="61">
    <w:abstractNumId w:val="40"/>
  </w:num>
  <w:num w:numId="62">
    <w:abstractNumId w:val="20"/>
  </w:num>
  <w:num w:numId="63">
    <w:abstractNumId w:val="37"/>
  </w:num>
  <w:num w:numId="64">
    <w:abstractNumId w:val="65"/>
  </w:num>
  <w:num w:numId="65">
    <w:abstractNumId w:val="92"/>
  </w:num>
  <w:num w:numId="66">
    <w:abstractNumId w:val="3"/>
  </w:num>
  <w:num w:numId="67">
    <w:abstractNumId w:val="71"/>
  </w:num>
  <w:num w:numId="68">
    <w:abstractNumId w:val="105"/>
  </w:num>
  <w:num w:numId="69">
    <w:abstractNumId w:val="67"/>
  </w:num>
  <w:num w:numId="70">
    <w:abstractNumId w:val="98"/>
  </w:num>
  <w:num w:numId="71">
    <w:abstractNumId w:val="32"/>
  </w:num>
  <w:num w:numId="72">
    <w:abstractNumId w:val="57"/>
  </w:num>
  <w:num w:numId="73">
    <w:abstractNumId w:val="47"/>
  </w:num>
  <w:num w:numId="74">
    <w:abstractNumId w:val="79"/>
  </w:num>
  <w:num w:numId="75">
    <w:abstractNumId w:val="68"/>
  </w:num>
  <w:num w:numId="76">
    <w:abstractNumId w:val="81"/>
  </w:num>
  <w:num w:numId="77">
    <w:abstractNumId w:val="87"/>
  </w:num>
  <w:num w:numId="78">
    <w:abstractNumId w:val="70"/>
  </w:num>
  <w:num w:numId="79">
    <w:abstractNumId w:val="78"/>
  </w:num>
  <w:num w:numId="80">
    <w:abstractNumId w:val="50"/>
  </w:num>
  <w:num w:numId="81">
    <w:abstractNumId w:val="58"/>
  </w:num>
  <w:num w:numId="82">
    <w:abstractNumId w:val="7"/>
  </w:num>
  <w:num w:numId="83">
    <w:abstractNumId w:val="103"/>
  </w:num>
  <w:num w:numId="84">
    <w:abstractNumId w:val="88"/>
  </w:num>
  <w:num w:numId="85">
    <w:abstractNumId w:val="97"/>
  </w:num>
  <w:num w:numId="86">
    <w:abstractNumId w:val="27"/>
  </w:num>
  <w:num w:numId="87">
    <w:abstractNumId w:val="51"/>
  </w:num>
  <w:num w:numId="88">
    <w:abstractNumId w:val="2"/>
  </w:num>
  <w:num w:numId="89">
    <w:abstractNumId w:val="9"/>
  </w:num>
  <w:num w:numId="90">
    <w:abstractNumId w:val="72"/>
  </w:num>
  <w:num w:numId="91">
    <w:abstractNumId w:val="96"/>
  </w:num>
  <w:num w:numId="92">
    <w:abstractNumId w:val="106"/>
  </w:num>
  <w:num w:numId="93">
    <w:abstractNumId w:val="17"/>
  </w:num>
  <w:num w:numId="94">
    <w:abstractNumId w:val="36"/>
  </w:num>
  <w:num w:numId="95">
    <w:abstractNumId w:val="48"/>
  </w:num>
  <w:num w:numId="96">
    <w:abstractNumId w:val="59"/>
  </w:num>
  <w:num w:numId="97">
    <w:abstractNumId w:val="77"/>
  </w:num>
  <w:num w:numId="98">
    <w:abstractNumId w:val="100"/>
  </w:num>
  <w:num w:numId="99">
    <w:abstractNumId w:val="38"/>
  </w:num>
  <w:num w:numId="100">
    <w:abstractNumId w:val="69"/>
  </w:num>
  <w:num w:numId="101">
    <w:abstractNumId w:val="74"/>
  </w:num>
  <w:num w:numId="102">
    <w:abstractNumId w:val="83"/>
  </w:num>
  <w:num w:numId="103">
    <w:abstractNumId w:val="60"/>
  </w:num>
  <w:num w:numId="104">
    <w:abstractNumId w:val="104"/>
  </w:num>
  <w:num w:numId="105">
    <w:abstractNumId w:val="43"/>
  </w:num>
  <w:num w:numId="106">
    <w:abstractNumId w:val="16"/>
  </w:num>
  <w:num w:numId="107">
    <w:abstractNumId w:val="56"/>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7C6"/>
    <w:rsid w:val="00000130"/>
    <w:rsid w:val="00001928"/>
    <w:rsid w:val="00001DC2"/>
    <w:rsid w:val="000039A2"/>
    <w:rsid w:val="000044BC"/>
    <w:rsid w:val="00004681"/>
    <w:rsid w:val="00004BA4"/>
    <w:rsid w:val="00005047"/>
    <w:rsid w:val="0000538A"/>
    <w:rsid w:val="000056F0"/>
    <w:rsid w:val="00011A0A"/>
    <w:rsid w:val="00011E77"/>
    <w:rsid w:val="000124B9"/>
    <w:rsid w:val="000150E9"/>
    <w:rsid w:val="00015270"/>
    <w:rsid w:val="000156CF"/>
    <w:rsid w:val="0001666C"/>
    <w:rsid w:val="0001684B"/>
    <w:rsid w:val="00016BF5"/>
    <w:rsid w:val="0001713E"/>
    <w:rsid w:val="0002217D"/>
    <w:rsid w:val="000231FF"/>
    <w:rsid w:val="00024496"/>
    <w:rsid w:val="00026299"/>
    <w:rsid w:val="0002725A"/>
    <w:rsid w:val="00031F05"/>
    <w:rsid w:val="00031FDC"/>
    <w:rsid w:val="000335F0"/>
    <w:rsid w:val="00040EB5"/>
    <w:rsid w:val="00044678"/>
    <w:rsid w:val="000500FF"/>
    <w:rsid w:val="00053E4F"/>
    <w:rsid w:val="00057299"/>
    <w:rsid w:val="00061022"/>
    <w:rsid w:val="000627B5"/>
    <w:rsid w:val="00065C4E"/>
    <w:rsid w:val="00066121"/>
    <w:rsid w:val="000665D4"/>
    <w:rsid w:val="00067AB3"/>
    <w:rsid w:val="00067B48"/>
    <w:rsid w:val="0007361C"/>
    <w:rsid w:val="00073FE9"/>
    <w:rsid w:val="00074C33"/>
    <w:rsid w:val="0007657D"/>
    <w:rsid w:val="00077D66"/>
    <w:rsid w:val="000804E7"/>
    <w:rsid w:val="00081EA7"/>
    <w:rsid w:val="000823C0"/>
    <w:rsid w:val="00083596"/>
    <w:rsid w:val="00083A8F"/>
    <w:rsid w:val="0008402C"/>
    <w:rsid w:val="00084968"/>
    <w:rsid w:val="00084E01"/>
    <w:rsid w:val="00085D35"/>
    <w:rsid w:val="000907EF"/>
    <w:rsid w:val="00091FAD"/>
    <w:rsid w:val="000923FE"/>
    <w:rsid w:val="00092475"/>
    <w:rsid w:val="0009391D"/>
    <w:rsid w:val="00094020"/>
    <w:rsid w:val="0009795A"/>
    <w:rsid w:val="00097FC7"/>
    <w:rsid w:val="000A29CB"/>
    <w:rsid w:val="000A3C13"/>
    <w:rsid w:val="000A7E28"/>
    <w:rsid w:val="000B1191"/>
    <w:rsid w:val="000B22D7"/>
    <w:rsid w:val="000B360A"/>
    <w:rsid w:val="000B390C"/>
    <w:rsid w:val="000B3982"/>
    <w:rsid w:val="000B66E1"/>
    <w:rsid w:val="000B6B48"/>
    <w:rsid w:val="000B7F52"/>
    <w:rsid w:val="000C0355"/>
    <w:rsid w:val="000C0C34"/>
    <w:rsid w:val="000C2123"/>
    <w:rsid w:val="000C21EA"/>
    <w:rsid w:val="000C240F"/>
    <w:rsid w:val="000C7891"/>
    <w:rsid w:val="000D1886"/>
    <w:rsid w:val="000D47A0"/>
    <w:rsid w:val="000D77D4"/>
    <w:rsid w:val="000D7EE6"/>
    <w:rsid w:val="000E1E59"/>
    <w:rsid w:val="000E2182"/>
    <w:rsid w:val="000E33CB"/>
    <w:rsid w:val="000E511A"/>
    <w:rsid w:val="000E52E8"/>
    <w:rsid w:val="000E7742"/>
    <w:rsid w:val="000F0A67"/>
    <w:rsid w:val="000F4A6A"/>
    <w:rsid w:val="001025F9"/>
    <w:rsid w:val="00102699"/>
    <w:rsid w:val="001029C1"/>
    <w:rsid w:val="00102BC2"/>
    <w:rsid w:val="0010371E"/>
    <w:rsid w:val="00113EBF"/>
    <w:rsid w:val="00114660"/>
    <w:rsid w:val="00115628"/>
    <w:rsid w:val="00115F33"/>
    <w:rsid w:val="001164DB"/>
    <w:rsid w:val="00116504"/>
    <w:rsid w:val="001165FB"/>
    <w:rsid w:val="00116807"/>
    <w:rsid w:val="001237D6"/>
    <w:rsid w:val="00124585"/>
    <w:rsid w:val="00125477"/>
    <w:rsid w:val="00125F4D"/>
    <w:rsid w:val="00131BFE"/>
    <w:rsid w:val="001321C0"/>
    <w:rsid w:val="00132777"/>
    <w:rsid w:val="001330D5"/>
    <w:rsid w:val="00133AA4"/>
    <w:rsid w:val="00135506"/>
    <w:rsid w:val="0013563F"/>
    <w:rsid w:val="00135B3E"/>
    <w:rsid w:val="00135CD7"/>
    <w:rsid w:val="001404FB"/>
    <w:rsid w:val="00141512"/>
    <w:rsid w:val="00142AE4"/>
    <w:rsid w:val="00143182"/>
    <w:rsid w:val="00144B28"/>
    <w:rsid w:val="00146576"/>
    <w:rsid w:val="001478DC"/>
    <w:rsid w:val="001515D9"/>
    <w:rsid w:val="001564A9"/>
    <w:rsid w:val="00157C09"/>
    <w:rsid w:val="00166B4D"/>
    <w:rsid w:val="00166DC0"/>
    <w:rsid w:val="001709FD"/>
    <w:rsid w:val="001715B7"/>
    <w:rsid w:val="00175C0A"/>
    <w:rsid w:val="00175C61"/>
    <w:rsid w:val="001777B7"/>
    <w:rsid w:val="00177980"/>
    <w:rsid w:val="00183877"/>
    <w:rsid w:val="0018400B"/>
    <w:rsid w:val="0018447D"/>
    <w:rsid w:val="0018651D"/>
    <w:rsid w:val="00187FA6"/>
    <w:rsid w:val="0019042E"/>
    <w:rsid w:val="0019113C"/>
    <w:rsid w:val="00191908"/>
    <w:rsid w:val="001927D9"/>
    <w:rsid w:val="00195ED8"/>
    <w:rsid w:val="001A1498"/>
    <w:rsid w:val="001A1D1C"/>
    <w:rsid w:val="001A2B89"/>
    <w:rsid w:val="001A48C1"/>
    <w:rsid w:val="001A570B"/>
    <w:rsid w:val="001A6328"/>
    <w:rsid w:val="001A698D"/>
    <w:rsid w:val="001A6F47"/>
    <w:rsid w:val="001A77CC"/>
    <w:rsid w:val="001B1CF0"/>
    <w:rsid w:val="001B4CCF"/>
    <w:rsid w:val="001B6392"/>
    <w:rsid w:val="001C2C80"/>
    <w:rsid w:val="001C2F98"/>
    <w:rsid w:val="001C4E26"/>
    <w:rsid w:val="001C5A5E"/>
    <w:rsid w:val="001D0F8D"/>
    <w:rsid w:val="001D2645"/>
    <w:rsid w:val="001D3B06"/>
    <w:rsid w:val="001D3D77"/>
    <w:rsid w:val="001D49C3"/>
    <w:rsid w:val="001D7306"/>
    <w:rsid w:val="001D797C"/>
    <w:rsid w:val="001D7AC6"/>
    <w:rsid w:val="001E1F7E"/>
    <w:rsid w:val="001E2722"/>
    <w:rsid w:val="001E2A66"/>
    <w:rsid w:val="001E3022"/>
    <w:rsid w:val="001E4E7E"/>
    <w:rsid w:val="001E54C2"/>
    <w:rsid w:val="001E62EF"/>
    <w:rsid w:val="001E6383"/>
    <w:rsid w:val="001E7691"/>
    <w:rsid w:val="001F2541"/>
    <w:rsid w:val="001F2977"/>
    <w:rsid w:val="001F4945"/>
    <w:rsid w:val="001F498B"/>
    <w:rsid w:val="001F6F2B"/>
    <w:rsid w:val="00201249"/>
    <w:rsid w:val="00203AFF"/>
    <w:rsid w:val="00204185"/>
    <w:rsid w:val="002059F5"/>
    <w:rsid w:val="002078F9"/>
    <w:rsid w:val="00207DC2"/>
    <w:rsid w:val="00211478"/>
    <w:rsid w:val="002119D3"/>
    <w:rsid w:val="002129EA"/>
    <w:rsid w:val="0021392B"/>
    <w:rsid w:val="00217CEC"/>
    <w:rsid w:val="00221912"/>
    <w:rsid w:val="00221E3F"/>
    <w:rsid w:val="002252B5"/>
    <w:rsid w:val="002267DA"/>
    <w:rsid w:val="00227D7A"/>
    <w:rsid w:val="002317AF"/>
    <w:rsid w:val="00231EFF"/>
    <w:rsid w:val="0023338E"/>
    <w:rsid w:val="00233AC9"/>
    <w:rsid w:val="0023539D"/>
    <w:rsid w:val="00236A38"/>
    <w:rsid w:val="00237482"/>
    <w:rsid w:val="00237BE3"/>
    <w:rsid w:val="002409D6"/>
    <w:rsid w:val="00241DE4"/>
    <w:rsid w:val="00242D57"/>
    <w:rsid w:val="00243F77"/>
    <w:rsid w:val="002469A3"/>
    <w:rsid w:val="002470DA"/>
    <w:rsid w:val="00251C84"/>
    <w:rsid w:val="00252F26"/>
    <w:rsid w:val="0025332C"/>
    <w:rsid w:val="0025385E"/>
    <w:rsid w:val="00253BD6"/>
    <w:rsid w:val="00254073"/>
    <w:rsid w:val="002541C5"/>
    <w:rsid w:val="00255160"/>
    <w:rsid w:val="002561D0"/>
    <w:rsid w:val="00256322"/>
    <w:rsid w:val="00257377"/>
    <w:rsid w:val="00257AC7"/>
    <w:rsid w:val="0026089B"/>
    <w:rsid w:val="00264743"/>
    <w:rsid w:val="0026479B"/>
    <w:rsid w:val="002701C9"/>
    <w:rsid w:val="0027034D"/>
    <w:rsid w:val="00270A03"/>
    <w:rsid w:val="00275D29"/>
    <w:rsid w:val="00276FE0"/>
    <w:rsid w:val="0027746C"/>
    <w:rsid w:val="0028077D"/>
    <w:rsid w:val="002810BC"/>
    <w:rsid w:val="00290F1F"/>
    <w:rsid w:val="00291721"/>
    <w:rsid w:val="00293248"/>
    <w:rsid w:val="0029424B"/>
    <w:rsid w:val="00297C8B"/>
    <w:rsid w:val="002A0349"/>
    <w:rsid w:val="002A2B53"/>
    <w:rsid w:val="002A3C36"/>
    <w:rsid w:val="002A4444"/>
    <w:rsid w:val="002A597B"/>
    <w:rsid w:val="002A59BE"/>
    <w:rsid w:val="002A6383"/>
    <w:rsid w:val="002A7D18"/>
    <w:rsid w:val="002B00F1"/>
    <w:rsid w:val="002B66B9"/>
    <w:rsid w:val="002B7A92"/>
    <w:rsid w:val="002C03C9"/>
    <w:rsid w:val="002C058F"/>
    <w:rsid w:val="002C1330"/>
    <w:rsid w:val="002C1EDA"/>
    <w:rsid w:val="002C2E8D"/>
    <w:rsid w:val="002C3297"/>
    <w:rsid w:val="002C3653"/>
    <w:rsid w:val="002C3857"/>
    <w:rsid w:val="002C64F5"/>
    <w:rsid w:val="002C7D83"/>
    <w:rsid w:val="002D0750"/>
    <w:rsid w:val="002D0A5B"/>
    <w:rsid w:val="002D237A"/>
    <w:rsid w:val="002D3080"/>
    <w:rsid w:val="002D4934"/>
    <w:rsid w:val="002D5A46"/>
    <w:rsid w:val="002D6A01"/>
    <w:rsid w:val="002E0788"/>
    <w:rsid w:val="002E12DC"/>
    <w:rsid w:val="002E2986"/>
    <w:rsid w:val="002E5879"/>
    <w:rsid w:val="002E6110"/>
    <w:rsid w:val="002E793D"/>
    <w:rsid w:val="002F12D4"/>
    <w:rsid w:val="002F2024"/>
    <w:rsid w:val="002F3EBE"/>
    <w:rsid w:val="002F415B"/>
    <w:rsid w:val="002F52FD"/>
    <w:rsid w:val="002F576F"/>
    <w:rsid w:val="00300BF6"/>
    <w:rsid w:val="003017B5"/>
    <w:rsid w:val="003033A6"/>
    <w:rsid w:val="00303D2F"/>
    <w:rsid w:val="00304086"/>
    <w:rsid w:val="0030420D"/>
    <w:rsid w:val="003061E1"/>
    <w:rsid w:val="00307464"/>
    <w:rsid w:val="003077BF"/>
    <w:rsid w:val="003138C4"/>
    <w:rsid w:val="0031711A"/>
    <w:rsid w:val="003178C0"/>
    <w:rsid w:val="003218FF"/>
    <w:rsid w:val="00321EE7"/>
    <w:rsid w:val="00322D67"/>
    <w:rsid w:val="00322F09"/>
    <w:rsid w:val="0032386E"/>
    <w:rsid w:val="00325192"/>
    <w:rsid w:val="00326277"/>
    <w:rsid w:val="00327673"/>
    <w:rsid w:val="00327F43"/>
    <w:rsid w:val="003308E8"/>
    <w:rsid w:val="00332F6E"/>
    <w:rsid w:val="00333A76"/>
    <w:rsid w:val="00334DF1"/>
    <w:rsid w:val="003353F6"/>
    <w:rsid w:val="003405A3"/>
    <w:rsid w:val="00341600"/>
    <w:rsid w:val="00341ADA"/>
    <w:rsid w:val="00342E73"/>
    <w:rsid w:val="00345DC4"/>
    <w:rsid w:val="003470C7"/>
    <w:rsid w:val="003502ED"/>
    <w:rsid w:val="0035504E"/>
    <w:rsid w:val="00355416"/>
    <w:rsid w:val="00355638"/>
    <w:rsid w:val="003561A1"/>
    <w:rsid w:val="003611B1"/>
    <w:rsid w:val="00361C15"/>
    <w:rsid w:val="00367562"/>
    <w:rsid w:val="00367D1D"/>
    <w:rsid w:val="0037409F"/>
    <w:rsid w:val="00375800"/>
    <w:rsid w:val="003767EA"/>
    <w:rsid w:val="00376CB0"/>
    <w:rsid w:val="003775DC"/>
    <w:rsid w:val="003818D0"/>
    <w:rsid w:val="003835BE"/>
    <w:rsid w:val="00383875"/>
    <w:rsid w:val="00390CDA"/>
    <w:rsid w:val="00391F7E"/>
    <w:rsid w:val="00392238"/>
    <w:rsid w:val="00394013"/>
    <w:rsid w:val="00394B9B"/>
    <w:rsid w:val="003A0E4B"/>
    <w:rsid w:val="003A3043"/>
    <w:rsid w:val="003A45F7"/>
    <w:rsid w:val="003A529D"/>
    <w:rsid w:val="003A543E"/>
    <w:rsid w:val="003A7194"/>
    <w:rsid w:val="003B0F1C"/>
    <w:rsid w:val="003B29C0"/>
    <w:rsid w:val="003B34B8"/>
    <w:rsid w:val="003B4EF7"/>
    <w:rsid w:val="003B643D"/>
    <w:rsid w:val="003C282F"/>
    <w:rsid w:val="003C46B8"/>
    <w:rsid w:val="003C47F0"/>
    <w:rsid w:val="003C4B60"/>
    <w:rsid w:val="003C6677"/>
    <w:rsid w:val="003C69F2"/>
    <w:rsid w:val="003D0ABC"/>
    <w:rsid w:val="003D41D4"/>
    <w:rsid w:val="003D4A95"/>
    <w:rsid w:val="003D6F9C"/>
    <w:rsid w:val="003D72B2"/>
    <w:rsid w:val="003E0C80"/>
    <w:rsid w:val="003E1024"/>
    <w:rsid w:val="003E2325"/>
    <w:rsid w:val="003E2446"/>
    <w:rsid w:val="003E4918"/>
    <w:rsid w:val="003E5D27"/>
    <w:rsid w:val="003E7CCF"/>
    <w:rsid w:val="003F2259"/>
    <w:rsid w:val="003F2557"/>
    <w:rsid w:val="003F5F92"/>
    <w:rsid w:val="003F6DE4"/>
    <w:rsid w:val="004003C0"/>
    <w:rsid w:val="004012A1"/>
    <w:rsid w:val="0040197E"/>
    <w:rsid w:val="00402379"/>
    <w:rsid w:val="004023E9"/>
    <w:rsid w:val="004062A7"/>
    <w:rsid w:val="00406B78"/>
    <w:rsid w:val="00406F7A"/>
    <w:rsid w:val="004119A1"/>
    <w:rsid w:val="00412775"/>
    <w:rsid w:val="00413883"/>
    <w:rsid w:val="0041523E"/>
    <w:rsid w:val="00415CF8"/>
    <w:rsid w:val="00417A63"/>
    <w:rsid w:val="00421001"/>
    <w:rsid w:val="00422476"/>
    <w:rsid w:val="004261FC"/>
    <w:rsid w:val="00426F11"/>
    <w:rsid w:val="004317AB"/>
    <w:rsid w:val="004340C9"/>
    <w:rsid w:val="00434B9A"/>
    <w:rsid w:val="0043571C"/>
    <w:rsid w:val="00437413"/>
    <w:rsid w:val="00437B0F"/>
    <w:rsid w:val="00440E25"/>
    <w:rsid w:val="00441E65"/>
    <w:rsid w:val="004458CB"/>
    <w:rsid w:val="00447175"/>
    <w:rsid w:val="0044769F"/>
    <w:rsid w:val="0045307C"/>
    <w:rsid w:val="00453AB1"/>
    <w:rsid w:val="0045555A"/>
    <w:rsid w:val="00455AAF"/>
    <w:rsid w:val="0045655F"/>
    <w:rsid w:val="0046008B"/>
    <w:rsid w:val="00460734"/>
    <w:rsid w:val="004610D6"/>
    <w:rsid w:val="00462437"/>
    <w:rsid w:val="00463135"/>
    <w:rsid w:val="004642D6"/>
    <w:rsid w:val="00465C19"/>
    <w:rsid w:val="0046645C"/>
    <w:rsid w:val="004667D2"/>
    <w:rsid w:val="00470841"/>
    <w:rsid w:val="00471711"/>
    <w:rsid w:val="0047257A"/>
    <w:rsid w:val="00473D4D"/>
    <w:rsid w:val="00475B4D"/>
    <w:rsid w:val="0047712B"/>
    <w:rsid w:val="00477B06"/>
    <w:rsid w:val="00480D5A"/>
    <w:rsid w:val="00480EE1"/>
    <w:rsid w:val="00483A55"/>
    <w:rsid w:val="00484005"/>
    <w:rsid w:val="004840CB"/>
    <w:rsid w:val="00494FC4"/>
    <w:rsid w:val="00496379"/>
    <w:rsid w:val="004964EE"/>
    <w:rsid w:val="004968AB"/>
    <w:rsid w:val="004A08FE"/>
    <w:rsid w:val="004A4DCE"/>
    <w:rsid w:val="004A559B"/>
    <w:rsid w:val="004A7C39"/>
    <w:rsid w:val="004B14F0"/>
    <w:rsid w:val="004B1FB6"/>
    <w:rsid w:val="004B29B1"/>
    <w:rsid w:val="004B4764"/>
    <w:rsid w:val="004B4A47"/>
    <w:rsid w:val="004B5A4D"/>
    <w:rsid w:val="004B6770"/>
    <w:rsid w:val="004B79EB"/>
    <w:rsid w:val="004C0D83"/>
    <w:rsid w:val="004C1B97"/>
    <w:rsid w:val="004C2C76"/>
    <w:rsid w:val="004C3584"/>
    <w:rsid w:val="004C459D"/>
    <w:rsid w:val="004C5AFB"/>
    <w:rsid w:val="004C654D"/>
    <w:rsid w:val="004C6A89"/>
    <w:rsid w:val="004D0463"/>
    <w:rsid w:val="004D1361"/>
    <w:rsid w:val="004D19C5"/>
    <w:rsid w:val="004D2B86"/>
    <w:rsid w:val="004D328A"/>
    <w:rsid w:val="004E02D8"/>
    <w:rsid w:val="004E0A3F"/>
    <w:rsid w:val="004E2F67"/>
    <w:rsid w:val="004E3C16"/>
    <w:rsid w:val="004E3E78"/>
    <w:rsid w:val="004E3FED"/>
    <w:rsid w:val="004F3F13"/>
    <w:rsid w:val="004F5AAD"/>
    <w:rsid w:val="004F68FF"/>
    <w:rsid w:val="004F79A0"/>
    <w:rsid w:val="00500E77"/>
    <w:rsid w:val="0050100B"/>
    <w:rsid w:val="00502594"/>
    <w:rsid w:val="005026D4"/>
    <w:rsid w:val="005029AE"/>
    <w:rsid w:val="00504CE8"/>
    <w:rsid w:val="005061BF"/>
    <w:rsid w:val="00511AE6"/>
    <w:rsid w:val="005125B8"/>
    <w:rsid w:val="00512D4B"/>
    <w:rsid w:val="00515846"/>
    <w:rsid w:val="0051660F"/>
    <w:rsid w:val="00521510"/>
    <w:rsid w:val="00522EDD"/>
    <w:rsid w:val="00525FBA"/>
    <w:rsid w:val="00531D29"/>
    <w:rsid w:val="00531E27"/>
    <w:rsid w:val="005328EE"/>
    <w:rsid w:val="00533646"/>
    <w:rsid w:val="00534C3F"/>
    <w:rsid w:val="00534F27"/>
    <w:rsid w:val="00535EA9"/>
    <w:rsid w:val="00536547"/>
    <w:rsid w:val="00536C71"/>
    <w:rsid w:val="00537F11"/>
    <w:rsid w:val="00546D2F"/>
    <w:rsid w:val="0054741E"/>
    <w:rsid w:val="005508B8"/>
    <w:rsid w:val="005515AE"/>
    <w:rsid w:val="0055175B"/>
    <w:rsid w:val="0055201C"/>
    <w:rsid w:val="00552E04"/>
    <w:rsid w:val="005530F2"/>
    <w:rsid w:val="00554239"/>
    <w:rsid w:val="00554B6A"/>
    <w:rsid w:val="005555B4"/>
    <w:rsid w:val="00556CC5"/>
    <w:rsid w:val="00557FCB"/>
    <w:rsid w:val="00560F55"/>
    <w:rsid w:val="00561DBC"/>
    <w:rsid w:val="00562A79"/>
    <w:rsid w:val="00563A9A"/>
    <w:rsid w:val="005648B8"/>
    <w:rsid w:val="005650E6"/>
    <w:rsid w:val="00566EED"/>
    <w:rsid w:val="005671B4"/>
    <w:rsid w:val="005706B9"/>
    <w:rsid w:val="0058019B"/>
    <w:rsid w:val="0058335B"/>
    <w:rsid w:val="00583B74"/>
    <w:rsid w:val="005848F0"/>
    <w:rsid w:val="00586B53"/>
    <w:rsid w:val="00590B7F"/>
    <w:rsid w:val="00590FD9"/>
    <w:rsid w:val="00591E6F"/>
    <w:rsid w:val="00592533"/>
    <w:rsid w:val="00592E9B"/>
    <w:rsid w:val="0059319B"/>
    <w:rsid w:val="00596856"/>
    <w:rsid w:val="00597AD0"/>
    <w:rsid w:val="005A0EE9"/>
    <w:rsid w:val="005A12B3"/>
    <w:rsid w:val="005A342D"/>
    <w:rsid w:val="005A5EF5"/>
    <w:rsid w:val="005B2BEB"/>
    <w:rsid w:val="005B4E18"/>
    <w:rsid w:val="005B615F"/>
    <w:rsid w:val="005B71B7"/>
    <w:rsid w:val="005B7259"/>
    <w:rsid w:val="005B7E05"/>
    <w:rsid w:val="005C04D5"/>
    <w:rsid w:val="005C07A7"/>
    <w:rsid w:val="005C5274"/>
    <w:rsid w:val="005D0A88"/>
    <w:rsid w:val="005D1999"/>
    <w:rsid w:val="005D19DA"/>
    <w:rsid w:val="005D1A2E"/>
    <w:rsid w:val="005D1C57"/>
    <w:rsid w:val="005D1EC2"/>
    <w:rsid w:val="005D5C20"/>
    <w:rsid w:val="005D76E6"/>
    <w:rsid w:val="005E2B78"/>
    <w:rsid w:val="005E2E9C"/>
    <w:rsid w:val="005E4587"/>
    <w:rsid w:val="005E475A"/>
    <w:rsid w:val="005E4F2D"/>
    <w:rsid w:val="005E6CD4"/>
    <w:rsid w:val="005F3936"/>
    <w:rsid w:val="005F3F26"/>
    <w:rsid w:val="005F4CBA"/>
    <w:rsid w:val="005F5AF2"/>
    <w:rsid w:val="005F6BEC"/>
    <w:rsid w:val="00602D02"/>
    <w:rsid w:val="006031DA"/>
    <w:rsid w:val="006035F2"/>
    <w:rsid w:val="00605208"/>
    <w:rsid w:val="00607D41"/>
    <w:rsid w:val="00612205"/>
    <w:rsid w:val="00612A31"/>
    <w:rsid w:val="006157A5"/>
    <w:rsid w:val="00617688"/>
    <w:rsid w:val="00621184"/>
    <w:rsid w:val="00625184"/>
    <w:rsid w:val="00625990"/>
    <w:rsid w:val="00626350"/>
    <w:rsid w:val="00626366"/>
    <w:rsid w:val="006277F3"/>
    <w:rsid w:val="0063094A"/>
    <w:rsid w:val="00630E1F"/>
    <w:rsid w:val="006337C7"/>
    <w:rsid w:val="00633887"/>
    <w:rsid w:val="00641049"/>
    <w:rsid w:val="0064189C"/>
    <w:rsid w:val="006454C7"/>
    <w:rsid w:val="0064768D"/>
    <w:rsid w:val="00647757"/>
    <w:rsid w:val="00647923"/>
    <w:rsid w:val="00650C7F"/>
    <w:rsid w:val="00650D6A"/>
    <w:rsid w:val="0065510C"/>
    <w:rsid w:val="006567D0"/>
    <w:rsid w:val="006601DE"/>
    <w:rsid w:val="0066243B"/>
    <w:rsid w:val="00663D10"/>
    <w:rsid w:val="006667E2"/>
    <w:rsid w:val="00666E40"/>
    <w:rsid w:val="00670EEF"/>
    <w:rsid w:val="00672032"/>
    <w:rsid w:val="00673654"/>
    <w:rsid w:val="006807A5"/>
    <w:rsid w:val="006828A9"/>
    <w:rsid w:val="00683CF1"/>
    <w:rsid w:val="00691853"/>
    <w:rsid w:val="00696609"/>
    <w:rsid w:val="00697099"/>
    <w:rsid w:val="00697D1A"/>
    <w:rsid w:val="006A0564"/>
    <w:rsid w:val="006A107D"/>
    <w:rsid w:val="006A10B7"/>
    <w:rsid w:val="006A1D31"/>
    <w:rsid w:val="006A2856"/>
    <w:rsid w:val="006A4095"/>
    <w:rsid w:val="006A5639"/>
    <w:rsid w:val="006A7C2E"/>
    <w:rsid w:val="006B1799"/>
    <w:rsid w:val="006B1AC5"/>
    <w:rsid w:val="006B29E8"/>
    <w:rsid w:val="006B79AE"/>
    <w:rsid w:val="006C0284"/>
    <w:rsid w:val="006C09CE"/>
    <w:rsid w:val="006C27E1"/>
    <w:rsid w:val="006C2EAE"/>
    <w:rsid w:val="006C36DE"/>
    <w:rsid w:val="006C4F5D"/>
    <w:rsid w:val="006C6D1B"/>
    <w:rsid w:val="006C6E52"/>
    <w:rsid w:val="006C7977"/>
    <w:rsid w:val="006D05B7"/>
    <w:rsid w:val="006D0BC9"/>
    <w:rsid w:val="006D1207"/>
    <w:rsid w:val="006D1EEF"/>
    <w:rsid w:val="006D3E82"/>
    <w:rsid w:val="006D3F65"/>
    <w:rsid w:val="006E03D3"/>
    <w:rsid w:val="006E04DC"/>
    <w:rsid w:val="006E0563"/>
    <w:rsid w:val="006E0DEB"/>
    <w:rsid w:val="006E1B30"/>
    <w:rsid w:val="006E21C1"/>
    <w:rsid w:val="006E46F5"/>
    <w:rsid w:val="006E687B"/>
    <w:rsid w:val="006F07B5"/>
    <w:rsid w:val="006F43A7"/>
    <w:rsid w:val="006F52D5"/>
    <w:rsid w:val="00705151"/>
    <w:rsid w:val="0071114C"/>
    <w:rsid w:val="00715874"/>
    <w:rsid w:val="00715E62"/>
    <w:rsid w:val="00715FAA"/>
    <w:rsid w:val="00717A06"/>
    <w:rsid w:val="00721003"/>
    <w:rsid w:val="00724969"/>
    <w:rsid w:val="007258F2"/>
    <w:rsid w:val="00726043"/>
    <w:rsid w:val="00726E62"/>
    <w:rsid w:val="00727A8D"/>
    <w:rsid w:val="00727D22"/>
    <w:rsid w:val="00732650"/>
    <w:rsid w:val="00732E1D"/>
    <w:rsid w:val="00737340"/>
    <w:rsid w:val="007423B8"/>
    <w:rsid w:val="007430B9"/>
    <w:rsid w:val="00743F7E"/>
    <w:rsid w:val="0074420E"/>
    <w:rsid w:val="00744264"/>
    <w:rsid w:val="00744B41"/>
    <w:rsid w:val="00745553"/>
    <w:rsid w:val="00745EFE"/>
    <w:rsid w:val="00747B34"/>
    <w:rsid w:val="00750A50"/>
    <w:rsid w:val="00750BBB"/>
    <w:rsid w:val="00750CE5"/>
    <w:rsid w:val="007518D9"/>
    <w:rsid w:val="007537B8"/>
    <w:rsid w:val="007538E9"/>
    <w:rsid w:val="007561C0"/>
    <w:rsid w:val="0076012A"/>
    <w:rsid w:val="00762992"/>
    <w:rsid w:val="00764AFE"/>
    <w:rsid w:val="0076556D"/>
    <w:rsid w:val="00765673"/>
    <w:rsid w:val="00765D9D"/>
    <w:rsid w:val="00767AF7"/>
    <w:rsid w:val="00767C52"/>
    <w:rsid w:val="00767CD5"/>
    <w:rsid w:val="00771811"/>
    <w:rsid w:val="0077271D"/>
    <w:rsid w:val="00772A10"/>
    <w:rsid w:val="00774292"/>
    <w:rsid w:val="00774832"/>
    <w:rsid w:val="00774A80"/>
    <w:rsid w:val="007763AB"/>
    <w:rsid w:val="00777800"/>
    <w:rsid w:val="007818CF"/>
    <w:rsid w:val="00790263"/>
    <w:rsid w:val="00792315"/>
    <w:rsid w:val="00792C78"/>
    <w:rsid w:val="007947F2"/>
    <w:rsid w:val="0079530C"/>
    <w:rsid w:val="007964D3"/>
    <w:rsid w:val="007970BD"/>
    <w:rsid w:val="007A1F6A"/>
    <w:rsid w:val="007A24E9"/>
    <w:rsid w:val="007A3969"/>
    <w:rsid w:val="007A4223"/>
    <w:rsid w:val="007A4E3A"/>
    <w:rsid w:val="007A584F"/>
    <w:rsid w:val="007B18D4"/>
    <w:rsid w:val="007B1A23"/>
    <w:rsid w:val="007B1F40"/>
    <w:rsid w:val="007B493C"/>
    <w:rsid w:val="007B4DE8"/>
    <w:rsid w:val="007B5F4E"/>
    <w:rsid w:val="007B6E22"/>
    <w:rsid w:val="007B6EC6"/>
    <w:rsid w:val="007B782D"/>
    <w:rsid w:val="007B78F9"/>
    <w:rsid w:val="007B7FF5"/>
    <w:rsid w:val="007C0E99"/>
    <w:rsid w:val="007C2682"/>
    <w:rsid w:val="007C33DC"/>
    <w:rsid w:val="007C652B"/>
    <w:rsid w:val="007C706C"/>
    <w:rsid w:val="007D0718"/>
    <w:rsid w:val="007D2D75"/>
    <w:rsid w:val="007E1438"/>
    <w:rsid w:val="007E1654"/>
    <w:rsid w:val="007E1FB0"/>
    <w:rsid w:val="007E36D1"/>
    <w:rsid w:val="007E3E7D"/>
    <w:rsid w:val="007E5A76"/>
    <w:rsid w:val="007E6A47"/>
    <w:rsid w:val="007E6AB9"/>
    <w:rsid w:val="007E7FF7"/>
    <w:rsid w:val="007F0F09"/>
    <w:rsid w:val="007F1F4C"/>
    <w:rsid w:val="007F1F75"/>
    <w:rsid w:val="007F25D4"/>
    <w:rsid w:val="007F4DD9"/>
    <w:rsid w:val="007F67DE"/>
    <w:rsid w:val="00800730"/>
    <w:rsid w:val="0080152B"/>
    <w:rsid w:val="0080343B"/>
    <w:rsid w:val="008039B2"/>
    <w:rsid w:val="0080416A"/>
    <w:rsid w:val="00804F70"/>
    <w:rsid w:val="00805B37"/>
    <w:rsid w:val="00806B62"/>
    <w:rsid w:val="008107A9"/>
    <w:rsid w:val="00811AC0"/>
    <w:rsid w:val="00812242"/>
    <w:rsid w:val="0081476E"/>
    <w:rsid w:val="008200D5"/>
    <w:rsid w:val="00820ABD"/>
    <w:rsid w:val="00820AF0"/>
    <w:rsid w:val="00822208"/>
    <w:rsid w:val="00831C2E"/>
    <w:rsid w:val="00831C80"/>
    <w:rsid w:val="008327BB"/>
    <w:rsid w:val="0083449E"/>
    <w:rsid w:val="00836D66"/>
    <w:rsid w:val="008372F3"/>
    <w:rsid w:val="00837BD6"/>
    <w:rsid w:val="00837F3A"/>
    <w:rsid w:val="00840058"/>
    <w:rsid w:val="008416C4"/>
    <w:rsid w:val="0084205A"/>
    <w:rsid w:val="0084418D"/>
    <w:rsid w:val="00844228"/>
    <w:rsid w:val="00844C2D"/>
    <w:rsid w:val="008475D0"/>
    <w:rsid w:val="0085058A"/>
    <w:rsid w:val="008508C7"/>
    <w:rsid w:val="00851715"/>
    <w:rsid w:val="00851BDB"/>
    <w:rsid w:val="008528EF"/>
    <w:rsid w:val="00852BD3"/>
    <w:rsid w:val="00852E74"/>
    <w:rsid w:val="0085744F"/>
    <w:rsid w:val="00861BEF"/>
    <w:rsid w:val="008630F6"/>
    <w:rsid w:val="00864E83"/>
    <w:rsid w:val="008669C9"/>
    <w:rsid w:val="00867C2D"/>
    <w:rsid w:val="008715E3"/>
    <w:rsid w:val="008723D4"/>
    <w:rsid w:val="00872606"/>
    <w:rsid w:val="00872E09"/>
    <w:rsid w:val="008730A8"/>
    <w:rsid w:val="00873E8E"/>
    <w:rsid w:val="008746D8"/>
    <w:rsid w:val="00876734"/>
    <w:rsid w:val="008770CF"/>
    <w:rsid w:val="00880584"/>
    <w:rsid w:val="00880D36"/>
    <w:rsid w:val="00881006"/>
    <w:rsid w:val="008865DB"/>
    <w:rsid w:val="008870DC"/>
    <w:rsid w:val="0088758B"/>
    <w:rsid w:val="0088775B"/>
    <w:rsid w:val="00887DA5"/>
    <w:rsid w:val="008910CC"/>
    <w:rsid w:val="008914F6"/>
    <w:rsid w:val="0089267B"/>
    <w:rsid w:val="0089402B"/>
    <w:rsid w:val="008944CD"/>
    <w:rsid w:val="00894D7E"/>
    <w:rsid w:val="00895257"/>
    <w:rsid w:val="00897EF2"/>
    <w:rsid w:val="008A1AFE"/>
    <w:rsid w:val="008A2177"/>
    <w:rsid w:val="008A44E4"/>
    <w:rsid w:val="008B145D"/>
    <w:rsid w:val="008B164B"/>
    <w:rsid w:val="008B1776"/>
    <w:rsid w:val="008B3EA5"/>
    <w:rsid w:val="008B7FAC"/>
    <w:rsid w:val="008C0E1A"/>
    <w:rsid w:val="008C1B22"/>
    <w:rsid w:val="008C2182"/>
    <w:rsid w:val="008C27A8"/>
    <w:rsid w:val="008C34F7"/>
    <w:rsid w:val="008C449A"/>
    <w:rsid w:val="008C68AC"/>
    <w:rsid w:val="008C6CC3"/>
    <w:rsid w:val="008C72A5"/>
    <w:rsid w:val="008D27BE"/>
    <w:rsid w:val="008D2E86"/>
    <w:rsid w:val="008D5F38"/>
    <w:rsid w:val="008D6D1C"/>
    <w:rsid w:val="008D797C"/>
    <w:rsid w:val="008E03A5"/>
    <w:rsid w:val="008E2972"/>
    <w:rsid w:val="008E2AB5"/>
    <w:rsid w:val="008E30DD"/>
    <w:rsid w:val="008E4E82"/>
    <w:rsid w:val="008E5431"/>
    <w:rsid w:val="008E6453"/>
    <w:rsid w:val="008E7CB2"/>
    <w:rsid w:val="008F018A"/>
    <w:rsid w:val="008F1D14"/>
    <w:rsid w:val="008F1F3A"/>
    <w:rsid w:val="008F6B7C"/>
    <w:rsid w:val="008F77B7"/>
    <w:rsid w:val="00901F37"/>
    <w:rsid w:val="009039CD"/>
    <w:rsid w:val="00906437"/>
    <w:rsid w:val="00910FC2"/>
    <w:rsid w:val="009110E4"/>
    <w:rsid w:val="00911C5A"/>
    <w:rsid w:val="0091295D"/>
    <w:rsid w:val="00915227"/>
    <w:rsid w:val="0091566D"/>
    <w:rsid w:val="009164C8"/>
    <w:rsid w:val="00917A86"/>
    <w:rsid w:val="009205A4"/>
    <w:rsid w:val="0092073E"/>
    <w:rsid w:val="00921D0A"/>
    <w:rsid w:val="00922739"/>
    <w:rsid w:val="00925F23"/>
    <w:rsid w:val="00930B96"/>
    <w:rsid w:val="00931327"/>
    <w:rsid w:val="00937DF5"/>
    <w:rsid w:val="009413C9"/>
    <w:rsid w:val="00942B81"/>
    <w:rsid w:val="00944242"/>
    <w:rsid w:val="00944AEB"/>
    <w:rsid w:val="00946108"/>
    <w:rsid w:val="009464C8"/>
    <w:rsid w:val="00947174"/>
    <w:rsid w:val="009504F1"/>
    <w:rsid w:val="00950B13"/>
    <w:rsid w:val="0095177D"/>
    <w:rsid w:val="00951B22"/>
    <w:rsid w:val="009520FE"/>
    <w:rsid w:val="009527BD"/>
    <w:rsid w:val="00953DBB"/>
    <w:rsid w:val="00954D57"/>
    <w:rsid w:val="009568D4"/>
    <w:rsid w:val="00957556"/>
    <w:rsid w:val="009600A1"/>
    <w:rsid w:val="00961EA9"/>
    <w:rsid w:val="00963AE5"/>
    <w:rsid w:val="00966A2A"/>
    <w:rsid w:val="00967555"/>
    <w:rsid w:val="009707F2"/>
    <w:rsid w:val="00971934"/>
    <w:rsid w:val="00971D0E"/>
    <w:rsid w:val="00972F5F"/>
    <w:rsid w:val="00973DE4"/>
    <w:rsid w:val="00975899"/>
    <w:rsid w:val="00975B3F"/>
    <w:rsid w:val="0097682F"/>
    <w:rsid w:val="00977569"/>
    <w:rsid w:val="00980584"/>
    <w:rsid w:val="009808D1"/>
    <w:rsid w:val="009814B7"/>
    <w:rsid w:val="0098167D"/>
    <w:rsid w:val="00983C8D"/>
    <w:rsid w:val="0098473B"/>
    <w:rsid w:val="00984C69"/>
    <w:rsid w:val="00985637"/>
    <w:rsid w:val="00985D7F"/>
    <w:rsid w:val="00991E35"/>
    <w:rsid w:val="00993BB4"/>
    <w:rsid w:val="00993BD7"/>
    <w:rsid w:val="009950D8"/>
    <w:rsid w:val="00995605"/>
    <w:rsid w:val="00995A0A"/>
    <w:rsid w:val="009A1965"/>
    <w:rsid w:val="009A2F7B"/>
    <w:rsid w:val="009A4537"/>
    <w:rsid w:val="009A515E"/>
    <w:rsid w:val="009A5FE3"/>
    <w:rsid w:val="009A6115"/>
    <w:rsid w:val="009A69AF"/>
    <w:rsid w:val="009A75A3"/>
    <w:rsid w:val="009B1406"/>
    <w:rsid w:val="009B1AFB"/>
    <w:rsid w:val="009B23A4"/>
    <w:rsid w:val="009B514A"/>
    <w:rsid w:val="009B615A"/>
    <w:rsid w:val="009B7272"/>
    <w:rsid w:val="009C0A5E"/>
    <w:rsid w:val="009C5372"/>
    <w:rsid w:val="009C540B"/>
    <w:rsid w:val="009C58E7"/>
    <w:rsid w:val="009C6943"/>
    <w:rsid w:val="009C6C4F"/>
    <w:rsid w:val="009C6D6C"/>
    <w:rsid w:val="009C76AB"/>
    <w:rsid w:val="009D0065"/>
    <w:rsid w:val="009D1E55"/>
    <w:rsid w:val="009D1F36"/>
    <w:rsid w:val="009D6C0B"/>
    <w:rsid w:val="009E3594"/>
    <w:rsid w:val="009E4F6D"/>
    <w:rsid w:val="009E5C7A"/>
    <w:rsid w:val="009E64CF"/>
    <w:rsid w:val="009F09C5"/>
    <w:rsid w:val="009F4655"/>
    <w:rsid w:val="009F490D"/>
    <w:rsid w:val="009F6DC5"/>
    <w:rsid w:val="009F7AF0"/>
    <w:rsid w:val="00A0021B"/>
    <w:rsid w:val="00A008F4"/>
    <w:rsid w:val="00A020C1"/>
    <w:rsid w:val="00A0255A"/>
    <w:rsid w:val="00A0308B"/>
    <w:rsid w:val="00A068EB"/>
    <w:rsid w:val="00A10E00"/>
    <w:rsid w:val="00A110DE"/>
    <w:rsid w:val="00A157F2"/>
    <w:rsid w:val="00A167B7"/>
    <w:rsid w:val="00A17B8D"/>
    <w:rsid w:val="00A21AFC"/>
    <w:rsid w:val="00A2308F"/>
    <w:rsid w:val="00A23379"/>
    <w:rsid w:val="00A23BE5"/>
    <w:rsid w:val="00A2510E"/>
    <w:rsid w:val="00A262B4"/>
    <w:rsid w:val="00A27750"/>
    <w:rsid w:val="00A27EB3"/>
    <w:rsid w:val="00A31CCE"/>
    <w:rsid w:val="00A3218E"/>
    <w:rsid w:val="00A33ED6"/>
    <w:rsid w:val="00A34BC9"/>
    <w:rsid w:val="00A34F50"/>
    <w:rsid w:val="00A37558"/>
    <w:rsid w:val="00A41785"/>
    <w:rsid w:val="00A419ED"/>
    <w:rsid w:val="00A4299A"/>
    <w:rsid w:val="00A430B3"/>
    <w:rsid w:val="00A430C6"/>
    <w:rsid w:val="00A43B20"/>
    <w:rsid w:val="00A45914"/>
    <w:rsid w:val="00A500D9"/>
    <w:rsid w:val="00A514F1"/>
    <w:rsid w:val="00A54BBB"/>
    <w:rsid w:val="00A60753"/>
    <w:rsid w:val="00A61BE5"/>
    <w:rsid w:val="00A628D6"/>
    <w:rsid w:val="00A70634"/>
    <w:rsid w:val="00A7224B"/>
    <w:rsid w:val="00A7737B"/>
    <w:rsid w:val="00A80B3D"/>
    <w:rsid w:val="00A8142D"/>
    <w:rsid w:val="00A819BA"/>
    <w:rsid w:val="00A8257B"/>
    <w:rsid w:val="00A838E6"/>
    <w:rsid w:val="00A8401C"/>
    <w:rsid w:val="00A846C7"/>
    <w:rsid w:val="00A84E7A"/>
    <w:rsid w:val="00A84F57"/>
    <w:rsid w:val="00A86AD5"/>
    <w:rsid w:val="00A9172F"/>
    <w:rsid w:val="00A96D9E"/>
    <w:rsid w:val="00AA31F8"/>
    <w:rsid w:val="00AA35D1"/>
    <w:rsid w:val="00AA372D"/>
    <w:rsid w:val="00AA48ED"/>
    <w:rsid w:val="00AA639F"/>
    <w:rsid w:val="00AA667F"/>
    <w:rsid w:val="00AB11D9"/>
    <w:rsid w:val="00AB274B"/>
    <w:rsid w:val="00AB49C4"/>
    <w:rsid w:val="00AB768D"/>
    <w:rsid w:val="00AB7718"/>
    <w:rsid w:val="00AB7BB2"/>
    <w:rsid w:val="00AC27AF"/>
    <w:rsid w:val="00AC4280"/>
    <w:rsid w:val="00AC61BF"/>
    <w:rsid w:val="00AC7CA2"/>
    <w:rsid w:val="00AD102C"/>
    <w:rsid w:val="00AD235E"/>
    <w:rsid w:val="00AD2713"/>
    <w:rsid w:val="00AD2716"/>
    <w:rsid w:val="00AD3E2B"/>
    <w:rsid w:val="00AD4421"/>
    <w:rsid w:val="00AD7E65"/>
    <w:rsid w:val="00AE062B"/>
    <w:rsid w:val="00AE1663"/>
    <w:rsid w:val="00AE21EF"/>
    <w:rsid w:val="00AE4292"/>
    <w:rsid w:val="00AE5B40"/>
    <w:rsid w:val="00AF06AF"/>
    <w:rsid w:val="00AF0EDC"/>
    <w:rsid w:val="00AF42C0"/>
    <w:rsid w:val="00AF7A13"/>
    <w:rsid w:val="00B0058F"/>
    <w:rsid w:val="00B014C8"/>
    <w:rsid w:val="00B064DF"/>
    <w:rsid w:val="00B07331"/>
    <w:rsid w:val="00B127A5"/>
    <w:rsid w:val="00B12E19"/>
    <w:rsid w:val="00B13E82"/>
    <w:rsid w:val="00B1468B"/>
    <w:rsid w:val="00B153C0"/>
    <w:rsid w:val="00B1592A"/>
    <w:rsid w:val="00B21158"/>
    <w:rsid w:val="00B22036"/>
    <w:rsid w:val="00B23E61"/>
    <w:rsid w:val="00B24383"/>
    <w:rsid w:val="00B253E0"/>
    <w:rsid w:val="00B26DAF"/>
    <w:rsid w:val="00B26F7C"/>
    <w:rsid w:val="00B30413"/>
    <w:rsid w:val="00B321BC"/>
    <w:rsid w:val="00B33F57"/>
    <w:rsid w:val="00B353B1"/>
    <w:rsid w:val="00B35A6F"/>
    <w:rsid w:val="00B410DA"/>
    <w:rsid w:val="00B437ED"/>
    <w:rsid w:val="00B45742"/>
    <w:rsid w:val="00B50332"/>
    <w:rsid w:val="00B517C6"/>
    <w:rsid w:val="00B532C7"/>
    <w:rsid w:val="00B53A57"/>
    <w:rsid w:val="00B5427A"/>
    <w:rsid w:val="00B54D17"/>
    <w:rsid w:val="00B55C92"/>
    <w:rsid w:val="00B56979"/>
    <w:rsid w:val="00B6259A"/>
    <w:rsid w:val="00B63B3D"/>
    <w:rsid w:val="00B64477"/>
    <w:rsid w:val="00B66045"/>
    <w:rsid w:val="00B72DA8"/>
    <w:rsid w:val="00B73341"/>
    <w:rsid w:val="00B7414D"/>
    <w:rsid w:val="00B7458A"/>
    <w:rsid w:val="00B750C8"/>
    <w:rsid w:val="00B77329"/>
    <w:rsid w:val="00B806C7"/>
    <w:rsid w:val="00B83483"/>
    <w:rsid w:val="00B83D10"/>
    <w:rsid w:val="00B8489D"/>
    <w:rsid w:val="00B85E00"/>
    <w:rsid w:val="00B86098"/>
    <w:rsid w:val="00B86CD5"/>
    <w:rsid w:val="00B97C74"/>
    <w:rsid w:val="00BA09FC"/>
    <w:rsid w:val="00BA0CC2"/>
    <w:rsid w:val="00BA1978"/>
    <w:rsid w:val="00BA2658"/>
    <w:rsid w:val="00BA399E"/>
    <w:rsid w:val="00BA3B18"/>
    <w:rsid w:val="00BA6358"/>
    <w:rsid w:val="00BA7A52"/>
    <w:rsid w:val="00BB0021"/>
    <w:rsid w:val="00BB03BA"/>
    <w:rsid w:val="00BB2B2A"/>
    <w:rsid w:val="00BB32B9"/>
    <w:rsid w:val="00BB39BF"/>
    <w:rsid w:val="00BB3A43"/>
    <w:rsid w:val="00BB4AB7"/>
    <w:rsid w:val="00BB5242"/>
    <w:rsid w:val="00BB6C44"/>
    <w:rsid w:val="00BB7956"/>
    <w:rsid w:val="00BC0322"/>
    <w:rsid w:val="00BC0FC7"/>
    <w:rsid w:val="00BC16DD"/>
    <w:rsid w:val="00BC2BCD"/>
    <w:rsid w:val="00BC2D6C"/>
    <w:rsid w:val="00BC78BD"/>
    <w:rsid w:val="00BD4466"/>
    <w:rsid w:val="00BD4575"/>
    <w:rsid w:val="00BD7B9E"/>
    <w:rsid w:val="00BE1062"/>
    <w:rsid w:val="00BE6461"/>
    <w:rsid w:val="00BE6D8A"/>
    <w:rsid w:val="00BE6F2C"/>
    <w:rsid w:val="00BE798F"/>
    <w:rsid w:val="00BE7AF5"/>
    <w:rsid w:val="00BF0490"/>
    <w:rsid w:val="00BF1BE3"/>
    <w:rsid w:val="00BF2976"/>
    <w:rsid w:val="00BF2FF1"/>
    <w:rsid w:val="00BF3004"/>
    <w:rsid w:val="00C0043F"/>
    <w:rsid w:val="00C01380"/>
    <w:rsid w:val="00C040E7"/>
    <w:rsid w:val="00C057BA"/>
    <w:rsid w:val="00C100B7"/>
    <w:rsid w:val="00C12484"/>
    <w:rsid w:val="00C15C4E"/>
    <w:rsid w:val="00C165B5"/>
    <w:rsid w:val="00C20FE5"/>
    <w:rsid w:val="00C26A5E"/>
    <w:rsid w:val="00C316AA"/>
    <w:rsid w:val="00C3189F"/>
    <w:rsid w:val="00C3232F"/>
    <w:rsid w:val="00C32C35"/>
    <w:rsid w:val="00C32CFB"/>
    <w:rsid w:val="00C3524C"/>
    <w:rsid w:val="00C41FD0"/>
    <w:rsid w:val="00C455C9"/>
    <w:rsid w:val="00C45690"/>
    <w:rsid w:val="00C5131C"/>
    <w:rsid w:val="00C515EE"/>
    <w:rsid w:val="00C55076"/>
    <w:rsid w:val="00C552A5"/>
    <w:rsid w:val="00C55438"/>
    <w:rsid w:val="00C56904"/>
    <w:rsid w:val="00C57567"/>
    <w:rsid w:val="00C57E36"/>
    <w:rsid w:val="00C60430"/>
    <w:rsid w:val="00C60501"/>
    <w:rsid w:val="00C60717"/>
    <w:rsid w:val="00C60913"/>
    <w:rsid w:val="00C624AD"/>
    <w:rsid w:val="00C63081"/>
    <w:rsid w:val="00C6334E"/>
    <w:rsid w:val="00C63436"/>
    <w:rsid w:val="00C63503"/>
    <w:rsid w:val="00C64003"/>
    <w:rsid w:val="00C678AC"/>
    <w:rsid w:val="00C70A1B"/>
    <w:rsid w:val="00C73F7D"/>
    <w:rsid w:val="00C740F6"/>
    <w:rsid w:val="00C75086"/>
    <w:rsid w:val="00C80ADE"/>
    <w:rsid w:val="00C81086"/>
    <w:rsid w:val="00C8271B"/>
    <w:rsid w:val="00C82882"/>
    <w:rsid w:val="00C90A8D"/>
    <w:rsid w:val="00C91212"/>
    <w:rsid w:val="00C93F75"/>
    <w:rsid w:val="00C94DB5"/>
    <w:rsid w:val="00C95B66"/>
    <w:rsid w:val="00C9610E"/>
    <w:rsid w:val="00C9714D"/>
    <w:rsid w:val="00CA0169"/>
    <w:rsid w:val="00CA1924"/>
    <w:rsid w:val="00CA19BF"/>
    <w:rsid w:val="00CA1C39"/>
    <w:rsid w:val="00CA2D06"/>
    <w:rsid w:val="00CA38DC"/>
    <w:rsid w:val="00CA60D8"/>
    <w:rsid w:val="00CA6126"/>
    <w:rsid w:val="00CA64A9"/>
    <w:rsid w:val="00CB193B"/>
    <w:rsid w:val="00CB1B42"/>
    <w:rsid w:val="00CB2091"/>
    <w:rsid w:val="00CC16A6"/>
    <w:rsid w:val="00CC1ED1"/>
    <w:rsid w:val="00CC2DD5"/>
    <w:rsid w:val="00CC2E47"/>
    <w:rsid w:val="00CC52C0"/>
    <w:rsid w:val="00CD13EC"/>
    <w:rsid w:val="00CD18A6"/>
    <w:rsid w:val="00CD4E56"/>
    <w:rsid w:val="00CD5A79"/>
    <w:rsid w:val="00CD5CD1"/>
    <w:rsid w:val="00CD62B5"/>
    <w:rsid w:val="00CD6912"/>
    <w:rsid w:val="00CD7546"/>
    <w:rsid w:val="00CE2EAE"/>
    <w:rsid w:val="00CE5388"/>
    <w:rsid w:val="00CE5555"/>
    <w:rsid w:val="00CE6E62"/>
    <w:rsid w:val="00CE75CF"/>
    <w:rsid w:val="00CE79E5"/>
    <w:rsid w:val="00CE7B65"/>
    <w:rsid w:val="00CF1A69"/>
    <w:rsid w:val="00D0096C"/>
    <w:rsid w:val="00D00C77"/>
    <w:rsid w:val="00D013C2"/>
    <w:rsid w:val="00D01593"/>
    <w:rsid w:val="00D0457B"/>
    <w:rsid w:val="00D04DEC"/>
    <w:rsid w:val="00D05327"/>
    <w:rsid w:val="00D058C6"/>
    <w:rsid w:val="00D06DF5"/>
    <w:rsid w:val="00D12397"/>
    <w:rsid w:val="00D129A4"/>
    <w:rsid w:val="00D12EBB"/>
    <w:rsid w:val="00D12F6A"/>
    <w:rsid w:val="00D13652"/>
    <w:rsid w:val="00D13A52"/>
    <w:rsid w:val="00D13BE5"/>
    <w:rsid w:val="00D20648"/>
    <w:rsid w:val="00D20B84"/>
    <w:rsid w:val="00D20CDE"/>
    <w:rsid w:val="00D22FE0"/>
    <w:rsid w:val="00D23270"/>
    <w:rsid w:val="00D23C70"/>
    <w:rsid w:val="00D23CF5"/>
    <w:rsid w:val="00D26870"/>
    <w:rsid w:val="00D26B45"/>
    <w:rsid w:val="00D270F3"/>
    <w:rsid w:val="00D32D67"/>
    <w:rsid w:val="00D3480A"/>
    <w:rsid w:val="00D35E02"/>
    <w:rsid w:val="00D409D4"/>
    <w:rsid w:val="00D4148C"/>
    <w:rsid w:val="00D43FC9"/>
    <w:rsid w:val="00D44C93"/>
    <w:rsid w:val="00D4686D"/>
    <w:rsid w:val="00D47C95"/>
    <w:rsid w:val="00D505E2"/>
    <w:rsid w:val="00D56A4F"/>
    <w:rsid w:val="00D623EA"/>
    <w:rsid w:val="00D63C9D"/>
    <w:rsid w:val="00D67502"/>
    <w:rsid w:val="00D67B4B"/>
    <w:rsid w:val="00D70BB6"/>
    <w:rsid w:val="00D7424C"/>
    <w:rsid w:val="00D75E82"/>
    <w:rsid w:val="00D77684"/>
    <w:rsid w:val="00D80D48"/>
    <w:rsid w:val="00D82467"/>
    <w:rsid w:val="00D824C4"/>
    <w:rsid w:val="00D82AAC"/>
    <w:rsid w:val="00D83471"/>
    <w:rsid w:val="00D85FF1"/>
    <w:rsid w:val="00D8713F"/>
    <w:rsid w:val="00D87914"/>
    <w:rsid w:val="00D87D3D"/>
    <w:rsid w:val="00D90221"/>
    <w:rsid w:val="00D90680"/>
    <w:rsid w:val="00D90AE3"/>
    <w:rsid w:val="00D91034"/>
    <w:rsid w:val="00D9108E"/>
    <w:rsid w:val="00D913B9"/>
    <w:rsid w:val="00D920AF"/>
    <w:rsid w:val="00D9344B"/>
    <w:rsid w:val="00D93B55"/>
    <w:rsid w:val="00D93F06"/>
    <w:rsid w:val="00D95157"/>
    <w:rsid w:val="00DA2058"/>
    <w:rsid w:val="00DA230C"/>
    <w:rsid w:val="00DA2641"/>
    <w:rsid w:val="00DA3D31"/>
    <w:rsid w:val="00DA515C"/>
    <w:rsid w:val="00DA626A"/>
    <w:rsid w:val="00DA66A6"/>
    <w:rsid w:val="00DB2364"/>
    <w:rsid w:val="00DB7BC7"/>
    <w:rsid w:val="00DC2F4E"/>
    <w:rsid w:val="00DC3435"/>
    <w:rsid w:val="00DC556B"/>
    <w:rsid w:val="00DC7A73"/>
    <w:rsid w:val="00DD020A"/>
    <w:rsid w:val="00DD2B2C"/>
    <w:rsid w:val="00DD2E97"/>
    <w:rsid w:val="00DD3C8F"/>
    <w:rsid w:val="00DD620B"/>
    <w:rsid w:val="00DD6DF9"/>
    <w:rsid w:val="00DD7BBD"/>
    <w:rsid w:val="00DE02B2"/>
    <w:rsid w:val="00DE049C"/>
    <w:rsid w:val="00DE1D1E"/>
    <w:rsid w:val="00DE2D47"/>
    <w:rsid w:val="00DE5664"/>
    <w:rsid w:val="00DE6283"/>
    <w:rsid w:val="00DE66FB"/>
    <w:rsid w:val="00DE6BBB"/>
    <w:rsid w:val="00DF0D61"/>
    <w:rsid w:val="00DF1413"/>
    <w:rsid w:val="00DF3BE8"/>
    <w:rsid w:val="00DF4FE3"/>
    <w:rsid w:val="00DF7120"/>
    <w:rsid w:val="00E0133A"/>
    <w:rsid w:val="00E05384"/>
    <w:rsid w:val="00E05D04"/>
    <w:rsid w:val="00E077CA"/>
    <w:rsid w:val="00E115B8"/>
    <w:rsid w:val="00E168F9"/>
    <w:rsid w:val="00E16D6B"/>
    <w:rsid w:val="00E1795A"/>
    <w:rsid w:val="00E22378"/>
    <w:rsid w:val="00E223C7"/>
    <w:rsid w:val="00E2343D"/>
    <w:rsid w:val="00E24231"/>
    <w:rsid w:val="00E245D6"/>
    <w:rsid w:val="00E25155"/>
    <w:rsid w:val="00E30134"/>
    <w:rsid w:val="00E309EE"/>
    <w:rsid w:val="00E30B69"/>
    <w:rsid w:val="00E30C9F"/>
    <w:rsid w:val="00E32FA5"/>
    <w:rsid w:val="00E339CC"/>
    <w:rsid w:val="00E33C0B"/>
    <w:rsid w:val="00E3749D"/>
    <w:rsid w:val="00E42B06"/>
    <w:rsid w:val="00E46F21"/>
    <w:rsid w:val="00E549B9"/>
    <w:rsid w:val="00E604FC"/>
    <w:rsid w:val="00E61AF0"/>
    <w:rsid w:val="00E620BA"/>
    <w:rsid w:val="00E630EB"/>
    <w:rsid w:val="00E63864"/>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A46DC"/>
    <w:rsid w:val="00EA4EF2"/>
    <w:rsid w:val="00EA685C"/>
    <w:rsid w:val="00EA7C27"/>
    <w:rsid w:val="00EB247F"/>
    <w:rsid w:val="00EB2954"/>
    <w:rsid w:val="00EB4A60"/>
    <w:rsid w:val="00EC037A"/>
    <w:rsid w:val="00EC06F0"/>
    <w:rsid w:val="00EC33E3"/>
    <w:rsid w:val="00EC5301"/>
    <w:rsid w:val="00ED38E7"/>
    <w:rsid w:val="00ED38FD"/>
    <w:rsid w:val="00ED57B9"/>
    <w:rsid w:val="00ED685B"/>
    <w:rsid w:val="00ED6C51"/>
    <w:rsid w:val="00ED7FC8"/>
    <w:rsid w:val="00EE0E26"/>
    <w:rsid w:val="00EE14F0"/>
    <w:rsid w:val="00EE18B9"/>
    <w:rsid w:val="00EE2D2A"/>
    <w:rsid w:val="00EE664F"/>
    <w:rsid w:val="00EE7170"/>
    <w:rsid w:val="00EE7227"/>
    <w:rsid w:val="00EF07C7"/>
    <w:rsid w:val="00EF18C5"/>
    <w:rsid w:val="00EF3399"/>
    <w:rsid w:val="00F0064F"/>
    <w:rsid w:val="00F01D4B"/>
    <w:rsid w:val="00F027C4"/>
    <w:rsid w:val="00F03755"/>
    <w:rsid w:val="00F0519F"/>
    <w:rsid w:val="00F05871"/>
    <w:rsid w:val="00F05B7C"/>
    <w:rsid w:val="00F06919"/>
    <w:rsid w:val="00F07433"/>
    <w:rsid w:val="00F07859"/>
    <w:rsid w:val="00F121C9"/>
    <w:rsid w:val="00F13A6A"/>
    <w:rsid w:val="00F1412B"/>
    <w:rsid w:val="00F14257"/>
    <w:rsid w:val="00F14482"/>
    <w:rsid w:val="00F15676"/>
    <w:rsid w:val="00F211BE"/>
    <w:rsid w:val="00F220CC"/>
    <w:rsid w:val="00F22C86"/>
    <w:rsid w:val="00F259B8"/>
    <w:rsid w:val="00F32B00"/>
    <w:rsid w:val="00F32C6A"/>
    <w:rsid w:val="00F3303E"/>
    <w:rsid w:val="00F370D4"/>
    <w:rsid w:val="00F37711"/>
    <w:rsid w:val="00F40FE1"/>
    <w:rsid w:val="00F4397F"/>
    <w:rsid w:val="00F4484B"/>
    <w:rsid w:val="00F44C2B"/>
    <w:rsid w:val="00F4605F"/>
    <w:rsid w:val="00F46CA2"/>
    <w:rsid w:val="00F4790C"/>
    <w:rsid w:val="00F47BB7"/>
    <w:rsid w:val="00F47D2C"/>
    <w:rsid w:val="00F47D2E"/>
    <w:rsid w:val="00F47D58"/>
    <w:rsid w:val="00F525F7"/>
    <w:rsid w:val="00F53347"/>
    <w:rsid w:val="00F548CA"/>
    <w:rsid w:val="00F549BF"/>
    <w:rsid w:val="00F6152B"/>
    <w:rsid w:val="00F6183C"/>
    <w:rsid w:val="00F622AA"/>
    <w:rsid w:val="00F71AE1"/>
    <w:rsid w:val="00F72202"/>
    <w:rsid w:val="00F726B3"/>
    <w:rsid w:val="00F726EC"/>
    <w:rsid w:val="00F73658"/>
    <w:rsid w:val="00F74C95"/>
    <w:rsid w:val="00F75553"/>
    <w:rsid w:val="00F75D16"/>
    <w:rsid w:val="00F75F43"/>
    <w:rsid w:val="00F76A34"/>
    <w:rsid w:val="00F772AD"/>
    <w:rsid w:val="00F77683"/>
    <w:rsid w:val="00F81981"/>
    <w:rsid w:val="00F81E2A"/>
    <w:rsid w:val="00F9038D"/>
    <w:rsid w:val="00F91583"/>
    <w:rsid w:val="00F918E8"/>
    <w:rsid w:val="00F9340F"/>
    <w:rsid w:val="00F93748"/>
    <w:rsid w:val="00F93A55"/>
    <w:rsid w:val="00F95DD6"/>
    <w:rsid w:val="00F96F63"/>
    <w:rsid w:val="00FA239A"/>
    <w:rsid w:val="00FA2745"/>
    <w:rsid w:val="00FA3ABD"/>
    <w:rsid w:val="00FA5D78"/>
    <w:rsid w:val="00FA7360"/>
    <w:rsid w:val="00FA798D"/>
    <w:rsid w:val="00FB12BE"/>
    <w:rsid w:val="00FB1512"/>
    <w:rsid w:val="00FB7EC2"/>
    <w:rsid w:val="00FC00C6"/>
    <w:rsid w:val="00FC2579"/>
    <w:rsid w:val="00FC3BB3"/>
    <w:rsid w:val="00FC40B7"/>
    <w:rsid w:val="00FC41D6"/>
    <w:rsid w:val="00FC4C03"/>
    <w:rsid w:val="00FC5A6E"/>
    <w:rsid w:val="00FC6FF9"/>
    <w:rsid w:val="00FD0235"/>
    <w:rsid w:val="00FD3C50"/>
    <w:rsid w:val="00FD504D"/>
    <w:rsid w:val="00FD526C"/>
    <w:rsid w:val="00FD5331"/>
    <w:rsid w:val="00FE2820"/>
    <w:rsid w:val="00FE2EC9"/>
    <w:rsid w:val="00FE4845"/>
    <w:rsid w:val="00FE490C"/>
    <w:rsid w:val="00FE557D"/>
    <w:rsid w:val="00FE619A"/>
    <w:rsid w:val="00FF2950"/>
    <w:rsid w:val="00FF6867"/>
    <w:rsid w:val="00FF75F4"/>
    <w:rsid w:val="00FF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66FCC8"/>
  <w15:docId w15:val="{4EC84731-2055-4B2F-A69C-2720436DB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4"/>
    <w:qFormat/>
    <w:rsid w:val="005F3936"/>
    <w:rPr>
      <w:noProof/>
    </w:rPr>
  </w:style>
  <w:style w:type="paragraph" w:styleId="Heading1">
    <w:name w:val="heading 1"/>
    <w:aliases w:val="Chương"/>
    <w:basedOn w:val="Normal"/>
    <w:link w:val="Heading1Char"/>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ind w:left="284"/>
      <w:outlineLvl w:val="1"/>
    </w:pPr>
    <w:rPr>
      <w:b/>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ind w:left="284"/>
      <w:outlineLvl w:val="2"/>
    </w:pPr>
    <w:rPr>
      <w:b/>
      <w:i/>
      <w:sz w:val="28"/>
      <w:szCs w:val="26"/>
    </w:rPr>
  </w:style>
  <w:style w:type="paragraph" w:styleId="Heading4">
    <w:name w:val="heading 4"/>
    <w:aliases w:val="Tiểu mục cấp 3"/>
    <w:next w:val="Nidungvnbn"/>
    <w:link w:val="Heading4Char"/>
    <w:uiPriority w:val="1"/>
    <w:unhideWhenUsed/>
    <w:qFormat/>
    <w:rsid w:val="003308E8"/>
    <w:pPr>
      <w:numPr>
        <w:ilvl w:val="3"/>
        <w:numId w:val="1"/>
      </w:numPr>
      <w:spacing w:before="120" w:after="120" w:line="360" w:lineRule="auto"/>
      <w:outlineLvl w:val="3"/>
    </w:pPr>
    <w:rPr>
      <w:b/>
      <w:i/>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jc w:val="center"/>
    </w:pPr>
    <w:rPr>
      <w:b/>
      <w:sz w:val="32"/>
      <w:szCs w:val="32"/>
    </w:rPr>
  </w:style>
  <w:style w:type="paragraph" w:customStyle="1" w:styleId="Nidungvnbn">
    <w:name w:val="Nội dung văn bản"/>
    <w:basedOn w:val="Normal"/>
    <w:link w:val="NidungvnbnChar"/>
    <w:qFormat/>
    <w:rsid w:val="00F918E8"/>
    <w:pPr>
      <w:spacing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rsid w:val="00B56979"/>
    <w:rPr>
      <w:b/>
      <w:noProof/>
      <w:sz w:val="32"/>
      <w:szCs w:val="32"/>
      <w:lang w:val="vi-VN"/>
    </w:rPr>
  </w:style>
  <w:style w:type="paragraph" w:styleId="TOC1">
    <w:name w:val="toc 1"/>
    <w:basedOn w:val="Normal"/>
    <w:next w:val="Normal"/>
    <w:autoRedefine/>
    <w:uiPriority w:val="39"/>
    <w:unhideWhenUsed/>
    <w:rsid w:val="00053E4F"/>
    <w:pPr>
      <w:tabs>
        <w:tab w:val="right" w:leader="dot" w:pos="8930"/>
      </w:tabs>
    </w:pPr>
    <w:rPr>
      <w:b/>
      <w:bCs/>
      <w:sz w:val="26"/>
      <w:szCs w:val="32"/>
    </w:rPr>
  </w:style>
  <w:style w:type="paragraph" w:styleId="TOC2">
    <w:name w:val="toc 2"/>
    <w:basedOn w:val="Normal"/>
    <w:next w:val="Normal"/>
    <w:autoRedefine/>
    <w:uiPriority w:val="39"/>
    <w:unhideWhenUsed/>
    <w:rsid w:val="00BD7B9E"/>
    <w:pPr>
      <w:tabs>
        <w:tab w:val="left" w:pos="567"/>
        <w:tab w:val="right" w:leader="dot" w:pos="9111"/>
      </w:tabs>
      <w:spacing w:line="360" w:lineRule="auto"/>
    </w:pPr>
    <w:rPr>
      <w:b/>
      <w:bCs/>
      <w:sz w:val="26"/>
    </w:rPr>
  </w:style>
  <w:style w:type="paragraph" w:styleId="TOC3">
    <w:name w:val="toc 3"/>
    <w:basedOn w:val="Normal"/>
    <w:next w:val="Normal"/>
    <w:autoRedefine/>
    <w:uiPriority w:val="39"/>
    <w:unhideWhenUsed/>
    <w:rsid w:val="00EB247F"/>
    <w:pPr>
      <w:tabs>
        <w:tab w:val="left" w:pos="993"/>
        <w:tab w:val="right" w:leader="dot" w:pos="8930"/>
      </w:tabs>
      <w:spacing w:line="360" w:lineRule="auto"/>
      <w:ind w:left="142"/>
    </w:pPr>
    <w:rPr>
      <w:b/>
      <w:sz w:val="26"/>
    </w:rPr>
  </w:style>
  <w:style w:type="paragraph" w:styleId="TOC4">
    <w:name w:val="toc 4"/>
    <w:basedOn w:val="Normal"/>
    <w:next w:val="Normal"/>
    <w:autoRedefine/>
    <w:uiPriority w:val="39"/>
    <w:unhideWhenUsed/>
    <w:rsid w:val="00EB247F"/>
    <w:pPr>
      <w:spacing w:line="360" w:lineRule="auto"/>
      <w:ind w:left="288"/>
    </w:pPr>
    <w:rPr>
      <w:sz w:val="26"/>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noProof/>
      <w:sz w:val="28"/>
      <w:szCs w:val="26"/>
    </w:rPr>
  </w:style>
  <w:style w:type="character" w:customStyle="1" w:styleId="Heading4Char">
    <w:name w:val="Heading 4 Char"/>
    <w:aliases w:val="Tiểu mục cấp 3 Char"/>
    <w:basedOn w:val="DefaultParagraphFont"/>
    <w:link w:val="Heading4"/>
    <w:uiPriority w:val="1"/>
    <w:rsid w:val="003308E8"/>
    <w:rPr>
      <w:b/>
      <w:i/>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link w:val="CaptionChar"/>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noProof/>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noProof/>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noProof/>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noProof/>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noProof/>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after="100" w:line="259" w:lineRule="auto"/>
      <w:ind w:left="1760"/>
    </w:pPr>
    <w:rPr>
      <w:rFonts w:asciiTheme="minorHAnsi" w:eastAsiaTheme="minorEastAsia" w:hAnsiTheme="minorHAnsi"/>
      <w:sz w:val="22"/>
      <w:szCs w:val="22"/>
    </w:rPr>
  </w:style>
  <w:style w:type="character" w:styleId="UnresolvedMention">
    <w:name w:val="Unresolved Mention"/>
    <w:basedOn w:val="DefaultParagraphFont"/>
    <w:uiPriority w:val="99"/>
    <w:semiHidden/>
    <w:unhideWhenUsed/>
    <w:rsid w:val="00F772AD"/>
    <w:rPr>
      <w:color w:val="605E5C"/>
      <w:shd w:val="clear" w:color="auto" w:fill="E1DFDD"/>
    </w:rPr>
  </w:style>
  <w:style w:type="paragraph" w:styleId="EndnoteText">
    <w:name w:val="endnote text"/>
    <w:basedOn w:val="Normal"/>
    <w:link w:val="EndnoteTextChar"/>
    <w:uiPriority w:val="99"/>
    <w:semiHidden/>
    <w:unhideWhenUsed/>
    <w:rsid w:val="00591E6F"/>
    <w:pPr>
      <w:spacing w:after="0"/>
    </w:pPr>
    <w:rPr>
      <w:sz w:val="20"/>
      <w:szCs w:val="20"/>
    </w:rPr>
  </w:style>
  <w:style w:type="character" w:customStyle="1" w:styleId="EndnoteTextChar">
    <w:name w:val="Endnote Text Char"/>
    <w:basedOn w:val="DefaultParagraphFont"/>
    <w:link w:val="EndnoteText"/>
    <w:uiPriority w:val="99"/>
    <w:semiHidden/>
    <w:rsid w:val="00591E6F"/>
    <w:rPr>
      <w:noProof/>
      <w:sz w:val="20"/>
      <w:szCs w:val="20"/>
    </w:rPr>
  </w:style>
  <w:style w:type="character" w:styleId="EndnoteReference">
    <w:name w:val="endnote reference"/>
    <w:basedOn w:val="DefaultParagraphFont"/>
    <w:uiPriority w:val="99"/>
    <w:semiHidden/>
    <w:unhideWhenUsed/>
    <w:rsid w:val="00591E6F"/>
    <w:rPr>
      <w:vertAlign w:val="superscript"/>
    </w:rPr>
  </w:style>
  <w:style w:type="character" w:styleId="FollowedHyperlink">
    <w:name w:val="FollowedHyperlink"/>
    <w:basedOn w:val="DefaultParagraphFont"/>
    <w:uiPriority w:val="99"/>
    <w:semiHidden/>
    <w:unhideWhenUsed/>
    <w:rsid w:val="00FE4845"/>
    <w:rPr>
      <w:color w:val="800080" w:themeColor="followedHyperlink"/>
      <w:u w:val="single"/>
    </w:rPr>
  </w:style>
  <w:style w:type="character" w:customStyle="1" w:styleId="fontstyle31">
    <w:name w:val="fontstyle31"/>
    <w:basedOn w:val="DefaultParagraphFont"/>
    <w:rsid w:val="00DE2D47"/>
    <w:rPr>
      <w:rFonts w:ascii="Cambria" w:hAnsi="Cambria" w:hint="default"/>
      <w:b w:val="0"/>
      <w:bCs w:val="0"/>
      <w:i w:val="0"/>
      <w:iCs w:val="0"/>
      <w:color w:val="000000"/>
      <w:sz w:val="24"/>
      <w:szCs w:val="24"/>
    </w:rPr>
  </w:style>
  <w:style w:type="character" w:styleId="HTMLCode">
    <w:name w:val="HTML Code"/>
    <w:basedOn w:val="DefaultParagraphFont"/>
    <w:uiPriority w:val="99"/>
    <w:semiHidden/>
    <w:unhideWhenUsed/>
    <w:rsid w:val="006C4F5D"/>
    <w:rPr>
      <w:rFonts w:ascii="Courier New" w:eastAsia="Times New Roman" w:hAnsi="Courier New" w:cs="Courier New"/>
      <w:sz w:val="20"/>
      <w:szCs w:val="20"/>
    </w:rPr>
  </w:style>
  <w:style w:type="paragraph" w:customStyle="1" w:styleId="Bang">
    <w:name w:val="Bang"/>
    <w:basedOn w:val="Caption"/>
    <w:link w:val="BangChar"/>
    <w:uiPriority w:val="4"/>
    <w:rsid w:val="00D13A52"/>
  </w:style>
  <w:style w:type="paragraph" w:customStyle="1" w:styleId="bang0">
    <w:name w:val="bang"/>
    <w:basedOn w:val="Bang"/>
    <w:link w:val="bangChar0"/>
    <w:uiPriority w:val="4"/>
    <w:qFormat/>
    <w:rsid w:val="00D13A52"/>
    <w:rPr>
      <w:b/>
    </w:rPr>
  </w:style>
  <w:style w:type="character" w:customStyle="1" w:styleId="CaptionChar">
    <w:name w:val="Caption Char"/>
    <w:aliases w:val="Caption Hình Char,Bảng biểu Char"/>
    <w:basedOn w:val="DefaultParagraphFont"/>
    <w:link w:val="Caption"/>
    <w:uiPriority w:val="3"/>
    <w:rsid w:val="00D13A52"/>
    <w:rPr>
      <w:bCs/>
      <w:noProof/>
      <w:sz w:val="26"/>
    </w:rPr>
  </w:style>
  <w:style w:type="character" w:customStyle="1" w:styleId="BangChar">
    <w:name w:val="Bang Char"/>
    <w:basedOn w:val="CaptionChar"/>
    <w:link w:val="Bang"/>
    <w:uiPriority w:val="4"/>
    <w:rsid w:val="00D13A52"/>
    <w:rPr>
      <w:bCs/>
      <w:noProof/>
      <w:sz w:val="26"/>
    </w:rPr>
  </w:style>
  <w:style w:type="paragraph" w:customStyle="1" w:styleId="hinh">
    <w:name w:val="hinh"/>
    <w:basedOn w:val="Nidungvnbn"/>
    <w:link w:val="hinhChar"/>
    <w:uiPriority w:val="4"/>
    <w:qFormat/>
    <w:rsid w:val="006E0563"/>
    <w:pPr>
      <w:jc w:val="center"/>
    </w:pPr>
    <w:rPr>
      <w:b/>
      <w:i/>
    </w:rPr>
  </w:style>
  <w:style w:type="character" w:customStyle="1" w:styleId="bangChar0">
    <w:name w:val="bang Char"/>
    <w:basedOn w:val="BangChar"/>
    <w:link w:val="bang0"/>
    <w:uiPriority w:val="4"/>
    <w:rsid w:val="00D13A52"/>
    <w:rPr>
      <w:b/>
      <w:bCs/>
      <w:noProof/>
      <w:sz w:val="26"/>
    </w:rPr>
  </w:style>
  <w:style w:type="character" w:customStyle="1" w:styleId="hinhChar">
    <w:name w:val="hinh Char"/>
    <w:basedOn w:val="NidungvnbnChar"/>
    <w:link w:val="hinh"/>
    <w:uiPriority w:val="4"/>
    <w:rsid w:val="006E0563"/>
    <w:rPr>
      <w:b/>
      <w:i/>
      <w:noProo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0844489">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18893500">
      <w:bodyDiv w:val="1"/>
      <w:marLeft w:val="0"/>
      <w:marRight w:val="0"/>
      <w:marTop w:val="0"/>
      <w:marBottom w:val="0"/>
      <w:divBdr>
        <w:top w:val="none" w:sz="0" w:space="0" w:color="auto"/>
        <w:left w:val="none" w:sz="0" w:space="0" w:color="auto"/>
        <w:bottom w:val="none" w:sz="0" w:space="0" w:color="auto"/>
        <w:right w:val="none" w:sz="0" w:space="0" w:color="auto"/>
      </w:divBdr>
    </w:div>
    <w:div w:id="20404802">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5984184">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8266191">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69158881">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5250377">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1847089">
      <w:bodyDiv w:val="1"/>
      <w:marLeft w:val="0"/>
      <w:marRight w:val="0"/>
      <w:marTop w:val="0"/>
      <w:marBottom w:val="0"/>
      <w:divBdr>
        <w:top w:val="none" w:sz="0" w:space="0" w:color="auto"/>
        <w:left w:val="none" w:sz="0" w:space="0" w:color="auto"/>
        <w:bottom w:val="none" w:sz="0" w:space="0" w:color="auto"/>
        <w:right w:val="none" w:sz="0" w:space="0" w:color="auto"/>
      </w:divBdr>
    </w:div>
    <w:div w:id="101923155">
      <w:bodyDiv w:val="1"/>
      <w:marLeft w:val="0"/>
      <w:marRight w:val="0"/>
      <w:marTop w:val="0"/>
      <w:marBottom w:val="0"/>
      <w:divBdr>
        <w:top w:val="none" w:sz="0" w:space="0" w:color="auto"/>
        <w:left w:val="none" w:sz="0" w:space="0" w:color="auto"/>
        <w:bottom w:val="none" w:sz="0" w:space="0" w:color="auto"/>
        <w:right w:val="none" w:sz="0" w:space="0" w:color="auto"/>
      </w:divBdr>
    </w:div>
    <w:div w:id="106893035">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2988253">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48715170">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3693348">
      <w:bodyDiv w:val="1"/>
      <w:marLeft w:val="0"/>
      <w:marRight w:val="0"/>
      <w:marTop w:val="0"/>
      <w:marBottom w:val="0"/>
      <w:divBdr>
        <w:top w:val="none" w:sz="0" w:space="0" w:color="auto"/>
        <w:left w:val="none" w:sz="0" w:space="0" w:color="auto"/>
        <w:bottom w:val="none" w:sz="0" w:space="0" w:color="auto"/>
        <w:right w:val="none" w:sz="0" w:space="0" w:color="auto"/>
      </w:divBdr>
    </w:div>
    <w:div w:id="173887465">
      <w:bodyDiv w:val="1"/>
      <w:marLeft w:val="0"/>
      <w:marRight w:val="0"/>
      <w:marTop w:val="0"/>
      <w:marBottom w:val="0"/>
      <w:divBdr>
        <w:top w:val="none" w:sz="0" w:space="0" w:color="auto"/>
        <w:left w:val="none" w:sz="0" w:space="0" w:color="auto"/>
        <w:bottom w:val="none" w:sz="0" w:space="0" w:color="auto"/>
        <w:right w:val="none" w:sz="0" w:space="0" w:color="auto"/>
      </w:divBdr>
    </w:div>
    <w:div w:id="177082554">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78782671">
      <w:bodyDiv w:val="1"/>
      <w:marLeft w:val="0"/>
      <w:marRight w:val="0"/>
      <w:marTop w:val="0"/>
      <w:marBottom w:val="0"/>
      <w:divBdr>
        <w:top w:val="none" w:sz="0" w:space="0" w:color="auto"/>
        <w:left w:val="none" w:sz="0" w:space="0" w:color="auto"/>
        <w:bottom w:val="none" w:sz="0" w:space="0" w:color="auto"/>
        <w:right w:val="none" w:sz="0" w:space="0" w:color="auto"/>
      </w:divBdr>
    </w:div>
    <w:div w:id="181824878">
      <w:bodyDiv w:val="1"/>
      <w:marLeft w:val="0"/>
      <w:marRight w:val="0"/>
      <w:marTop w:val="0"/>
      <w:marBottom w:val="0"/>
      <w:divBdr>
        <w:top w:val="none" w:sz="0" w:space="0" w:color="auto"/>
        <w:left w:val="none" w:sz="0" w:space="0" w:color="auto"/>
        <w:bottom w:val="none" w:sz="0" w:space="0" w:color="auto"/>
        <w:right w:val="none" w:sz="0" w:space="0" w:color="auto"/>
      </w:divBdr>
    </w:div>
    <w:div w:id="181939914">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485647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7422260">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57950753">
      <w:bodyDiv w:val="1"/>
      <w:marLeft w:val="0"/>
      <w:marRight w:val="0"/>
      <w:marTop w:val="0"/>
      <w:marBottom w:val="0"/>
      <w:divBdr>
        <w:top w:val="none" w:sz="0" w:space="0" w:color="auto"/>
        <w:left w:val="none" w:sz="0" w:space="0" w:color="auto"/>
        <w:bottom w:val="none" w:sz="0" w:space="0" w:color="auto"/>
        <w:right w:val="none" w:sz="0" w:space="0" w:color="auto"/>
      </w:divBdr>
      <w:divsChild>
        <w:div w:id="388652226">
          <w:marLeft w:val="0"/>
          <w:marRight w:val="0"/>
          <w:marTop w:val="0"/>
          <w:marBottom w:val="0"/>
          <w:divBdr>
            <w:top w:val="none" w:sz="0" w:space="0" w:color="auto"/>
            <w:left w:val="none" w:sz="0" w:space="0" w:color="auto"/>
            <w:bottom w:val="none" w:sz="0" w:space="0" w:color="auto"/>
            <w:right w:val="none" w:sz="0" w:space="0" w:color="auto"/>
          </w:divBdr>
          <w:divsChild>
            <w:div w:id="155612235">
              <w:marLeft w:val="0"/>
              <w:marRight w:val="0"/>
              <w:marTop w:val="0"/>
              <w:marBottom w:val="0"/>
              <w:divBdr>
                <w:top w:val="none" w:sz="0" w:space="0" w:color="auto"/>
                <w:left w:val="none" w:sz="0" w:space="0" w:color="auto"/>
                <w:bottom w:val="none" w:sz="0" w:space="0" w:color="auto"/>
                <w:right w:val="none" w:sz="0" w:space="0" w:color="auto"/>
              </w:divBdr>
            </w:div>
            <w:div w:id="20999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531067">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2495188">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3683460">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5500910">
      <w:bodyDiv w:val="1"/>
      <w:marLeft w:val="0"/>
      <w:marRight w:val="0"/>
      <w:marTop w:val="0"/>
      <w:marBottom w:val="0"/>
      <w:divBdr>
        <w:top w:val="none" w:sz="0" w:space="0" w:color="auto"/>
        <w:left w:val="none" w:sz="0" w:space="0" w:color="auto"/>
        <w:bottom w:val="none" w:sz="0" w:space="0" w:color="auto"/>
        <w:right w:val="none" w:sz="0" w:space="0" w:color="auto"/>
      </w:divBdr>
    </w:div>
    <w:div w:id="318190315">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38780213">
      <w:bodyDiv w:val="1"/>
      <w:marLeft w:val="0"/>
      <w:marRight w:val="0"/>
      <w:marTop w:val="0"/>
      <w:marBottom w:val="0"/>
      <w:divBdr>
        <w:top w:val="none" w:sz="0" w:space="0" w:color="auto"/>
        <w:left w:val="none" w:sz="0" w:space="0" w:color="auto"/>
        <w:bottom w:val="none" w:sz="0" w:space="0" w:color="auto"/>
        <w:right w:val="none" w:sz="0" w:space="0" w:color="auto"/>
      </w:divBdr>
    </w:div>
    <w:div w:id="340159205">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46175586">
      <w:bodyDiv w:val="1"/>
      <w:marLeft w:val="0"/>
      <w:marRight w:val="0"/>
      <w:marTop w:val="0"/>
      <w:marBottom w:val="0"/>
      <w:divBdr>
        <w:top w:val="none" w:sz="0" w:space="0" w:color="auto"/>
        <w:left w:val="none" w:sz="0" w:space="0" w:color="auto"/>
        <w:bottom w:val="none" w:sz="0" w:space="0" w:color="auto"/>
        <w:right w:val="none" w:sz="0" w:space="0" w:color="auto"/>
      </w:divBdr>
    </w:div>
    <w:div w:id="350031384">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7017946">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3167518">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4374528">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2290277">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2338821">
      <w:bodyDiv w:val="1"/>
      <w:marLeft w:val="0"/>
      <w:marRight w:val="0"/>
      <w:marTop w:val="0"/>
      <w:marBottom w:val="0"/>
      <w:divBdr>
        <w:top w:val="none" w:sz="0" w:space="0" w:color="auto"/>
        <w:left w:val="none" w:sz="0" w:space="0" w:color="auto"/>
        <w:bottom w:val="none" w:sz="0" w:space="0" w:color="auto"/>
        <w:right w:val="none" w:sz="0" w:space="0" w:color="auto"/>
      </w:divBdr>
      <w:divsChild>
        <w:div w:id="602809898">
          <w:marLeft w:val="0"/>
          <w:marRight w:val="0"/>
          <w:marTop w:val="0"/>
          <w:marBottom w:val="0"/>
          <w:divBdr>
            <w:top w:val="none" w:sz="0" w:space="0" w:color="auto"/>
            <w:left w:val="none" w:sz="0" w:space="0" w:color="auto"/>
            <w:bottom w:val="none" w:sz="0" w:space="0" w:color="auto"/>
            <w:right w:val="none" w:sz="0" w:space="0" w:color="auto"/>
          </w:divBdr>
          <w:divsChild>
            <w:div w:id="253787928">
              <w:marLeft w:val="0"/>
              <w:marRight w:val="0"/>
              <w:marTop w:val="0"/>
              <w:marBottom w:val="0"/>
              <w:divBdr>
                <w:top w:val="none" w:sz="0" w:space="0" w:color="auto"/>
                <w:left w:val="none" w:sz="0" w:space="0" w:color="auto"/>
                <w:bottom w:val="none" w:sz="0" w:space="0" w:color="auto"/>
                <w:right w:val="none" w:sz="0" w:space="0" w:color="auto"/>
              </w:divBdr>
            </w:div>
            <w:div w:id="20620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49908353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1652305">
      <w:bodyDiv w:val="1"/>
      <w:marLeft w:val="0"/>
      <w:marRight w:val="0"/>
      <w:marTop w:val="0"/>
      <w:marBottom w:val="0"/>
      <w:divBdr>
        <w:top w:val="none" w:sz="0" w:space="0" w:color="auto"/>
        <w:left w:val="none" w:sz="0" w:space="0" w:color="auto"/>
        <w:bottom w:val="none" w:sz="0" w:space="0" w:color="auto"/>
        <w:right w:val="none" w:sz="0" w:space="0" w:color="auto"/>
      </w:divBdr>
    </w:div>
    <w:div w:id="514928647">
      <w:bodyDiv w:val="1"/>
      <w:marLeft w:val="0"/>
      <w:marRight w:val="0"/>
      <w:marTop w:val="0"/>
      <w:marBottom w:val="0"/>
      <w:divBdr>
        <w:top w:val="none" w:sz="0" w:space="0" w:color="auto"/>
        <w:left w:val="none" w:sz="0" w:space="0" w:color="auto"/>
        <w:bottom w:val="none" w:sz="0" w:space="0" w:color="auto"/>
        <w:right w:val="none" w:sz="0" w:space="0" w:color="auto"/>
      </w:divBdr>
    </w:div>
    <w:div w:id="518008970">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4172157">
      <w:bodyDiv w:val="1"/>
      <w:marLeft w:val="0"/>
      <w:marRight w:val="0"/>
      <w:marTop w:val="0"/>
      <w:marBottom w:val="0"/>
      <w:divBdr>
        <w:top w:val="none" w:sz="0" w:space="0" w:color="auto"/>
        <w:left w:val="none" w:sz="0" w:space="0" w:color="auto"/>
        <w:bottom w:val="none" w:sz="0" w:space="0" w:color="auto"/>
        <w:right w:val="none" w:sz="0" w:space="0" w:color="auto"/>
      </w:divBdr>
      <w:divsChild>
        <w:div w:id="75788453">
          <w:marLeft w:val="0"/>
          <w:marRight w:val="0"/>
          <w:marTop w:val="0"/>
          <w:marBottom w:val="0"/>
          <w:divBdr>
            <w:top w:val="none" w:sz="0" w:space="0" w:color="auto"/>
            <w:left w:val="none" w:sz="0" w:space="0" w:color="auto"/>
            <w:bottom w:val="none" w:sz="0" w:space="0" w:color="auto"/>
            <w:right w:val="none" w:sz="0" w:space="0" w:color="auto"/>
          </w:divBdr>
          <w:divsChild>
            <w:div w:id="474031547">
              <w:marLeft w:val="0"/>
              <w:marRight w:val="0"/>
              <w:marTop w:val="0"/>
              <w:marBottom w:val="0"/>
              <w:divBdr>
                <w:top w:val="none" w:sz="0" w:space="0" w:color="auto"/>
                <w:left w:val="none" w:sz="0" w:space="0" w:color="auto"/>
                <w:bottom w:val="none" w:sz="0" w:space="0" w:color="auto"/>
                <w:right w:val="none" w:sz="0" w:space="0" w:color="auto"/>
              </w:divBdr>
            </w:div>
          </w:divsChild>
        </w:div>
        <w:div w:id="793792324">
          <w:marLeft w:val="0"/>
          <w:marRight w:val="0"/>
          <w:marTop w:val="0"/>
          <w:marBottom w:val="0"/>
          <w:divBdr>
            <w:top w:val="none" w:sz="0" w:space="0" w:color="auto"/>
            <w:left w:val="none" w:sz="0" w:space="0" w:color="auto"/>
            <w:bottom w:val="none" w:sz="0" w:space="0" w:color="auto"/>
            <w:right w:val="none" w:sz="0" w:space="0" w:color="auto"/>
          </w:divBdr>
          <w:divsChild>
            <w:div w:id="287200687">
              <w:marLeft w:val="0"/>
              <w:marRight w:val="0"/>
              <w:marTop w:val="0"/>
              <w:marBottom w:val="0"/>
              <w:divBdr>
                <w:top w:val="none" w:sz="0" w:space="0" w:color="auto"/>
                <w:left w:val="none" w:sz="0" w:space="0" w:color="auto"/>
                <w:bottom w:val="none" w:sz="0" w:space="0" w:color="auto"/>
                <w:right w:val="none" w:sz="0" w:space="0" w:color="auto"/>
              </w:divBdr>
            </w:div>
          </w:divsChild>
        </w:div>
        <w:div w:id="1765612255">
          <w:marLeft w:val="0"/>
          <w:marRight w:val="0"/>
          <w:marTop w:val="0"/>
          <w:marBottom w:val="0"/>
          <w:divBdr>
            <w:top w:val="none" w:sz="0" w:space="0" w:color="auto"/>
            <w:left w:val="none" w:sz="0" w:space="0" w:color="auto"/>
            <w:bottom w:val="none" w:sz="0" w:space="0" w:color="auto"/>
            <w:right w:val="none" w:sz="0" w:space="0" w:color="auto"/>
          </w:divBdr>
          <w:divsChild>
            <w:div w:id="184902265">
              <w:marLeft w:val="0"/>
              <w:marRight w:val="0"/>
              <w:marTop w:val="0"/>
              <w:marBottom w:val="0"/>
              <w:divBdr>
                <w:top w:val="none" w:sz="0" w:space="0" w:color="auto"/>
                <w:left w:val="none" w:sz="0" w:space="0" w:color="auto"/>
                <w:bottom w:val="none" w:sz="0" w:space="0" w:color="auto"/>
                <w:right w:val="none" w:sz="0" w:space="0" w:color="auto"/>
              </w:divBdr>
            </w:div>
          </w:divsChild>
        </w:div>
        <w:div w:id="1591814884">
          <w:marLeft w:val="0"/>
          <w:marRight w:val="0"/>
          <w:marTop w:val="0"/>
          <w:marBottom w:val="0"/>
          <w:divBdr>
            <w:top w:val="none" w:sz="0" w:space="0" w:color="auto"/>
            <w:left w:val="none" w:sz="0" w:space="0" w:color="auto"/>
            <w:bottom w:val="none" w:sz="0" w:space="0" w:color="auto"/>
            <w:right w:val="none" w:sz="0" w:space="0" w:color="auto"/>
          </w:divBdr>
          <w:divsChild>
            <w:div w:id="1730151036">
              <w:marLeft w:val="0"/>
              <w:marRight w:val="0"/>
              <w:marTop w:val="0"/>
              <w:marBottom w:val="0"/>
              <w:divBdr>
                <w:top w:val="none" w:sz="0" w:space="0" w:color="auto"/>
                <w:left w:val="none" w:sz="0" w:space="0" w:color="auto"/>
                <w:bottom w:val="none" w:sz="0" w:space="0" w:color="auto"/>
                <w:right w:val="none" w:sz="0" w:space="0" w:color="auto"/>
              </w:divBdr>
            </w:div>
          </w:divsChild>
        </w:div>
        <w:div w:id="117770152">
          <w:marLeft w:val="0"/>
          <w:marRight w:val="0"/>
          <w:marTop w:val="0"/>
          <w:marBottom w:val="0"/>
          <w:divBdr>
            <w:top w:val="none" w:sz="0" w:space="0" w:color="auto"/>
            <w:left w:val="none" w:sz="0" w:space="0" w:color="auto"/>
            <w:bottom w:val="none" w:sz="0" w:space="0" w:color="auto"/>
            <w:right w:val="none" w:sz="0" w:space="0" w:color="auto"/>
          </w:divBdr>
          <w:divsChild>
            <w:div w:id="1985113615">
              <w:marLeft w:val="0"/>
              <w:marRight w:val="0"/>
              <w:marTop w:val="0"/>
              <w:marBottom w:val="0"/>
              <w:divBdr>
                <w:top w:val="none" w:sz="0" w:space="0" w:color="auto"/>
                <w:left w:val="none" w:sz="0" w:space="0" w:color="auto"/>
                <w:bottom w:val="none" w:sz="0" w:space="0" w:color="auto"/>
                <w:right w:val="none" w:sz="0" w:space="0" w:color="auto"/>
              </w:divBdr>
            </w:div>
            <w:div w:id="1683435430">
              <w:marLeft w:val="0"/>
              <w:marRight w:val="0"/>
              <w:marTop w:val="0"/>
              <w:marBottom w:val="0"/>
              <w:divBdr>
                <w:top w:val="none" w:sz="0" w:space="0" w:color="auto"/>
                <w:left w:val="none" w:sz="0" w:space="0" w:color="auto"/>
                <w:bottom w:val="none" w:sz="0" w:space="0" w:color="auto"/>
                <w:right w:val="none" w:sz="0" w:space="0" w:color="auto"/>
              </w:divBdr>
            </w:div>
          </w:divsChild>
        </w:div>
        <w:div w:id="36197844">
          <w:marLeft w:val="0"/>
          <w:marRight w:val="0"/>
          <w:marTop w:val="0"/>
          <w:marBottom w:val="0"/>
          <w:divBdr>
            <w:top w:val="none" w:sz="0" w:space="0" w:color="auto"/>
            <w:left w:val="none" w:sz="0" w:space="0" w:color="auto"/>
            <w:bottom w:val="none" w:sz="0" w:space="0" w:color="auto"/>
            <w:right w:val="none" w:sz="0" w:space="0" w:color="auto"/>
          </w:divBdr>
          <w:divsChild>
            <w:div w:id="1160191076">
              <w:marLeft w:val="0"/>
              <w:marRight w:val="0"/>
              <w:marTop w:val="0"/>
              <w:marBottom w:val="0"/>
              <w:divBdr>
                <w:top w:val="none" w:sz="0" w:space="0" w:color="auto"/>
                <w:left w:val="none" w:sz="0" w:space="0" w:color="auto"/>
                <w:bottom w:val="none" w:sz="0" w:space="0" w:color="auto"/>
                <w:right w:val="none" w:sz="0" w:space="0" w:color="auto"/>
              </w:divBdr>
            </w:div>
            <w:div w:id="679770344">
              <w:marLeft w:val="0"/>
              <w:marRight w:val="0"/>
              <w:marTop w:val="0"/>
              <w:marBottom w:val="0"/>
              <w:divBdr>
                <w:top w:val="none" w:sz="0" w:space="0" w:color="auto"/>
                <w:left w:val="none" w:sz="0" w:space="0" w:color="auto"/>
                <w:bottom w:val="none" w:sz="0" w:space="0" w:color="auto"/>
                <w:right w:val="none" w:sz="0" w:space="0" w:color="auto"/>
              </w:divBdr>
            </w:div>
          </w:divsChild>
        </w:div>
        <w:div w:id="1525946430">
          <w:marLeft w:val="0"/>
          <w:marRight w:val="0"/>
          <w:marTop w:val="0"/>
          <w:marBottom w:val="0"/>
          <w:divBdr>
            <w:top w:val="none" w:sz="0" w:space="0" w:color="auto"/>
            <w:left w:val="none" w:sz="0" w:space="0" w:color="auto"/>
            <w:bottom w:val="none" w:sz="0" w:space="0" w:color="auto"/>
            <w:right w:val="none" w:sz="0" w:space="0" w:color="auto"/>
          </w:divBdr>
          <w:divsChild>
            <w:div w:id="1190534178">
              <w:marLeft w:val="0"/>
              <w:marRight w:val="0"/>
              <w:marTop w:val="0"/>
              <w:marBottom w:val="0"/>
              <w:divBdr>
                <w:top w:val="none" w:sz="0" w:space="0" w:color="auto"/>
                <w:left w:val="none" w:sz="0" w:space="0" w:color="auto"/>
                <w:bottom w:val="none" w:sz="0" w:space="0" w:color="auto"/>
                <w:right w:val="none" w:sz="0" w:space="0" w:color="auto"/>
              </w:divBdr>
            </w:div>
          </w:divsChild>
        </w:div>
        <w:div w:id="2056539541">
          <w:marLeft w:val="0"/>
          <w:marRight w:val="0"/>
          <w:marTop w:val="0"/>
          <w:marBottom w:val="0"/>
          <w:divBdr>
            <w:top w:val="none" w:sz="0" w:space="0" w:color="auto"/>
            <w:left w:val="none" w:sz="0" w:space="0" w:color="auto"/>
            <w:bottom w:val="none" w:sz="0" w:space="0" w:color="auto"/>
            <w:right w:val="none" w:sz="0" w:space="0" w:color="auto"/>
          </w:divBdr>
          <w:divsChild>
            <w:div w:id="423647755">
              <w:marLeft w:val="0"/>
              <w:marRight w:val="0"/>
              <w:marTop w:val="0"/>
              <w:marBottom w:val="0"/>
              <w:divBdr>
                <w:top w:val="none" w:sz="0" w:space="0" w:color="auto"/>
                <w:left w:val="none" w:sz="0" w:space="0" w:color="auto"/>
                <w:bottom w:val="none" w:sz="0" w:space="0" w:color="auto"/>
                <w:right w:val="none" w:sz="0" w:space="0" w:color="auto"/>
              </w:divBdr>
            </w:div>
          </w:divsChild>
        </w:div>
        <w:div w:id="581259810">
          <w:marLeft w:val="0"/>
          <w:marRight w:val="0"/>
          <w:marTop w:val="0"/>
          <w:marBottom w:val="0"/>
          <w:divBdr>
            <w:top w:val="none" w:sz="0" w:space="0" w:color="auto"/>
            <w:left w:val="none" w:sz="0" w:space="0" w:color="auto"/>
            <w:bottom w:val="none" w:sz="0" w:space="0" w:color="auto"/>
            <w:right w:val="none" w:sz="0" w:space="0" w:color="auto"/>
          </w:divBdr>
          <w:divsChild>
            <w:div w:id="1818496371">
              <w:marLeft w:val="0"/>
              <w:marRight w:val="0"/>
              <w:marTop w:val="0"/>
              <w:marBottom w:val="0"/>
              <w:divBdr>
                <w:top w:val="none" w:sz="0" w:space="0" w:color="auto"/>
                <w:left w:val="none" w:sz="0" w:space="0" w:color="auto"/>
                <w:bottom w:val="none" w:sz="0" w:space="0" w:color="auto"/>
                <w:right w:val="none" w:sz="0" w:space="0" w:color="auto"/>
              </w:divBdr>
            </w:div>
            <w:div w:id="2012220718">
              <w:marLeft w:val="0"/>
              <w:marRight w:val="0"/>
              <w:marTop w:val="0"/>
              <w:marBottom w:val="0"/>
              <w:divBdr>
                <w:top w:val="none" w:sz="0" w:space="0" w:color="auto"/>
                <w:left w:val="none" w:sz="0" w:space="0" w:color="auto"/>
                <w:bottom w:val="none" w:sz="0" w:space="0" w:color="auto"/>
                <w:right w:val="none" w:sz="0" w:space="0" w:color="auto"/>
              </w:divBdr>
            </w:div>
          </w:divsChild>
        </w:div>
        <w:div w:id="120391426">
          <w:marLeft w:val="0"/>
          <w:marRight w:val="0"/>
          <w:marTop w:val="0"/>
          <w:marBottom w:val="0"/>
          <w:divBdr>
            <w:top w:val="none" w:sz="0" w:space="0" w:color="auto"/>
            <w:left w:val="none" w:sz="0" w:space="0" w:color="auto"/>
            <w:bottom w:val="none" w:sz="0" w:space="0" w:color="auto"/>
            <w:right w:val="none" w:sz="0" w:space="0" w:color="auto"/>
          </w:divBdr>
          <w:divsChild>
            <w:div w:id="353658427">
              <w:marLeft w:val="0"/>
              <w:marRight w:val="0"/>
              <w:marTop w:val="0"/>
              <w:marBottom w:val="0"/>
              <w:divBdr>
                <w:top w:val="none" w:sz="0" w:space="0" w:color="auto"/>
                <w:left w:val="none" w:sz="0" w:space="0" w:color="auto"/>
                <w:bottom w:val="none" w:sz="0" w:space="0" w:color="auto"/>
                <w:right w:val="none" w:sz="0" w:space="0" w:color="auto"/>
              </w:divBdr>
            </w:div>
          </w:divsChild>
        </w:div>
        <w:div w:id="485047200">
          <w:marLeft w:val="0"/>
          <w:marRight w:val="0"/>
          <w:marTop w:val="0"/>
          <w:marBottom w:val="0"/>
          <w:divBdr>
            <w:top w:val="none" w:sz="0" w:space="0" w:color="auto"/>
            <w:left w:val="none" w:sz="0" w:space="0" w:color="auto"/>
            <w:bottom w:val="none" w:sz="0" w:space="0" w:color="auto"/>
            <w:right w:val="none" w:sz="0" w:space="0" w:color="auto"/>
          </w:divBdr>
          <w:divsChild>
            <w:div w:id="1877814659">
              <w:marLeft w:val="0"/>
              <w:marRight w:val="0"/>
              <w:marTop w:val="0"/>
              <w:marBottom w:val="0"/>
              <w:divBdr>
                <w:top w:val="none" w:sz="0" w:space="0" w:color="auto"/>
                <w:left w:val="none" w:sz="0" w:space="0" w:color="auto"/>
                <w:bottom w:val="none" w:sz="0" w:space="0" w:color="auto"/>
                <w:right w:val="none" w:sz="0" w:space="0" w:color="auto"/>
              </w:divBdr>
            </w:div>
            <w:div w:id="471597737">
              <w:marLeft w:val="0"/>
              <w:marRight w:val="0"/>
              <w:marTop w:val="0"/>
              <w:marBottom w:val="0"/>
              <w:divBdr>
                <w:top w:val="none" w:sz="0" w:space="0" w:color="auto"/>
                <w:left w:val="none" w:sz="0" w:space="0" w:color="auto"/>
                <w:bottom w:val="none" w:sz="0" w:space="0" w:color="auto"/>
                <w:right w:val="none" w:sz="0" w:space="0" w:color="auto"/>
              </w:divBdr>
            </w:div>
            <w:div w:id="639959401">
              <w:marLeft w:val="0"/>
              <w:marRight w:val="0"/>
              <w:marTop w:val="0"/>
              <w:marBottom w:val="0"/>
              <w:divBdr>
                <w:top w:val="none" w:sz="0" w:space="0" w:color="auto"/>
                <w:left w:val="none" w:sz="0" w:space="0" w:color="auto"/>
                <w:bottom w:val="none" w:sz="0" w:space="0" w:color="auto"/>
                <w:right w:val="none" w:sz="0" w:space="0" w:color="auto"/>
              </w:divBdr>
            </w:div>
          </w:divsChild>
        </w:div>
        <w:div w:id="1642005191">
          <w:marLeft w:val="0"/>
          <w:marRight w:val="0"/>
          <w:marTop w:val="0"/>
          <w:marBottom w:val="0"/>
          <w:divBdr>
            <w:top w:val="none" w:sz="0" w:space="0" w:color="auto"/>
            <w:left w:val="none" w:sz="0" w:space="0" w:color="auto"/>
            <w:bottom w:val="none" w:sz="0" w:space="0" w:color="auto"/>
            <w:right w:val="none" w:sz="0" w:space="0" w:color="auto"/>
          </w:divBdr>
          <w:divsChild>
            <w:div w:id="37362148">
              <w:marLeft w:val="0"/>
              <w:marRight w:val="0"/>
              <w:marTop w:val="0"/>
              <w:marBottom w:val="0"/>
              <w:divBdr>
                <w:top w:val="none" w:sz="0" w:space="0" w:color="auto"/>
                <w:left w:val="none" w:sz="0" w:space="0" w:color="auto"/>
                <w:bottom w:val="none" w:sz="0" w:space="0" w:color="auto"/>
                <w:right w:val="none" w:sz="0" w:space="0" w:color="auto"/>
              </w:divBdr>
            </w:div>
          </w:divsChild>
        </w:div>
        <w:div w:id="686100637">
          <w:marLeft w:val="0"/>
          <w:marRight w:val="0"/>
          <w:marTop w:val="0"/>
          <w:marBottom w:val="0"/>
          <w:divBdr>
            <w:top w:val="none" w:sz="0" w:space="0" w:color="auto"/>
            <w:left w:val="none" w:sz="0" w:space="0" w:color="auto"/>
            <w:bottom w:val="none" w:sz="0" w:space="0" w:color="auto"/>
            <w:right w:val="none" w:sz="0" w:space="0" w:color="auto"/>
          </w:divBdr>
          <w:divsChild>
            <w:div w:id="51660245">
              <w:marLeft w:val="0"/>
              <w:marRight w:val="0"/>
              <w:marTop w:val="0"/>
              <w:marBottom w:val="0"/>
              <w:divBdr>
                <w:top w:val="none" w:sz="0" w:space="0" w:color="auto"/>
                <w:left w:val="none" w:sz="0" w:space="0" w:color="auto"/>
                <w:bottom w:val="none" w:sz="0" w:space="0" w:color="auto"/>
                <w:right w:val="none" w:sz="0" w:space="0" w:color="auto"/>
              </w:divBdr>
            </w:div>
          </w:divsChild>
        </w:div>
        <w:div w:id="1657343757">
          <w:marLeft w:val="0"/>
          <w:marRight w:val="0"/>
          <w:marTop w:val="0"/>
          <w:marBottom w:val="0"/>
          <w:divBdr>
            <w:top w:val="none" w:sz="0" w:space="0" w:color="auto"/>
            <w:left w:val="none" w:sz="0" w:space="0" w:color="auto"/>
            <w:bottom w:val="none" w:sz="0" w:space="0" w:color="auto"/>
            <w:right w:val="none" w:sz="0" w:space="0" w:color="auto"/>
          </w:divBdr>
          <w:divsChild>
            <w:div w:id="1419523535">
              <w:marLeft w:val="0"/>
              <w:marRight w:val="0"/>
              <w:marTop w:val="0"/>
              <w:marBottom w:val="0"/>
              <w:divBdr>
                <w:top w:val="none" w:sz="0" w:space="0" w:color="auto"/>
                <w:left w:val="none" w:sz="0" w:space="0" w:color="auto"/>
                <w:bottom w:val="none" w:sz="0" w:space="0" w:color="auto"/>
                <w:right w:val="none" w:sz="0" w:space="0" w:color="auto"/>
              </w:divBdr>
            </w:div>
          </w:divsChild>
        </w:div>
        <w:div w:id="733431981">
          <w:marLeft w:val="0"/>
          <w:marRight w:val="0"/>
          <w:marTop w:val="0"/>
          <w:marBottom w:val="0"/>
          <w:divBdr>
            <w:top w:val="none" w:sz="0" w:space="0" w:color="auto"/>
            <w:left w:val="none" w:sz="0" w:space="0" w:color="auto"/>
            <w:bottom w:val="none" w:sz="0" w:space="0" w:color="auto"/>
            <w:right w:val="none" w:sz="0" w:space="0" w:color="auto"/>
          </w:divBdr>
          <w:divsChild>
            <w:div w:id="2091585248">
              <w:marLeft w:val="0"/>
              <w:marRight w:val="0"/>
              <w:marTop w:val="0"/>
              <w:marBottom w:val="0"/>
              <w:divBdr>
                <w:top w:val="none" w:sz="0" w:space="0" w:color="auto"/>
                <w:left w:val="none" w:sz="0" w:space="0" w:color="auto"/>
                <w:bottom w:val="none" w:sz="0" w:space="0" w:color="auto"/>
                <w:right w:val="none" w:sz="0" w:space="0" w:color="auto"/>
              </w:divBdr>
            </w:div>
          </w:divsChild>
        </w:div>
        <w:div w:id="1334261156">
          <w:marLeft w:val="0"/>
          <w:marRight w:val="0"/>
          <w:marTop w:val="0"/>
          <w:marBottom w:val="0"/>
          <w:divBdr>
            <w:top w:val="none" w:sz="0" w:space="0" w:color="auto"/>
            <w:left w:val="none" w:sz="0" w:space="0" w:color="auto"/>
            <w:bottom w:val="none" w:sz="0" w:space="0" w:color="auto"/>
            <w:right w:val="none" w:sz="0" w:space="0" w:color="auto"/>
          </w:divBdr>
          <w:divsChild>
            <w:div w:id="1133983350">
              <w:marLeft w:val="0"/>
              <w:marRight w:val="0"/>
              <w:marTop w:val="0"/>
              <w:marBottom w:val="0"/>
              <w:divBdr>
                <w:top w:val="none" w:sz="0" w:space="0" w:color="auto"/>
                <w:left w:val="none" w:sz="0" w:space="0" w:color="auto"/>
                <w:bottom w:val="none" w:sz="0" w:space="0" w:color="auto"/>
                <w:right w:val="none" w:sz="0" w:space="0" w:color="auto"/>
              </w:divBdr>
            </w:div>
            <w:div w:id="1435055590">
              <w:marLeft w:val="0"/>
              <w:marRight w:val="0"/>
              <w:marTop w:val="0"/>
              <w:marBottom w:val="0"/>
              <w:divBdr>
                <w:top w:val="none" w:sz="0" w:space="0" w:color="auto"/>
                <w:left w:val="none" w:sz="0" w:space="0" w:color="auto"/>
                <w:bottom w:val="none" w:sz="0" w:space="0" w:color="auto"/>
                <w:right w:val="none" w:sz="0" w:space="0" w:color="auto"/>
              </w:divBdr>
            </w:div>
          </w:divsChild>
        </w:div>
        <w:div w:id="1490364066">
          <w:marLeft w:val="0"/>
          <w:marRight w:val="0"/>
          <w:marTop w:val="0"/>
          <w:marBottom w:val="0"/>
          <w:divBdr>
            <w:top w:val="none" w:sz="0" w:space="0" w:color="auto"/>
            <w:left w:val="none" w:sz="0" w:space="0" w:color="auto"/>
            <w:bottom w:val="none" w:sz="0" w:space="0" w:color="auto"/>
            <w:right w:val="none" w:sz="0" w:space="0" w:color="auto"/>
          </w:divBdr>
          <w:divsChild>
            <w:div w:id="2064401752">
              <w:marLeft w:val="0"/>
              <w:marRight w:val="0"/>
              <w:marTop w:val="0"/>
              <w:marBottom w:val="0"/>
              <w:divBdr>
                <w:top w:val="none" w:sz="0" w:space="0" w:color="auto"/>
                <w:left w:val="none" w:sz="0" w:space="0" w:color="auto"/>
                <w:bottom w:val="none" w:sz="0" w:space="0" w:color="auto"/>
                <w:right w:val="none" w:sz="0" w:space="0" w:color="auto"/>
              </w:divBdr>
            </w:div>
          </w:divsChild>
        </w:div>
        <w:div w:id="667683370">
          <w:marLeft w:val="0"/>
          <w:marRight w:val="0"/>
          <w:marTop w:val="0"/>
          <w:marBottom w:val="0"/>
          <w:divBdr>
            <w:top w:val="none" w:sz="0" w:space="0" w:color="auto"/>
            <w:left w:val="none" w:sz="0" w:space="0" w:color="auto"/>
            <w:bottom w:val="none" w:sz="0" w:space="0" w:color="auto"/>
            <w:right w:val="none" w:sz="0" w:space="0" w:color="auto"/>
          </w:divBdr>
          <w:divsChild>
            <w:div w:id="942806155">
              <w:marLeft w:val="0"/>
              <w:marRight w:val="0"/>
              <w:marTop w:val="0"/>
              <w:marBottom w:val="0"/>
              <w:divBdr>
                <w:top w:val="none" w:sz="0" w:space="0" w:color="auto"/>
                <w:left w:val="none" w:sz="0" w:space="0" w:color="auto"/>
                <w:bottom w:val="none" w:sz="0" w:space="0" w:color="auto"/>
                <w:right w:val="none" w:sz="0" w:space="0" w:color="auto"/>
              </w:divBdr>
            </w:div>
            <w:div w:id="533619267">
              <w:marLeft w:val="0"/>
              <w:marRight w:val="0"/>
              <w:marTop w:val="0"/>
              <w:marBottom w:val="0"/>
              <w:divBdr>
                <w:top w:val="none" w:sz="0" w:space="0" w:color="auto"/>
                <w:left w:val="none" w:sz="0" w:space="0" w:color="auto"/>
                <w:bottom w:val="none" w:sz="0" w:space="0" w:color="auto"/>
                <w:right w:val="none" w:sz="0" w:space="0" w:color="auto"/>
              </w:divBdr>
            </w:div>
            <w:div w:id="1457066502">
              <w:marLeft w:val="0"/>
              <w:marRight w:val="0"/>
              <w:marTop w:val="0"/>
              <w:marBottom w:val="0"/>
              <w:divBdr>
                <w:top w:val="none" w:sz="0" w:space="0" w:color="auto"/>
                <w:left w:val="none" w:sz="0" w:space="0" w:color="auto"/>
                <w:bottom w:val="none" w:sz="0" w:space="0" w:color="auto"/>
                <w:right w:val="none" w:sz="0" w:space="0" w:color="auto"/>
              </w:divBdr>
            </w:div>
            <w:div w:id="133766847">
              <w:marLeft w:val="0"/>
              <w:marRight w:val="0"/>
              <w:marTop w:val="0"/>
              <w:marBottom w:val="0"/>
              <w:divBdr>
                <w:top w:val="none" w:sz="0" w:space="0" w:color="auto"/>
                <w:left w:val="none" w:sz="0" w:space="0" w:color="auto"/>
                <w:bottom w:val="none" w:sz="0" w:space="0" w:color="auto"/>
                <w:right w:val="none" w:sz="0" w:space="0" w:color="auto"/>
              </w:divBdr>
            </w:div>
            <w:div w:id="82537654">
              <w:marLeft w:val="0"/>
              <w:marRight w:val="0"/>
              <w:marTop w:val="0"/>
              <w:marBottom w:val="0"/>
              <w:divBdr>
                <w:top w:val="none" w:sz="0" w:space="0" w:color="auto"/>
                <w:left w:val="none" w:sz="0" w:space="0" w:color="auto"/>
                <w:bottom w:val="none" w:sz="0" w:space="0" w:color="auto"/>
                <w:right w:val="none" w:sz="0" w:space="0" w:color="auto"/>
              </w:divBdr>
            </w:div>
          </w:divsChild>
        </w:div>
        <w:div w:id="1618565881">
          <w:marLeft w:val="0"/>
          <w:marRight w:val="0"/>
          <w:marTop w:val="0"/>
          <w:marBottom w:val="0"/>
          <w:divBdr>
            <w:top w:val="none" w:sz="0" w:space="0" w:color="auto"/>
            <w:left w:val="none" w:sz="0" w:space="0" w:color="auto"/>
            <w:bottom w:val="none" w:sz="0" w:space="0" w:color="auto"/>
            <w:right w:val="none" w:sz="0" w:space="0" w:color="auto"/>
          </w:divBdr>
          <w:divsChild>
            <w:div w:id="1920166959">
              <w:marLeft w:val="0"/>
              <w:marRight w:val="0"/>
              <w:marTop w:val="0"/>
              <w:marBottom w:val="0"/>
              <w:divBdr>
                <w:top w:val="none" w:sz="0" w:space="0" w:color="auto"/>
                <w:left w:val="none" w:sz="0" w:space="0" w:color="auto"/>
                <w:bottom w:val="none" w:sz="0" w:space="0" w:color="auto"/>
                <w:right w:val="none" w:sz="0" w:space="0" w:color="auto"/>
              </w:divBdr>
            </w:div>
          </w:divsChild>
        </w:div>
        <w:div w:id="550650991">
          <w:marLeft w:val="0"/>
          <w:marRight w:val="0"/>
          <w:marTop w:val="0"/>
          <w:marBottom w:val="0"/>
          <w:divBdr>
            <w:top w:val="none" w:sz="0" w:space="0" w:color="auto"/>
            <w:left w:val="none" w:sz="0" w:space="0" w:color="auto"/>
            <w:bottom w:val="none" w:sz="0" w:space="0" w:color="auto"/>
            <w:right w:val="none" w:sz="0" w:space="0" w:color="auto"/>
          </w:divBdr>
          <w:divsChild>
            <w:div w:id="605308280">
              <w:marLeft w:val="0"/>
              <w:marRight w:val="0"/>
              <w:marTop w:val="0"/>
              <w:marBottom w:val="0"/>
              <w:divBdr>
                <w:top w:val="none" w:sz="0" w:space="0" w:color="auto"/>
                <w:left w:val="none" w:sz="0" w:space="0" w:color="auto"/>
                <w:bottom w:val="none" w:sz="0" w:space="0" w:color="auto"/>
                <w:right w:val="none" w:sz="0" w:space="0" w:color="auto"/>
              </w:divBdr>
            </w:div>
          </w:divsChild>
        </w:div>
        <w:div w:id="317000712">
          <w:marLeft w:val="0"/>
          <w:marRight w:val="0"/>
          <w:marTop w:val="0"/>
          <w:marBottom w:val="0"/>
          <w:divBdr>
            <w:top w:val="none" w:sz="0" w:space="0" w:color="auto"/>
            <w:left w:val="none" w:sz="0" w:space="0" w:color="auto"/>
            <w:bottom w:val="none" w:sz="0" w:space="0" w:color="auto"/>
            <w:right w:val="none" w:sz="0" w:space="0" w:color="auto"/>
          </w:divBdr>
          <w:divsChild>
            <w:div w:id="20839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4021809">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0462093">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4994162">
      <w:bodyDiv w:val="1"/>
      <w:marLeft w:val="0"/>
      <w:marRight w:val="0"/>
      <w:marTop w:val="0"/>
      <w:marBottom w:val="0"/>
      <w:divBdr>
        <w:top w:val="none" w:sz="0" w:space="0" w:color="auto"/>
        <w:left w:val="none" w:sz="0" w:space="0" w:color="auto"/>
        <w:bottom w:val="none" w:sz="0" w:space="0" w:color="auto"/>
        <w:right w:val="none" w:sz="0" w:space="0" w:color="auto"/>
      </w:divBdr>
      <w:divsChild>
        <w:div w:id="547566289">
          <w:marLeft w:val="0"/>
          <w:marRight w:val="0"/>
          <w:marTop w:val="0"/>
          <w:marBottom w:val="0"/>
          <w:divBdr>
            <w:top w:val="none" w:sz="0" w:space="0" w:color="auto"/>
            <w:left w:val="none" w:sz="0" w:space="0" w:color="auto"/>
            <w:bottom w:val="none" w:sz="0" w:space="0" w:color="auto"/>
            <w:right w:val="none" w:sz="0" w:space="0" w:color="auto"/>
          </w:divBdr>
          <w:divsChild>
            <w:div w:id="120671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7598191">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243204">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58726139">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076976">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6255202">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696199101">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48968413">
      <w:bodyDiv w:val="1"/>
      <w:marLeft w:val="0"/>
      <w:marRight w:val="0"/>
      <w:marTop w:val="0"/>
      <w:marBottom w:val="0"/>
      <w:divBdr>
        <w:top w:val="none" w:sz="0" w:space="0" w:color="auto"/>
        <w:left w:val="none" w:sz="0" w:space="0" w:color="auto"/>
        <w:bottom w:val="none" w:sz="0" w:space="0" w:color="auto"/>
        <w:right w:val="none" w:sz="0" w:space="0" w:color="auto"/>
      </w:divBdr>
    </w:div>
    <w:div w:id="752356114">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7434159">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2359756">
      <w:bodyDiv w:val="1"/>
      <w:marLeft w:val="0"/>
      <w:marRight w:val="0"/>
      <w:marTop w:val="0"/>
      <w:marBottom w:val="0"/>
      <w:divBdr>
        <w:top w:val="none" w:sz="0" w:space="0" w:color="auto"/>
        <w:left w:val="none" w:sz="0" w:space="0" w:color="auto"/>
        <w:bottom w:val="none" w:sz="0" w:space="0" w:color="auto"/>
        <w:right w:val="none" w:sz="0" w:space="0" w:color="auto"/>
      </w:divBdr>
    </w:div>
    <w:div w:id="776406778">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0339092">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59706631">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74730677">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1962963">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05919096">
      <w:bodyDiv w:val="1"/>
      <w:marLeft w:val="0"/>
      <w:marRight w:val="0"/>
      <w:marTop w:val="0"/>
      <w:marBottom w:val="0"/>
      <w:divBdr>
        <w:top w:val="none" w:sz="0" w:space="0" w:color="auto"/>
        <w:left w:val="none" w:sz="0" w:space="0" w:color="auto"/>
        <w:bottom w:val="none" w:sz="0" w:space="0" w:color="auto"/>
        <w:right w:val="none" w:sz="0" w:space="0" w:color="auto"/>
      </w:divBdr>
    </w:div>
    <w:div w:id="907766098">
      <w:bodyDiv w:val="1"/>
      <w:marLeft w:val="0"/>
      <w:marRight w:val="0"/>
      <w:marTop w:val="0"/>
      <w:marBottom w:val="0"/>
      <w:divBdr>
        <w:top w:val="none" w:sz="0" w:space="0" w:color="auto"/>
        <w:left w:val="none" w:sz="0" w:space="0" w:color="auto"/>
        <w:bottom w:val="none" w:sz="0" w:space="0" w:color="auto"/>
        <w:right w:val="none" w:sz="0" w:space="0" w:color="auto"/>
      </w:divBdr>
    </w:div>
    <w:div w:id="908466378">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7591863">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35987224">
      <w:bodyDiv w:val="1"/>
      <w:marLeft w:val="0"/>
      <w:marRight w:val="0"/>
      <w:marTop w:val="0"/>
      <w:marBottom w:val="0"/>
      <w:divBdr>
        <w:top w:val="none" w:sz="0" w:space="0" w:color="auto"/>
        <w:left w:val="none" w:sz="0" w:space="0" w:color="auto"/>
        <w:bottom w:val="none" w:sz="0" w:space="0" w:color="auto"/>
        <w:right w:val="none" w:sz="0" w:space="0" w:color="auto"/>
      </w:divBdr>
    </w:div>
    <w:div w:id="942302885">
      <w:bodyDiv w:val="1"/>
      <w:marLeft w:val="0"/>
      <w:marRight w:val="0"/>
      <w:marTop w:val="0"/>
      <w:marBottom w:val="0"/>
      <w:divBdr>
        <w:top w:val="none" w:sz="0" w:space="0" w:color="auto"/>
        <w:left w:val="none" w:sz="0" w:space="0" w:color="auto"/>
        <w:bottom w:val="none" w:sz="0" w:space="0" w:color="auto"/>
        <w:right w:val="none" w:sz="0" w:space="0" w:color="auto"/>
      </w:divBdr>
    </w:div>
    <w:div w:id="943657129">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0838291">
      <w:bodyDiv w:val="1"/>
      <w:marLeft w:val="0"/>
      <w:marRight w:val="0"/>
      <w:marTop w:val="0"/>
      <w:marBottom w:val="0"/>
      <w:divBdr>
        <w:top w:val="none" w:sz="0" w:space="0" w:color="auto"/>
        <w:left w:val="none" w:sz="0" w:space="0" w:color="auto"/>
        <w:bottom w:val="none" w:sz="0" w:space="0" w:color="auto"/>
        <w:right w:val="none" w:sz="0" w:space="0" w:color="auto"/>
      </w:divBdr>
      <w:divsChild>
        <w:div w:id="1612786963">
          <w:marLeft w:val="0"/>
          <w:marRight w:val="0"/>
          <w:marTop w:val="0"/>
          <w:marBottom w:val="0"/>
          <w:divBdr>
            <w:top w:val="none" w:sz="0" w:space="0" w:color="auto"/>
            <w:left w:val="none" w:sz="0" w:space="0" w:color="auto"/>
            <w:bottom w:val="none" w:sz="0" w:space="0" w:color="auto"/>
            <w:right w:val="none" w:sz="0" w:space="0" w:color="auto"/>
          </w:divBdr>
          <w:divsChild>
            <w:div w:id="1509909653">
              <w:marLeft w:val="0"/>
              <w:marRight w:val="0"/>
              <w:marTop w:val="0"/>
              <w:marBottom w:val="0"/>
              <w:divBdr>
                <w:top w:val="none" w:sz="0" w:space="0" w:color="auto"/>
                <w:left w:val="none" w:sz="0" w:space="0" w:color="auto"/>
                <w:bottom w:val="none" w:sz="0" w:space="0" w:color="auto"/>
                <w:right w:val="none" w:sz="0" w:space="0" w:color="auto"/>
              </w:divBdr>
            </w:div>
            <w:div w:id="1285884557">
              <w:marLeft w:val="0"/>
              <w:marRight w:val="0"/>
              <w:marTop w:val="0"/>
              <w:marBottom w:val="0"/>
              <w:divBdr>
                <w:top w:val="none" w:sz="0" w:space="0" w:color="auto"/>
                <w:left w:val="none" w:sz="0" w:space="0" w:color="auto"/>
                <w:bottom w:val="none" w:sz="0" w:space="0" w:color="auto"/>
                <w:right w:val="none" w:sz="0" w:space="0" w:color="auto"/>
              </w:divBdr>
            </w:div>
            <w:div w:id="1180240541">
              <w:marLeft w:val="0"/>
              <w:marRight w:val="0"/>
              <w:marTop w:val="0"/>
              <w:marBottom w:val="0"/>
              <w:divBdr>
                <w:top w:val="none" w:sz="0" w:space="0" w:color="auto"/>
                <w:left w:val="none" w:sz="0" w:space="0" w:color="auto"/>
                <w:bottom w:val="none" w:sz="0" w:space="0" w:color="auto"/>
                <w:right w:val="none" w:sz="0" w:space="0" w:color="auto"/>
              </w:divBdr>
            </w:div>
            <w:div w:id="588316700">
              <w:marLeft w:val="0"/>
              <w:marRight w:val="0"/>
              <w:marTop w:val="0"/>
              <w:marBottom w:val="0"/>
              <w:divBdr>
                <w:top w:val="none" w:sz="0" w:space="0" w:color="auto"/>
                <w:left w:val="none" w:sz="0" w:space="0" w:color="auto"/>
                <w:bottom w:val="none" w:sz="0" w:space="0" w:color="auto"/>
                <w:right w:val="none" w:sz="0" w:space="0" w:color="auto"/>
              </w:divBdr>
            </w:div>
            <w:div w:id="926763834">
              <w:marLeft w:val="0"/>
              <w:marRight w:val="0"/>
              <w:marTop w:val="0"/>
              <w:marBottom w:val="0"/>
              <w:divBdr>
                <w:top w:val="none" w:sz="0" w:space="0" w:color="auto"/>
                <w:left w:val="none" w:sz="0" w:space="0" w:color="auto"/>
                <w:bottom w:val="none" w:sz="0" w:space="0" w:color="auto"/>
                <w:right w:val="none" w:sz="0" w:space="0" w:color="auto"/>
              </w:divBdr>
            </w:div>
            <w:div w:id="185943017">
              <w:marLeft w:val="0"/>
              <w:marRight w:val="0"/>
              <w:marTop w:val="0"/>
              <w:marBottom w:val="0"/>
              <w:divBdr>
                <w:top w:val="none" w:sz="0" w:space="0" w:color="auto"/>
                <w:left w:val="none" w:sz="0" w:space="0" w:color="auto"/>
                <w:bottom w:val="none" w:sz="0" w:space="0" w:color="auto"/>
                <w:right w:val="none" w:sz="0" w:space="0" w:color="auto"/>
              </w:divBdr>
            </w:div>
            <w:div w:id="1350764403">
              <w:marLeft w:val="0"/>
              <w:marRight w:val="0"/>
              <w:marTop w:val="0"/>
              <w:marBottom w:val="0"/>
              <w:divBdr>
                <w:top w:val="none" w:sz="0" w:space="0" w:color="auto"/>
                <w:left w:val="none" w:sz="0" w:space="0" w:color="auto"/>
                <w:bottom w:val="none" w:sz="0" w:space="0" w:color="auto"/>
                <w:right w:val="none" w:sz="0" w:space="0" w:color="auto"/>
              </w:divBdr>
            </w:div>
            <w:div w:id="1059785230">
              <w:marLeft w:val="0"/>
              <w:marRight w:val="0"/>
              <w:marTop w:val="0"/>
              <w:marBottom w:val="0"/>
              <w:divBdr>
                <w:top w:val="none" w:sz="0" w:space="0" w:color="auto"/>
                <w:left w:val="none" w:sz="0" w:space="0" w:color="auto"/>
                <w:bottom w:val="none" w:sz="0" w:space="0" w:color="auto"/>
                <w:right w:val="none" w:sz="0" w:space="0" w:color="auto"/>
              </w:divBdr>
            </w:div>
            <w:div w:id="1240673634">
              <w:marLeft w:val="0"/>
              <w:marRight w:val="0"/>
              <w:marTop w:val="0"/>
              <w:marBottom w:val="0"/>
              <w:divBdr>
                <w:top w:val="none" w:sz="0" w:space="0" w:color="auto"/>
                <w:left w:val="none" w:sz="0" w:space="0" w:color="auto"/>
                <w:bottom w:val="none" w:sz="0" w:space="0" w:color="auto"/>
                <w:right w:val="none" w:sz="0" w:space="0" w:color="auto"/>
              </w:divBdr>
            </w:div>
            <w:div w:id="206335021">
              <w:marLeft w:val="0"/>
              <w:marRight w:val="0"/>
              <w:marTop w:val="0"/>
              <w:marBottom w:val="0"/>
              <w:divBdr>
                <w:top w:val="none" w:sz="0" w:space="0" w:color="auto"/>
                <w:left w:val="none" w:sz="0" w:space="0" w:color="auto"/>
                <w:bottom w:val="none" w:sz="0" w:space="0" w:color="auto"/>
                <w:right w:val="none" w:sz="0" w:space="0" w:color="auto"/>
              </w:divBdr>
            </w:div>
            <w:div w:id="713430321">
              <w:marLeft w:val="0"/>
              <w:marRight w:val="0"/>
              <w:marTop w:val="0"/>
              <w:marBottom w:val="0"/>
              <w:divBdr>
                <w:top w:val="none" w:sz="0" w:space="0" w:color="auto"/>
                <w:left w:val="none" w:sz="0" w:space="0" w:color="auto"/>
                <w:bottom w:val="none" w:sz="0" w:space="0" w:color="auto"/>
                <w:right w:val="none" w:sz="0" w:space="0" w:color="auto"/>
              </w:divBdr>
            </w:div>
            <w:div w:id="66005244">
              <w:marLeft w:val="0"/>
              <w:marRight w:val="0"/>
              <w:marTop w:val="0"/>
              <w:marBottom w:val="0"/>
              <w:divBdr>
                <w:top w:val="none" w:sz="0" w:space="0" w:color="auto"/>
                <w:left w:val="none" w:sz="0" w:space="0" w:color="auto"/>
                <w:bottom w:val="none" w:sz="0" w:space="0" w:color="auto"/>
                <w:right w:val="none" w:sz="0" w:space="0" w:color="auto"/>
              </w:divBdr>
            </w:div>
            <w:div w:id="1852644936">
              <w:marLeft w:val="0"/>
              <w:marRight w:val="0"/>
              <w:marTop w:val="0"/>
              <w:marBottom w:val="0"/>
              <w:divBdr>
                <w:top w:val="none" w:sz="0" w:space="0" w:color="auto"/>
                <w:left w:val="none" w:sz="0" w:space="0" w:color="auto"/>
                <w:bottom w:val="none" w:sz="0" w:space="0" w:color="auto"/>
                <w:right w:val="none" w:sz="0" w:space="0" w:color="auto"/>
              </w:divBdr>
            </w:div>
            <w:div w:id="1158959666">
              <w:marLeft w:val="0"/>
              <w:marRight w:val="0"/>
              <w:marTop w:val="0"/>
              <w:marBottom w:val="0"/>
              <w:divBdr>
                <w:top w:val="none" w:sz="0" w:space="0" w:color="auto"/>
                <w:left w:val="none" w:sz="0" w:space="0" w:color="auto"/>
                <w:bottom w:val="none" w:sz="0" w:space="0" w:color="auto"/>
                <w:right w:val="none" w:sz="0" w:space="0" w:color="auto"/>
              </w:divBdr>
            </w:div>
            <w:div w:id="1793400967">
              <w:marLeft w:val="0"/>
              <w:marRight w:val="0"/>
              <w:marTop w:val="0"/>
              <w:marBottom w:val="0"/>
              <w:divBdr>
                <w:top w:val="none" w:sz="0" w:space="0" w:color="auto"/>
                <w:left w:val="none" w:sz="0" w:space="0" w:color="auto"/>
                <w:bottom w:val="none" w:sz="0" w:space="0" w:color="auto"/>
                <w:right w:val="none" w:sz="0" w:space="0" w:color="auto"/>
              </w:divBdr>
            </w:div>
            <w:div w:id="2009361391">
              <w:marLeft w:val="0"/>
              <w:marRight w:val="0"/>
              <w:marTop w:val="0"/>
              <w:marBottom w:val="0"/>
              <w:divBdr>
                <w:top w:val="none" w:sz="0" w:space="0" w:color="auto"/>
                <w:left w:val="none" w:sz="0" w:space="0" w:color="auto"/>
                <w:bottom w:val="none" w:sz="0" w:space="0" w:color="auto"/>
                <w:right w:val="none" w:sz="0" w:space="0" w:color="auto"/>
              </w:divBdr>
            </w:div>
            <w:div w:id="1209032165">
              <w:marLeft w:val="0"/>
              <w:marRight w:val="0"/>
              <w:marTop w:val="0"/>
              <w:marBottom w:val="0"/>
              <w:divBdr>
                <w:top w:val="none" w:sz="0" w:space="0" w:color="auto"/>
                <w:left w:val="none" w:sz="0" w:space="0" w:color="auto"/>
                <w:bottom w:val="none" w:sz="0" w:space="0" w:color="auto"/>
                <w:right w:val="none" w:sz="0" w:space="0" w:color="auto"/>
              </w:divBdr>
            </w:div>
            <w:div w:id="857085988">
              <w:marLeft w:val="0"/>
              <w:marRight w:val="0"/>
              <w:marTop w:val="0"/>
              <w:marBottom w:val="0"/>
              <w:divBdr>
                <w:top w:val="none" w:sz="0" w:space="0" w:color="auto"/>
                <w:left w:val="none" w:sz="0" w:space="0" w:color="auto"/>
                <w:bottom w:val="none" w:sz="0" w:space="0" w:color="auto"/>
                <w:right w:val="none" w:sz="0" w:space="0" w:color="auto"/>
              </w:divBdr>
            </w:div>
            <w:div w:id="679965128">
              <w:marLeft w:val="0"/>
              <w:marRight w:val="0"/>
              <w:marTop w:val="0"/>
              <w:marBottom w:val="0"/>
              <w:divBdr>
                <w:top w:val="none" w:sz="0" w:space="0" w:color="auto"/>
                <w:left w:val="none" w:sz="0" w:space="0" w:color="auto"/>
                <w:bottom w:val="none" w:sz="0" w:space="0" w:color="auto"/>
                <w:right w:val="none" w:sz="0" w:space="0" w:color="auto"/>
              </w:divBdr>
            </w:div>
            <w:div w:id="69501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68821922">
      <w:bodyDiv w:val="1"/>
      <w:marLeft w:val="0"/>
      <w:marRight w:val="0"/>
      <w:marTop w:val="0"/>
      <w:marBottom w:val="0"/>
      <w:divBdr>
        <w:top w:val="none" w:sz="0" w:space="0" w:color="auto"/>
        <w:left w:val="none" w:sz="0" w:space="0" w:color="auto"/>
        <w:bottom w:val="none" w:sz="0" w:space="0" w:color="auto"/>
        <w:right w:val="none" w:sz="0" w:space="0" w:color="auto"/>
      </w:divBdr>
      <w:divsChild>
        <w:div w:id="987788217">
          <w:marLeft w:val="0"/>
          <w:marRight w:val="0"/>
          <w:marTop w:val="0"/>
          <w:marBottom w:val="0"/>
          <w:divBdr>
            <w:top w:val="none" w:sz="0" w:space="0" w:color="auto"/>
            <w:left w:val="none" w:sz="0" w:space="0" w:color="auto"/>
            <w:bottom w:val="none" w:sz="0" w:space="0" w:color="auto"/>
            <w:right w:val="none" w:sz="0" w:space="0" w:color="auto"/>
          </w:divBdr>
          <w:divsChild>
            <w:div w:id="2807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93358">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75333454">
      <w:bodyDiv w:val="1"/>
      <w:marLeft w:val="0"/>
      <w:marRight w:val="0"/>
      <w:marTop w:val="0"/>
      <w:marBottom w:val="0"/>
      <w:divBdr>
        <w:top w:val="none" w:sz="0" w:space="0" w:color="auto"/>
        <w:left w:val="none" w:sz="0" w:space="0" w:color="auto"/>
        <w:bottom w:val="none" w:sz="0" w:space="0" w:color="auto"/>
        <w:right w:val="none" w:sz="0" w:space="0" w:color="auto"/>
      </w:divBdr>
    </w:div>
    <w:div w:id="978653085">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1542836">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8096375">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270608">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08026389">
      <w:bodyDiv w:val="1"/>
      <w:marLeft w:val="0"/>
      <w:marRight w:val="0"/>
      <w:marTop w:val="0"/>
      <w:marBottom w:val="0"/>
      <w:divBdr>
        <w:top w:val="none" w:sz="0" w:space="0" w:color="auto"/>
        <w:left w:val="none" w:sz="0" w:space="0" w:color="auto"/>
        <w:bottom w:val="none" w:sz="0" w:space="0" w:color="auto"/>
        <w:right w:val="none" w:sz="0" w:space="0" w:color="auto"/>
      </w:divBdr>
    </w:div>
    <w:div w:id="1010107811">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17923058">
      <w:bodyDiv w:val="1"/>
      <w:marLeft w:val="0"/>
      <w:marRight w:val="0"/>
      <w:marTop w:val="0"/>
      <w:marBottom w:val="0"/>
      <w:divBdr>
        <w:top w:val="none" w:sz="0" w:space="0" w:color="auto"/>
        <w:left w:val="none" w:sz="0" w:space="0" w:color="auto"/>
        <w:bottom w:val="none" w:sz="0" w:space="0" w:color="auto"/>
        <w:right w:val="none" w:sz="0" w:space="0" w:color="auto"/>
      </w:divBdr>
    </w:div>
    <w:div w:id="1019116620">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7564089">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2942444">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706959">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64911669">
      <w:bodyDiv w:val="1"/>
      <w:marLeft w:val="0"/>
      <w:marRight w:val="0"/>
      <w:marTop w:val="0"/>
      <w:marBottom w:val="0"/>
      <w:divBdr>
        <w:top w:val="none" w:sz="0" w:space="0" w:color="auto"/>
        <w:left w:val="none" w:sz="0" w:space="0" w:color="auto"/>
        <w:bottom w:val="none" w:sz="0" w:space="0" w:color="auto"/>
        <w:right w:val="none" w:sz="0" w:space="0" w:color="auto"/>
      </w:divBdr>
    </w:div>
    <w:div w:id="1067458712">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096054">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6418946">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5898721">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01296567">
      <w:bodyDiv w:val="1"/>
      <w:marLeft w:val="0"/>
      <w:marRight w:val="0"/>
      <w:marTop w:val="0"/>
      <w:marBottom w:val="0"/>
      <w:divBdr>
        <w:top w:val="none" w:sz="0" w:space="0" w:color="auto"/>
        <w:left w:val="none" w:sz="0" w:space="0" w:color="auto"/>
        <w:bottom w:val="none" w:sz="0" w:space="0" w:color="auto"/>
        <w:right w:val="none" w:sz="0" w:space="0" w:color="auto"/>
      </w:divBdr>
    </w:div>
    <w:div w:id="1105340994">
      <w:bodyDiv w:val="1"/>
      <w:marLeft w:val="0"/>
      <w:marRight w:val="0"/>
      <w:marTop w:val="0"/>
      <w:marBottom w:val="0"/>
      <w:divBdr>
        <w:top w:val="none" w:sz="0" w:space="0" w:color="auto"/>
        <w:left w:val="none" w:sz="0" w:space="0" w:color="auto"/>
        <w:bottom w:val="none" w:sz="0" w:space="0" w:color="auto"/>
        <w:right w:val="none" w:sz="0" w:space="0" w:color="auto"/>
      </w:divBdr>
    </w:div>
    <w:div w:id="1114716864">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0415567">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0146129">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180943">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57696602">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3905680">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09029653">
      <w:bodyDiv w:val="1"/>
      <w:marLeft w:val="0"/>
      <w:marRight w:val="0"/>
      <w:marTop w:val="0"/>
      <w:marBottom w:val="0"/>
      <w:divBdr>
        <w:top w:val="none" w:sz="0" w:space="0" w:color="auto"/>
        <w:left w:val="none" w:sz="0" w:space="0" w:color="auto"/>
        <w:bottom w:val="none" w:sz="0" w:space="0" w:color="auto"/>
        <w:right w:val="none" w:sz="0" w:space="0" w:color="auto"/>
      </w:divBdr>
    </w:div>
    <w:div w:id="1210606970">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848999">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3755550">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0993631">
      <w:bodyDiv w:val="1"/>
      <w:marLeft w:val="0"/>
      <w:marRight w:val="0"/>
      <w:marTop w:val="0"/>
      <w:marBottom w:val="0"/>
      <w:divBdr>
        <w:top w:val="none" w:sz="0" w:space="0" w:color="auto"/>
        <w:left w:val="none" w:sz="0" w:space="0" w:color="auto"/>
        <w:bottom w:val="none" w:sz="0" w:space="0" w:color="auto"/>
        <w:right w:val="none" w:sz="0" w:space="0" w:color="auto"/>
      </w:divBdr>
    </w:div>
    <w:div w:id="1235431040">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6859546">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1989356">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3534975">
      <w:bodyDiv w:val="1"/>
      <w:marLeft w:val="0"/>
      <w:marRight w:val="0"/>
      <w:marTop w:val="0"/>
      <w:marBottom w:val="0"/>
      <w:divBdr>
        <w:top w:val="none" w:sz="0" w:space="0" w:color="auto"/>
        <w:left w:val="none" w:sz="0" w:space="0" w:color="auto"/>
        <w:bottom w:val="none" w:sz="0" w:space="0" w:color="auto"/>
        <w:right w:val="none" w:sz="0" w:space="0" w:color="auto"/>
      </w:divBdr>
    </w:div>
    <w:div w:id="1265306456">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3124621">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038922">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265440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4146058">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326445">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4982607">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35294">
      <w:bodyDiv w:val="1"/>
      <w:marLeft w:val="0"/>
      <w:marRight w:val="0"/>
      <w:marTop w:val="0"/>
      <w:marBottom w:val="0"/>
      <w:divBdr>
        <w:top w:val="none" w:sz="0" w:space="0" w:color="auto"/>
        <w:left w:val="none" w:sz="0" w:space="0" w:color="auto"/>
        <w:bottom w:val="none" w:sz="0" w:space="0" w:color="auto"/>
        <w:right w:val="none" w:sz="0" w:space="0" w:color="auto"/>
      </w:divBdr>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17626466">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5765096">
      <w:bodyDiv w:val="1"/>
      <w:marLeft w:val="0"/>
      <w:marRight w:val="0"/>
      <w:marTop w:val="0"/>
      <w:marBottom w:val="0"/>
      <w:divBdr>
        <w:top w:val="none" w:sz="0" w:space="0" w:color="auto"/>
        <w:left w:val="none" w:sz="0" w:space="0" w:color="auto"/>
        <w:bottom w:val="none" w:sz="0" w:space="0" w:color="auto"/>
        <w:right w:val="none" w:sz="0" w:space="0" w:color="auto"/>
      </w:divBdr>
      <w:divsChild>
        <w:div w:id="1316378287">
          <w:marLeft w:val="0"/>
          <w:marRight w:val="0"/>
          <w:marTop w:val="0"/>
          <w:marBottom w:val="0"/>
          <w:divBdr>
            <w:top w:val="none" w:sz="0" w:space="0" w:color="auto"/>
            <w:left w:val="none" w:sz="0" w:space="0" w:color="auto"/>
            <w:bottom w:val="none" w:sz="0" w:space="0" w:color="auto"/>
            <w:right w:val="none" w:sz="0" w:space="0" w:color="auto"/>
          </w:divBdr>
          <w:divsChild>
            <w:div w:id="639729525">
              <w:marLeft w:val="0"/>
              <w:marRight w:val="0"/>
              <w:marTop w:val="0"/>
              <w:marBottom w:val="0"/>
              <w:divBdr>
                <w:top w:val="none" w:sz="0" w:space="0" w:color="auto"/>
                <w:left w:val="none" w:sz="0" w:space="0" w:color="auto"/>
                <w:bottom w:val="none" w:sz="0" w:space="0" w:color="auto"/>
                <w:right w:val="none" w:sz="0" w:space="0" w:color="auto"/>
              </w:divBdr>
            </w:div>
          </w:divsChild>
        </w:div>
        <w:div w:id="664673974">
          <w:marLeft w:val="0"/>
          <w:marRight w:val="0"/>
          <w:marTop w:val="0"/>
          <w:marBottom w:val="0"/>
          <w:divBdr>
            <w:top w:val="none" w:sz="0" w:space="0" w:color="auto"/>
            <w:left w:val="none" w:sz="0" w:space="0" w:color="auto"/>
            <w:bottom w:val="none" w:sz="0" w:space="0" w:color="auto"/>
            <w:right w:val="none" w:sz="0" w:space="0" w:color="auto"/>
          </w:divBdr>
          <w:divsChild>
            <w:div w:id="624386042">
              <w:marLeft w:val="0"/>
              <w:marRight w:val="0"/>
              <w:marTop w:val="0"/>
              <w:marBottom w:val="0"/>
              <w:divBdr>
                <w:top w:val="none" w:sz="0" w:space="0" w:color="auto"/>
                <w:left w:val="none" w:sz="0" w:space="0" w:color="auto"/>
                <w:bottom w:val="none" w:sz="0" w:space="0" w:color="auto"/>
                <w:right w:val="none" w:sz="0" w:space="0" w:color="auto"/>
              </w:divBdr>
            </w:div>
          </w:divsChild>
        </w:div>
        <w:div w:id="1963728688">
          <w:marLeft w:val="0"/>
          <w:marRight w:val="0"/>
          <w:marTop w:val="0"/>
          <w:marBottom w:val="0"/>
          <w:divBdr>
            <w:top w:val="none" w:sz="0" w:space="0" w:color="auto"/>
            <w:left w:val="none" w:sz="0" w:space="0" w:color="auto"/>
            <w:bottom w:val="none" w:sz="0" w:space="0" w:color="auto"/>
            <w:right w:val="none" w:sz="0" w:space="0" w:color="auto"/>
          </w:divBdr>
          <w:divsChild>
            <w:div w:id="704839963">
              <w:marLeft w:val="0"/>
              <w:marRight w:val="0"/>
              <w:marTop w:val="0"/>
              <w:marBottom w:val="0"/>
              <w:divBdr>
                <w:top w:val="none" w:sz="0" w:space="0" w:color="auto"/>
                <w:left w:val="none" w:sz="0" w:space="0" w:color="auto"/>
                <w:bottom w:val="none" w:sz="0" w:space="0" w:color="auto"/>
                <w:right w:val="none" w:sz="0" w:space="0" w:color="auto"/>
              </w:divBdr>
            </w:div>
          </w:divsChild>
        </w:div>
        <w:div w:id="1651865497">
          <w:marLeft w:val="0"/>
          <w:marRight w:val="0"/>
          <w:marTop w:val="0"/>
          <w:marBottom w:val="0"/>
          <w:divBdr>
            <w:top w:val="none" w:sz="0" w:space="0" w:color="auto"/>
            <w:left w:val="none" w:sz="0" w:space="0" w:color="auto"/>
            <w:bottom w:val="none" w:sz="0" w:space="0" w:color="auto"/>
            <w:right w:val="none" w:sz="0" w:space="0" w:color="auto"/>
          </w:divBdr>
          <w:divsChild>
            <w:div w:id="1923103634">
              <w:marLeft w:val="0"/>
              <w:marRight w:val="0"/>
              <w:marTop w:val="0"/>
              <w:marBottom w:val="0"/>
              <w:divBdr>
                <w:top w:val="none" w:sz="0" w:space="0" w:color="auto"/>
                <w:left w:val="none" w:sz="0" w:space="0" w:color="auto"/>
                <w:bottom w:val="none" w:sz="0" w:space="0" w:color="auto"/>
                <w:right w:val="none" w:sz="0" w:space="0" w:color="auto"/>
              </w:divBdr>
            </w:div>
          </w:divsChild>
        </w:div>
        <w:div w:id="771707550">
          <w:marLeft w:val="0"/>
          <w:marRight w:val="0"/>
          <w:marTop w:val="0"/>
          <w:marBottom w:val="0"/>
          <w:divBdr>
            <w:top w:val="none" w:sz="0" w:space="0" w:color="auto"/>
            <w:left w:val="none" w:sz="0" w:space="0" w:color="auto"/>
            <w:bottom w:val="none" w:sz="0" w:space="0" w:color="auto"/>
            <w:right w:val="none" w:sz="0" w:space="0" w:color="auto"/>
          </w:divBdr>
          <w:divsChild>
            <w:div w:id="1424953910">
              <w:marLeft w:val="0"/>
              <w:marRight w:val="0"/>
              <w:marTop w:val="0"/>
              <w:marBottom w:val="0"/>
              <w:divBdr>
                <w:top w:val="none" w:sz="0" w:space="0" w:color="auto"/>
                <w:left w:val="none" w:sz="0" w:space="0" w:color="auto"/>
                <w:bottom w:val="none" w:sz="0" w:space="0" w:color="auto"/>
                <w:right w:val="none" w:sz="0" w:space="0" w:color="auto"/>
              </w:divBdr>
            </w:div>
            <w:div w:id="622150141">
              <w:marLeft w:val="0"/>
              <w:marRight w:val="0"/>
              <w:marTop w:val="0"/>
              <w:marBottom w:val="0"/>
              <w:divBdr>
                <w:top w:val="none" w:sz="0" w:space="0" w:color="auto"/>
                <w:left w:val="none" w:sz="0" w:space="0" w:color="auto"/>
                <w:bottom w:val="none" w:sz="0" w:space="0" w:color="auto"/>
                <w:right w:val="none" w:sz="0" w:space="0" w:color="auto"/>
              </w:divBdr>
            </w:div>
          </w:divsChild>
        </w:div>
        <w:div w:id="196745951">
          <w:marLeft w:val="0"/>
          <w:marRight w:val="0"/>
          <w:marTop w:val="0"/>
          <w:marBottom w:val="0"/>
          <w:divBdr>
            <w:top w:val="none" w:sz="0" w:space="0" w:color="auto"/>
            <w:left w:val="none" w:sz="0" w:space="0" w:color="auto"/>
            <w:bottom w:val="none" w:sz="0" w:space="0" w:color="auto"/>
            <w:right w:val="none" w:sz="0" w:space="0" w:color="auto"/>
          </w:divBdr>
          <w:divsChild>
            <w:div w:id="84157912">
              <w:marLeft w:val="0"/>
              <w:marRight w:val="0"/>
              <w:marTop w:val="0"/>
              <w:marBottom w:val="0"/>
              <w:divBdr>
                <w:top w:val="none" w:sz="0" w:space="0" w:color="auto"/>
                <w:left w:val="none" w:sz="0" w:space="0" w:color="auto"/>
                <w:bottom w:val="none" w:sz="0" w:space="0" w:color="auto"/>
                <w:right w:val="none" w:sz="0" w:space="0" w:color="auto"/>
              </w:divBdr>
            </w:div>
            <w:div w:id="1935550006">
              <w:marLeft w:val="0"/>
              <w:marRight w:val="0"/>
              <w:marTop w:val="0"/>
              <w:marBottom w:val="0"/>
              <w:divBdr>
                <w:top w:val="none" w:sz="0" w:space="0" w:color="auto"/>
                <w:left w:val="none" w:sz="0" w:space="0" w:color="auto"/>
                <w:bottom w:val="none" w:sz="0" w:space="0" w:color="auto"/>
                <w:right w:val="none" w:sz="0" w:space="0" w:color="auto"/>
              </w:divBdr>
            </w:div>
          </w:divsChild>
        </w:div>
        <w:div w:id="1100446898">
          <w:marLeft w:val="0"/>
          <w:marRight w:val="0"/>
          <w:marTop w:val="0"/>
          <w:marBottom w:val="0"/>
          <w:divBdr>
            <w:top w:val="none" w:sz="0" w:space="0" w:color="auto"/>
            <w:left w:val="none" w:sz="0" w:space="0" w:color="auto"/>
            <w:bottom w:val="none" w:sz="0" w:space="0" w:color="auto"/>
            <w:right w:val="none" w:sz="0" w:space="0" w:color="auto"/>
          </w:divBdr>
          <w:divsChild>
            <w:div w:id="1740246509">
              <w:marLeft w:val="0"/>
              <w:marRight w:val="0"/>
              <w:marTop w:val="0"/>
              <w:marBottom w:val="0"/>
              <w:divBdr>
                <w:top w:val="none" w:sz="0" w:space="0" w:color="auto"/>
                <w:left w:val="none" w:sz="0" w:space="0" w:color="auto"/>
                <w:bottom w:val="none" w:sz="0" w:space="0" w:color="auto"/>
                <w:right w:val="none" w:sz="0" w:space="0" w:color="auto"/>
              </w:divBdr>
            </w:div>
          </w:divsChild>
        </w:div>
        <w:div w:id="1311986127">
          <w:marLeft w:val="0"/>
          <w:marRight w:val="0"/>
          <w:marTop w:val="0"/>
          <w:marBottom w:val="0"/>
          <w:divBdr>
            <w:top w:val="none" w:sz="0" w:space="0" w:color="auto"/>
            <w:left w:val="none" w:sz="0" w:space="0" w:color="auto"/>
            <w:bottom w:val="none" w:sz="0" w:space="0" w:color="auto"/>
            <w:right w:val="none" w:sz="0" w:space="0" w:color="auto"/>
          </w:divBdr>
          <w:divsChild>
            <w:div w:id="1967928746">
              <w:marLeft w:val="0"/>
              <w:marRight w:val="0"/>
              <w:marTop w:val="0"/>
              <w:marBottom w:val="0"/>
              <w:divBdr>
                <w:top w:val="none" w:sz="0" w:space="0" w:color="auto"/>
                <w:left w:val="none" w:sz="0" w:space="0" w:color="auto"/>
                <w:bottom w:val="none" w:sz="0" w:space="0" w:color="auto"/>
                <w:right w:val="none" w:sz="0" w:space="0" w:color="auto"/>
              </w:divBdr>
            </w:div>
          </w:divsChild>
        </w:div>
        <w:div w:id="1687899416">
          <w:marLeft w:val="0"/>
          <w:marRight w:val="0"/>
          <w:marTop w:val="0"/>
          <w:marBottom w:val="0"/>
          <w:divBdr>
            <w:top w:val="none" w:sz="0" w:space="0" w:color="auto"/>
            <w:left w:val="none" w:sz="0" w:space="0" w:color="auto"/>
            <w:bottom w:val="none" w:sz="0" w:space="0" w:color="auto"/>
            <w:right w:val="none" w:sz="0" w:space="0" w:color="auto"/>
          </w:divBdr>
          <w:divsChild>
            <w:div w:id="313609413">
              <w:marLeft w:val="0"/>
              <w:marRight w:val="0"/>
              <w:marTop w:val="0"/>
              <w:marBottom w:val="0"/>
              <w:divBdr>
                <w:top w:val="none" w:sz="0" w:space="0" w:color="auto"/>
                <w:left w:val="none" w:sz="0" w:space="0" w:color="auto"/>
                <w:bottom w:val="none" w:sz="0" w:space="0" w:color="auto"/>
                <w:right w:val="none" w:sz="0" w:space="0" w:color="auto"/>
              </w:divBdr>
            </w:div>
            <w:div w:id="1369527488">
              <w:marLeft w:val="0"/>
              <w:marRight w:val="0"/>
              <w:marTop w:val="0"/>
              <w:marBottom w:val="0"/>
              <w:divBdr>
                <w:top w:val="none" w:sz="0" w:space="0" w:color="auto"/>
                <w:left w:val="none" w:sz="0" w:space="0" w:color="auto"/>
                <w:bottom w:val="none" w:sz="0" w:space="0" w:color="auto"/>
                <w:right w:val="none" w:sz="0" w:space="0" w:color="auto"/>
              </w:divBdr>
            </w:div>
          </w:divsChild>
        </w:div>
        <w:div w:id="655649135">
          <w:marLeft w:val="0"/>
          <w:marRight w:val="0"/>
          <w:marTop w:val="0"/>
          <w:marBottom w:val="0"/>
          <w:divBdr>
            <w:top w:val="none" w:sz="0" w:space="0" w:color="auto"/>
            <w:left w:val="none" w:sz="0" w:space="0" w:color="auto"/>
            <w:bottom w:val="none" w:sz="0" w:space="0" w:color="auto"/>
            <w:right w:val="none" w:sz="0" w:space="0" w:color="auto"/>
          </w:divBdr>
          <w:divsChild>
            <w:div w:id="1108161264">
              <w:marLeft w:val="0"/>
              <w:marRight w:val="0"/>
              <w:marTop w:val="0"/>
              <w:marBottom w:val="0"/>
              <w:divBdr>
                <w:top w:val="none" w:sz="0" w:space="0" w:color="auto"/>
                <w:left w:val="none" w:sz="0" w:space="0" w:color="auto"/>
                <w:bottom w:val="none" w:sz="0" w:space="0" w:color="auto"/>
                <w:right w:val="none" w:sz="0" w:space="0" w:color="auto"/>
              </w:divBdr>
            </w:div>
          </w:divsChild>
        </w:div>
        <w:div w:id="1502349392">
          <w:marLeft w:val="0"/>
          <w:marRight w:val="0"/>
          <w:marTop w:val="0"/>
          <w:marBottom w:val="0"/>
          <w:divBdr>
            <w:top w:val="none" w:sz="0" w:space="0" w:color="auto"/>
            <w:left w:val="none" w:sz="0" w:space="0" w:color="auto"/>
            <w:bottom w:val="none" w:sz="0" w:space="0" w:color="auto"/>
            <w:right w:val="none" w:sz="0" w:space="0" w:color="auto"/>
          </w:divBdr>
          <w:divsChild>
            <w:div w:id="1942880311">
              <w:marLeft w:val="0"/>
              <w:marRight w:val="0"/>
              <w:marTop w:val="0"/>
              <w:marBottom w:val="0"/>
              <w:divBdr>
                <w:top w:val="none" w:sz="0" w:space="0" w:color="auto"/>
                <w:left w:val="none" w:sz="0" w:space="0" w:color="auto"/>
                <w:bottom w:val="none" w:sz="0" w:space="0" w:color="auto"/>
                <w:right w:val="none" w:sz="0" w:space="0" w:color="auto"/>
              </w:divBdr>
            </w:div>
            <w:div w:id="1411657519">
              <w:marLeft w:val="0"/>
              <w:marRight w:val="0"/>
              <w:marTop w:val="0"/>
              <w:marBottom w:val="0"/>
              <w:divBdr>
                <w:top w:val="none" w:sz="0" w:space="0" w:color="auto"/>
                <w:left w:val="none" w:sz="0" w:space="0" w:color="auto"/>
                <w:bottom w:val="none" w:sz="0" w:space="0" w:color="auto"/>
                <w:right w:val="none" w:sz="0" w:space="0" w:color="auto"/>
              </w:divBdr>
            </w:div>
            <w:div w:id="715085869">
              <w:marLeft w:val="0"/>
              <w:marRight w:val="0"/>
              <w:marTop w:val="0"/>
              <w:marBottom w:val="0"/>
              <w:divBdr>
                <w:top w:val="none" w:sz="0" w:space="0" w:color="auto"/>
                <w:left w:val="none" w:sz="0" w:space="0" w:color="auto"/>
                <w:bottom w:val="none" w:sz="0" w:space="0" w:color="auto"/>
                <w:right w:val="none" w:sz="0" w:space="0" w:color="auto"/>
              </w:divBdr>
            </w:div>
          </w:divsChild>
        </w:div>
        <w:div w:id="144594060">
          <w:marLeft w:val="0"/>
          <w:marRight w:val="0"/>
          <w:marTop w:val="0"/>
          <w:marBottom w:val="0"/>
          <w:divBdr>
            <w:top w:val="none" w:sz="0" w:space="0" w:color="auto"/>
            <w:left w:val="none" w:sz="0" w:space="0" w:color="auto"/>
            <w:bottom w:val="none" w:sz="0" w:space="0" w:color="auto"/>
            <w:right w:val="none" w:sz="0" w:space="0" w:color="auto"/>
          </w:divBdr>
          <w:divsChild>
            <w:div w:id="1739937405">
              <w:marLeft w:val="0"/>
              <w:marRight w:val="0"/>
              <w:marTop w:val="0"/>
              <w:marBottom w:val="0"/>
              <w:divBdr>
                <w:top w:val="none" w:sz="0" w:space="0" w:color="auto"/>
                <w:left w:val="none" w:sz="0" w:space="0" w:color="auto"/>
                <w:bottom w:val="none" w:sz="0" w:space="0" w:color="auto"/>
                <w:right w:val="none" w:sz="0" w:space="0" w:color="auto"/>
              </w:divBdr>
            </w:div>
          </w:divsChild>
        </w:div>
        <w:div w:id="2095322815">
          <w:marLeft w:val="0"/>
          <w:marRight w:val="0"/>
          <w:marTop w:val="0"/>
          <w:marBottom w:val="0"/>
          <w:divBdr>
            <w:top w:val="none" w:sz="0" w:space="0" w:color="auto"/>
            <w:left w:val="none" w:sz="0" w:space="0" w:color="auto"/>
            <w:bottom w:val="none" w:sz="0" w:space="0" w:color="auto"/>
            <w:right w:val="none" w:sz="0" w:space="0" w:color="auto"/>
          </w:divBdr>
          <w:divsChild>
            <w:div w:id="567617589">
              <w:marLeft w:val="0"/>
              <w:marRight w:val="0"/>
              <w:marTop w:val="0"/>
              <w:marBottom w:val="0"/>
              <w:divBdr>
                <w:top w:val="none" w:sz="0" w:space="0" w:color="auto"/>
                <w:left w:val="none" w:sz="0" w:space="0" w:color="auto"/>
                <w:bottom w:val="none" w:sz="0" w:space="0" w:color="auto"/>
                <w:right w:val="none" w:sz="0" w:space="0" w:color="auto"/>
              </w:divBdr>
            </w:div>
          </w:divsChild>
        </w:div>
        <w:div w:id="65878731">
          <w:marLeft w:val="0"/>
          <w:marRight w:val="0"/>
          <w:marTop w:val="0"/>
          <w:marBottom w:val="0"/>
          <w:divBdr>
            <w:top w:val="none" w:sz="0" w:space="0" w:color="auto"/>
            <w:left w:val="none" w:sz="0" w:space="0" w:color="auto"/>
            <w:bottom w:val="none" w:sz="0" w:space="0" w:color="auto"/>
            <w:right w:val="none" w:sz="0" w:space="0" w:color="auto"/>
          </w:divBdr>
          <w:divsChild>
            <w:div w:id="708995690">
              <w:marLeft w:val="0"/>
              <w:marRight w:val="0"/>
              <w:marTop w:val="0"/>
              <w:marBottom w:val="0"/>
              <w:divBdr>
                <w:top w:val="none" w:sz="0" w:space="0" w:color="auto"/>
                <w:left w:val="none" w:sz="0" w:space="0" w:color="auto"/>
                <w:bottom w:val="none" w:sz="0" w:space="0" w:color="auto"/>
                <w:right w:val="none" w:sz="0" w:space="0" w:color="auto"/>
              </w:divBdr>
            </w:div>
          </w:divsChild>
        </w:div>
        <w:div w:id="704909128">
          <w:marLeft w:val="0"/>
          <w:marRight w:val="0"/>
          <w:marTop w:val="0"/>
          <w:marBottom w:val="0"/>
          <w:divBdr>
            <w:top w:val="none" w:sz="0" w:space="0" w:color="auto"/>
            <w:left w:val="none" w:sz="0" w:space="0" w:color="auto"/>
            <w:bottom w:val="none" w:sz="0" w:space="0" w:color="auto"/>
            <w:right w:val="none" w:sz="0" w:space="0" w:color="auto"/>
          </w:divBdr>
          <w:divsChild>
            <w:div w:id="88549650">
              <w:marLeft w:val="0"/>
              <w:marRight w:val="0"/>
              <w:marTop w:val="0"/>
              <w:marBottom w:val="0"/>
              <w:divBdr>
                <w:top w:val="none" w:sz="0" w:space="0" w:color="auto"/>
                <w:left w:val="none" w:sz="0" w:space="0" w:color="auto"/>
                <w:bottom w:val="none" w:sz="0" w:space="0" w:color="auto"/>
                <w:right w:val="none" w:sz="0" w:space="0" w:color="auto"/>
              </w:divBdr>
            </w:div>
          </w:divsChild>
        </w:div>
        <w:div w:id="1511915560">
          <w:marLeft w:val="0"/>
          <w:marRight w:val="0"/>
          <w:marTop w:val="0"/>
          <w:marBottom w:val="0"/>
          <w:divBdr>
            <w:top w:val="none" w:sz="0" w:space="0" w:color="auto"/>
            <w:left w:val="none" w:sz="0" w:space="0" w:color="auto"/>
            <w:bottom w:val="none" w:sz="0" w:space="0" w:color="auto"/>
            <w:right w:val="none" w:sz="0" w:space="0" w:color="auto"/>
          </w:divBdr>
          <w:divsChild>
            <w:div w:id="1034423221">
              <w:marLeft w:val="0"/>
              <w:marRight w:val="0"/>
              <w:marTop w:val="0"/>
              <w:marBottom w:val="0"/>
              <w:divBdr>
                <w:top w:val="none" w:sz="0" w:space="0" w:color="auto"/>
                <w:left w:val="none" w:sz="0" w:space="0" w:color="auto"/>
                <w:bottom w:val="none" w:sz="0" w:space="0" w:color="auto"/>
                <w:right w:val="none" w:sz="0" w:space="0" w:color="auto"/>
              </w:divBdr>
            </w:div>
            <w:div w:id="973098358">
              <w:marLeft w:val="0"/>
              <w:marRight w:val="0"/>
              <w:marTop w:val="0"/>
              <w:marBottom w:val="0"/>
              <w:divBdr>
                <w:top w:val="none" w:sz="0" w:space="0" w:color="auto"/>
                <w:left w:val="none" w:sz="0" w:space="0" w:color="auto"/>
                <w:bottom w:val="none" w:sz="0" w:space="0" w:color="auto"/>
                <w:right w:val="none" w:sz="0" w:space="0" w:color="auto"/>
              </w:divBdr>
            </w:div>
          </w:divsChild>
        </w:div>
        <w:div w:id="1658612984">
          <w:marLeft w:val="0"/>
          <w:marRight w:val="0"/>
          <w:marTop w:val="0"/>
          <w:marBottom w:val="0"/>
          <w:divBdr>
            <w:top w:val="none" w:sz="0" w:space="0" w:color="auto"/>
            <w:left w:val="none" w:sz="0" w:space="0" w:color="auto"/>
            <w:bottom w:val="none" w:sz="0" w:space="0" w:color="auto"/>
            <w:right w:val="none" w:sz="0" w:space="0" w:color="auto"/>
          </w:divBdr>
          <w:divsChild>
            <w:div w:id="1983193109">
              <w:marLeft w:val="0"/>
              <w:marRight w:val="0"/>
              <w:marTop w:val="0"/>
              <w:marBottom w:val="0"/>
              <w:divBdr>
                <w:top w:val="none" w:sz="0" w:space="0" w:color="auto"/>
                <w:left w:val="none" w:sz="0" w:space="0" w:color="auto"/>
                <w:bottom w:val="none" w:sz="0" w:space="0" w:color="auto"/>
                <w:right w:val="none" w:sz="0" w:space="0" w:color="auto"/>
              </w:divBdr>
            </w:div>
          </w:divsChild>
        </w:div>
        <w:div w:id="157621148">
          <w:marLeft w:val="0"/>
          <w:marRight w:val="0"/>
          <w:marTop w:val="0"/>
          <w:marBottom w:val="0"/>
          <w:divBdr>
            <w:top w:val="none" w:sz="0" w:space="0" w:color="auto"/>
            <w:left w:val="none" w:sz="0" w:space="0" w:color="auto"/>
            <w:bottom w:val="none" w:sz="0" w:space="0" w:color="auto"/>
            <w:right w:val="none" w:sz="0" w:space="0" w:color="auto"/>
          </w:divBdr>
          <w:divsChild>
            <w:div w:id="423428401">
              <w:marLeft w:val="0"/>
              <w:marRight w:val="0"/>
              <w:marTop w:val="0"/>
              <w:marBottom w:val="0"/>
              <w:divBdr>
                <w:top w:val="none" w:sz="0" w:space="0" w:color="auto"/>
                <w:left w:val="none" w:sz="0" w:space="0" w:color="auto"/>
                <w:bottom w:val="none" w:sz="0" w:space="0" w:color="auto"/>
                <w:right w:val="none" w:sz="0" w:space="0" w:color="auto"/>
              </w:divBdr>
            </w:div>
            <w:div w:id="953753756">
              <w:marLeft w:val="0"/>
              <w:marRight w:val="0"/>
              <w:marTop w:val="0"/>
              <w:marBottom w:val="0"/>
              <w:divBdr>
                <w:top w:val="none" w:sz="0" w:space="0" w:color="auto"/>
                <w:left w:val="none" w:sz="0" w:space="0" w:color="auto"/>
                <w:bottom w:val="none" w:sz="0" w:space="0" w:color="auto"/>
                <w:right w:val="none" w:sz="0" w:space="0" w:color="auto"/>
              </w:divBdr>
            </w:div>
            <w:div w:id="492138154">
              <w:marLeft w:val="0"/>
              <w:marRight w:val="0"/>
              <w:marTop w:val="0"/>
              <w:marBottom w:val="0"/>
              <w:divBdr>
                <w:top w:val="none" w:sz="0" w:space="0" w:color="auto"/>
                <w:left w:val="none" w:sz="0" w:space="0" w:color="auto"/>
                <w:bottom w:val="none" w:sz="0" w:space="0" w:color="auto"/>
                <w:right w:val="none" w:sz="0" w:space="0" w:color="auto"/>
              </w:divBdr>
            </w:div>
            <w:div w:id="429007688">
              <w:marLeft w:val="0"/>
              <w:marRight w:val="0"/>
              <w:marTop w:val="0"/>
              <w:marBottom w:val="0"/>
              <w:divBdr>
                <w:top w:val="none" w:sz="0" w:space="0" w:color="auto"/>
                <w:left w:val="none" w:sz="0" w:space="0" w:color="auto"/>
                <w:bottom w:val="none" w:sz="0" w:space="0" w:color="auto"/>
                <w:right w:val="none" w:sz="0" w:space="0" w:color="auto"/>
              </w:divBdr>
            </w:div>
            <w:div w:id="156919392">
              <w:marLeft w:val="0"/>
              <w:marRight w:val="0"/>
              <w:marTop w:val="0"/>
              <w:marBottom w:val="0"/>
              <w:divBdr>
                <w:top w:val="none" w:sz="0" w:space="0" w:color="auto"/>
                <w:left w:val="none" w:sz="0" w:space="0" w:color="auto"/>
                <w:bottom w:val="none" w:sz="0" w:space="0" w:color="auto"/>
                <w:right w:val="none" w:sz="0" w:space="0" w:color="auto"/>
              </w:divBdr>
            </w:div>
          </w:divsChild>
        </w:div>
        <w:div w:id="1231116062">
          <w:marLeft w:val="0"/>
          <w:marRight w:val="0"/>
          <w:marTop w:val="0"/>
          <w:marBottom w:val="0"/>
          <w:divBdr>
            <w:top w:val="none" w:sz="0" w:space="0" w:color="auto"/>
            <w:left w:val="none" w:sz="0" w:space="0" w:color="auto"/>
            <w:bottom w:val="none" w:sz="0" w:space="0" w:color="auto"/>
            <w:right w:val="none" w:sz="0" w:space="0" w:color="auto"/>
          </w:divBdr>
          <w:divsChild>
            <w:div w:id="1294826316">
              <w:marLeft w:val="0"/>
              <w:marRight w:val="0"/>
              <w:marTop w:val="0"/>
              <w:marBottom w:val="0"/>
              <w:divBdr>
                <w:top w:val="none" w:sz="0" w:space="0" w:color="auto"/>
                <w:left w:val="none" w:sz="0" w:space="0" w:color="auto"/>
                <w:bottom w:val="none" w:sz="0" w:space="0" w:color="auto"/>
                <w:right w:val="none" w:sz="0" w:space="0" w:color="auto"/>
              </w:divBdr>
            </w:div>
          </w:divsChild>
        </w:div>
        <w:div w:id="163323130">
          <w:marLeft w:val="0"/>
          <w:marRight w:val="0"/>
          <w:marTop w:val="0"/>
          <w:marBottom w:val="0"/>
          <w:divBdr>
            <w:top w:val="none" w:sz="0" w:space="0" w:color="auto"/>
            <w:left w:val="none" w:sz="0" w:space="0" w:color="auto"/>
            <w:bottom w:val="none" w:sz="0" w:space="0" w:color="auto"/>
            <w:right w:val="none" w:sz="0" w:space="0" w:color="auto"/>
          </w:divBdr>
          <w:divsChild>
            <w:div w:id="1218973864">
              <w:marLeft w:val="0"/>
              <w:marRight w:val="0"/>
              <w:marTop w:val="0"/>
              <w:marBottom w:val="0"/>
              <w:divBdr>
                <w:top w:val="none" w:sz="0" w:space="0" w:color="auto"/>
                <w:left w:val="none" w:sz="0" w:space="0" w:color="auto"/>
                <w:bottom w:val="none" w:sz="0" w:space="0" w:color="auto"/>
                <w:right w:val="none" w:sz="0" w:space="0" w:color="auto"/>
              </w:divBdr>
            </w:div>
          </w:divsChild>
        </w:div>
        <w:div w:id="177240572">
          <w:marLeft w:val="0"/>
          <w:marRight w:val="0"/>
          <w:marTop w:val="0"/>
          <w:marBottom w:val="0"/>
          <w:divBdr>
            <w:top w:val="none" w:sz="0" w:space="0" w:color="auto"/>
            <w:left w:val="none" w:sz="0" w:space="0" w:color="auto"/>
            <w:bottom w:val="none" w:sz="0" w:space="0" w:color="auto"/>
            <w:right w:val="none" w:sz="0" w:space="0" w:color="auto"/>
          </w:divBdr>
          <w:divsChild>
            <w:div w:id="60072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553447">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8966438">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0200729">
      <w:bodyDiv w:val="1"/>
      <w:marLeft w:val="0"/>
      <w:marRight w:val="0"/>
      <w:marTop w:val="0"/>
      <w:marBottom w:val="0"/>
      <w:divBdr>
        <w:top w:val="none" w:sz="0" w:space="0" w:color="auto"/>
        <w:left w:val="none" w:sz="0" w:space="0" w:color="auto"/>
        <w:bottom w:val="none" w:sz="0" w:space="0" w:color="auto"/>
        <w:right w:val="none" w:sz="0" w:space="0" w:color="auto"/>
      </w:divBdr>
    </w:div>
    <w:div w:id="1451166270">
      <w:bodyDiv w:val="1"/>
      <w:marLeft w:val="0"/>
      <w:marRight w:val="0"/>
      <w:marTop w:val="0"/>
      <w:marBottom w:val="0"/>
      <w:divBdr>
        <w:top w:val="none" w:sz="0" w:space="0" w:color="auto"/>
        <w:left w:val="none" w:sz="0" w:space="0" w:color="auto"/>
        <w:bottom w:val="none" w:sz="0" w:space="0" w:color="auto"/>
        <w:right w:val="none" w:sz="0" w:space="0" w:color="auto"/>
      </w:divBdr>
    </w:div>
    <w:div w:id="1452244168">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4343364">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2362894">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2772758">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1674342">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7499386">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27537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598060191">
      <w:bodyDiv w:val="1"/>
      <w:marLeft w:val="0"/>
      <w:marRight w:val="0"/>
      <w:marTop w:val="0"/>
      <w:marBottom w:val="0"/>
      <w:divBdr>
        <w:top w:val="none" w:sz="0" w:space="0" w:color="auto"/>
        <w:left w:val="none" w:sz="0" w:space="0" w:color="auto"/>
        <w:bottom w:val="none" w:sz="0" w:space="0" w:color="auto"/>
        <w:right w:val="none" w:sz="0" w:space="0" w:color="auto"/>
      </w:divBdr>
      <w:divsChild>
        <w:div w:id="230850535">
          <w:marLeft w:val="0"/>
          <w:marRight w:val="0"/>
          <w:marTop w:val="0"/>
          <w:marBottom w:val="0"/>
          <w:divBdr>
            <w:top w:val="none" w:sz="0" w:space="0" w:color="auto"/>
            <w:left w:val="none" w:sz="0" w:space="0" w:color="auto"/>
            <w:bottom w:val="none" w:sz="0" w:space="0" w:color="auto"/>
            <w:right w:val="none" w:sz="0" w:space="0" w:color="auto"/>
          </w:divBdr>
          <w:divsChild>
            <w:div w:id="1759713081">
              <w:marLeft w:val="0"/>
              <w:marRight w:val="0"/>
              <w:marTop w:val="0"/>
              <w:marBottom w:val="0"/>
              <w:divBdr>
                <w:top w:val="none" w:sz="0" w:space="0" w:color="auto"/>
                <w:left w:val="none" w:sz="0" w:space="0" w:color="auto"/>
                <w:bottom w:val="none" w:sz="0" w:space="0" w:color="auto"/>
                <w:right w:val="none" w:sz="0" w:space="0" w:color="auto"/>
              </w:divBdr>
            </w:div>
            <w:div w:id="1888058990">
              <w:marLeft w:val="0"/>
              <w:marRight w:val="0"/>
              <w:marTop w:val="0"/>
              <w:marBottom w:val="0"/>
              <w:divBdr>
                <w:top w:val="none" w:sz="0" w:space="0" w:color="auto"/>
                <w:left w:val="none" w:sz="0" w:space="0" w:color="auto"/>
                <w:bottom w:val="none" w:sz="0" w:space="0" w:color="auto"/>
                <w:right w:val="none" w:sz="0" w:space="0" w:color="auto"/>
              </w:divBdr>
            </w:div>
            <w:div w:id="1695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5360581">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2711736">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6373504">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297451">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750604">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67054910">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4933863">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0954604">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3192596">
      <w:bodyDiv w:val="1"/>
      <w:marLeft w:val="0"/>
      <w:marRight w:val="0"/>
      <w:marTop w:val="0"/>
      <w:marBottom w:val="0"/>
      <w:divBdr>
        <w:top w:val="none" w:sz="0" w:space="0" w:color="auto"/>
        <w:left w:val="none" w:sz="0" w:space="0" w:color="auto"/>
        <w:bottom w:val="none" w:sz="0" w:space="0" w:color="auto"/>
        <w:right w:val="none" w:sz="0" w:space="0" w:color="auto"/>
      </w:divBdr>
    </w:div>
    <w:div w:id="1714041410">
      <w:bodyDiv w:val="1"/>
      <w:marLeft w:val="0"/>
      <w:marRight w:val="0"/>
      <w:marTop w:val="0"/>
      <w:marBottom w:val="0"/>
      <w:divBdr>
        <w:top w:val="none" w:sz="0" w:space="0" w:color="auto"/>
        <w:left w:val="none" w:sz="0" w:space="0" w:color="auto"/>
        <w:bottom w:val="none" w:sz="0" w:space="0" w:color="auto"/>
        <w:right w:val="none" w:sz="0" w:space="0" w:color="auto"/>
      </w:divBdr>
      <w:divsChild>
        <w:div w:id="1631207184">
          <w:marLeft w:val="0"/>
          <w:marRight w:val="0"/>
          <w:marTop w:val="0"/>
          <w:marBottom w:val="0"/>
          <w:divBdr>
            <w:top w:val="none" w:sz="0" w:space="0" w:color="auto"/>
            <w:left w:val="none" w:sz="0" w:space="0" w:color="auto"/>
            <w:bottom w:val="none" w:sz="0" w:space="0" w:color="auto"/>
            <w:right w:val="none" w:sz="0" w:space="0" w:color="auto"/>
          </w:divBdr>
          <w:divsChild>
            <w:div w:id="178646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33191971">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548651">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6488565">
      <w:bodyDiv w:val="1"/>
      <w:marLeft w:val="0"/>
      <w:marRight w:val="0"/>
      <w:marTop w:val="0"/>
      <w:marBottom w:val="0"/>
      <w:divBdr>
        <w:top w:val="none" w:sz="0" w:space="0" w:color="auto"/>
        <w:left w:val="none" w:sz="0" w:space="0" w:color="auto"/>
        <w:bottom w:val="none" w:sz="0" w:space="0" w:color="auto"/>
        <w:right w:val="none" w:sz="0" w:space="0" w:color="auto"/>
      </w:divBdr>
      <w:divsChild>
        <w:div w:id="287131105">
          <w:marLeft w:val="0"/>
          <w:marRight w:val="0"/>
          <w:marTop w:val="0"/>
          <w:marBottom w:val="0"/>
          <w:divBdr>
            <w:top w:val="none" w:sz="0" w:space="0" w:color="auto"/>
            <w:left w:val="none" w:sz="0" w:space="0" w:color="auto"/>
            <w:bottom w:val="none" w:sz="0" w:space="0" w:color="auto"/>
            <w:right w:val="none" w:sz="0" w:space="0" w:color="auto"/>
          </w:divBdr>
          <w:divsChild>
            <w:div w:id="1864048202">
              <w:marLeft w:val="0"/>
              <w:marRight w:val="0"/>
              <w:marTop w:val="0"/>
              <w:marBottom w:val="0"/>
              <w:divBdr>
                <w:top w:val="none" w:sz="0" w:space="0" w:color="auto"/>
                <w:left w:val="none" w:sz="0" w:space="0" w:color="auto"/>
                <w:bottom w:val="none" w:sz="0" w:space="0" w:color="auto"/>
                <w:right w:val="none" w:sz="0" w:space="0" w:color="auto"/>
              </w:divBdr>
            </w:div>
            <w:div w:id="81225567">
              <w:marLeft w:val="0"/>
              <w:marRight w:val="0"/>
              <w:marTop w:val="0"/>
              <w:marBottom w:val="0"/>
              <w:divBdr>
                <w:top w:val="none" w:sz="0" w:space="0" w:color="auto"/>
                <w:left w:val="none" w:sz="0" w:space="0" w:color="auto"/>
                <w:bottom w:val="none" w:sz="0" w:space="0" w:color="auto"/>
                <w:right w:val="none" w:sz="0" w:space="0" w:color="auto"/>
              </w:divBdr>
            </w:div>
            <w:div w:id="13281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8642197">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7240634">
      <w:bodyDiv w:val="1"/>
      <w:marLeft w:val="0"/>
      <w:marRight w:val="0"/>
      <w:marTop w:val="0"/>
      <w:marBottom w:val="0"/>
      <w:divBdr>
        <w:top w:val="none" w:sz="0" w:space="0" w:color="auto"/>
        <w:left w:val="none" w:sz="0" w:space="0" w:color="auto"/>
        <w:bottom w:val="none" w:sz="0" w:space="0" w:color="auto"/>
        <w:right w:val="none" w:sz="0" w:space="0" w:color="auto"/>
      </w:divBdr>
    </w:div>
    <w:div w:id="1807314373">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34056787">
      <w:bodyDiv w:val="1"/>
      <w:marLeft w:val="0"/>
      <w:marRight w:val="0"/>
      <w:marTop w:val="0"/>
      <w:marBottom w:val="0"/>
      <w:divBdr>
        <w:top w:val="none" w:sz="0" w:space="0" w:color="auto"/>
        <w:left w:val="none" w:sz="0" w:space="0" w:color="auto"/>
        <w:bottom w:val="none" w:sz="0" w:space="0" w:color="auto"/>
        <w:right w:val="none" w:sz="0" w:space="0" w:color="auto"/>
      </w:divBdr>
    </w:div>
    <w:div w:id="1834369492">
      <w:bodyDiv w:val="1"/>
      <w:marLeft w:val="0"/>
      <w:marRight w:val="0"/>
      <w:marTop w:val="0"/>
      <w:marBottom w:val="0"/>
      <w:divBdr>
        <w:top w:val="none" w:sz="0" w:space="0" w:color="auto"/>
        <w:left w:val="none" w:sz="0" w:space="0" w:color="auto"/>
        <w:bottom w:val="none" w:sz="0" w:space="0" w:color="auto"/>
        <w:right w:val="none" w:sz="0" w:space="0" w:color="auto"/>
      </w:divBdr>
    </w:div>
    <w:div w:id="1837768203">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4982706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7574469">
      <w:bodyDiv w:val="1"/>
      <w:marLeft w:val="0"/>
      <w:marRight w:val="0"/>
      <w:marTop w:val="0"/>
      <w:marBottom w:val="0"/>
      <w:divBdr>
        <w:top w:val="none" w:sz="0" w:space="0" w:color="auto"/>
        <w:left w:val="none" w:sz="0" w:space="0" w:color="auto"/>
        <w:bottom w:val="none" w:sz="0" w:space="0" w:color="auto"/>
        <w:right w:val="none" w:sz="0" w:space="0" w:color="auto"/>
      </w:divBdr>
    </w:div>
    <w:div w:id="185803632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013727">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0337452">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8710781">
      <w:bodyDiv w:val="1"/>
      <w:marLeft w:val="0"/>
      <w:marRight w:val="0"/>
      <w:marTop w:val="0"/>
      <w:marBottom w:val="0"/>
      <w:divBdr>
        <w:top w:val="none" w:sz="0" w:space="0" w:color="auto"/>
        <w:left w:val="none" w:sz="0" w:space="0" w:color="auto"/>
        <w:bottom w:val="none" w:sz="0" w:space="0" w:color="auto"/>
        <w:right w:val="none" w:sz="0" w:space="0" w:color="auto"/>
      </w:divBdr>
      <w:divsChild>
        <w:div w:id="1954357113">
          <w:marLeft w:val="0"/>
          <w:marRight w:val="0"/>
          <w:marTop w:val="0"/>
          <w:marBottom w:val="0"/>
          <w:divBdr>
            <w:top w:val="none" w:sz="0" w:space="0" w:color="auto"/>
            <w:left w:val="none" w:sz="0" w:space="0" w:color="auto"/>
            <w:bottom w:val="none" w:sz="0" w:space="0" w:color="auto"/>
            <w:right w:val="none" w:sz="0" w:space="0" w:color="auto"/>
          </w:divBdr>
          <w:divsChild>
            <w:div w:id="1492257476">
              <w:marLeft w:val="0"/>
              <w:marRight w:val="0"/>
              <w:marTop w:val="0"/>
              <w:marBottom w:val="0"/>
              <w:divBdr>
                <w:top w:val="none" w:sz="0" w:space="0" w:color="auto"/>
                <w:left w:val="none" w:sz="0" w:space="0" w:color="auto"/>
                <w:bottom w:val="none" w:sz="0" w:space="0" w:color="auto"/>
                <w:right w:val="none" w:sz="0" w:space="0" w:color="auto"/>
              </w:divBdr>
            </w:div>
            <w:div w:id="15796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5070270">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17204028">
      <w:bodyDiv w:val="1"/>
      <w:marLeft w:val="0"/>
      <w:marRight w:val="0"/>
      <w:marTop w:val="0"/>
      <w:marBottom w:val="0"/>
      <w:divBdr>
        <w:top w:val="none" w:sz="0" w:space="0" w:color="auto"/>
        <w:left w:val="none" w:sz="0" w:space="0" w:color="auto"/>
        <w:bottom w:val="none" w:sz="0" w:space="0" w:color="auto"/>
        <w:right w:val="none" w:sz="0" w:space="0" w:color="auto"/>
      </w:divBdr>
    </w:div>
    <w:div w:id="1917549684">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0289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96864">
      <w:bodyDiv w:val="1"/>
      <w:marLeft w:val="0"/>
      <w:marRight w:val="0"/>
      <w:marTop w:val="0"/>
      <w:marBottom w:val="0"/>
      <w:divBdr>
        <w:top w:val="none" w:sz="0" w:space="0" w:color="auto"/>
        <w:left w:val="none" w:sz="0" w:space="0" w:color="auto"/>
        <w:bottom w:val="none" w:sz="0" w:space="0" w:color="auto"/>
        <w:right w:val="none" w:sz="0" w:space="0" w:color="auto"/>
      </w:divBdr>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06132250">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3793739">
      <w:bodyDiv w:val="1"/>
      <w:marLeft w:val="0"/>
      <w:marRight w:val="0"/>
      <w:marTop w:val="0"/>
      <w:marBottom w:val="0"/>
      <w:divBdr>
        <w:top w:val="none" w:sz="0" w:space="0" w:color="auto"/>
        <w:left w:val="none" w:sz="0" w:space="0" w:color="auto"/>
        <w:bottom w:val="none" w:sz="0" w:space="0" w:color="auto"/>
        <w:right w:val="none" w:sz="0" w:space="0" w:color="auto"/>
      </w:divBdr>
    </w:div>
    <w:div w:id="2015184258">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6534673">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2511072">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7705215">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02487263">
      <w:bodyDiv w:val="1"/>
      <w:marLeft w:val="0"/>
      <w:marRight w:val="0"/>
      <w:marTop w:val="0"/>
      <w:marBottom w:val="0"/>
      <w:divBdr>
        <w:top w:val="none" w:sz="0" w:space="0" w:color="auto"/>
        <w:left w:val="none" w:sz="0" w:space="0" w:color="auto"/>
        <w:bottom w:val="none" w:sz="0" w:space="0" w:color="auto"/>
        <w:right w:val="none" w:sz="0" w:space="0" w:color="auto"/>
      </w:divBdr>
    </w:div>
    <w:div w:id="210869239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4931898">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hyperlink" Target="http://application-backend-server:8081/" TargetMode="External"/><Relationship Id="rId39"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hyperlink" Target="http://localhost" TargetMode="External"/><Relationship Id="rId34" Type="http://schemas.openxmlformats.org/officeDocument/2006/relationships/image" Target="media/image13.png"/><Relationship Id="rId42"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image" Target="media/image9.png"/><Relationship Id="rId33" Type="http://schemas.openxmlformats.org/officeDocument/2006/relationships/hyperlink" Target="http://172.18.0.7:8080" TargetMode="External"/><Relationship Id="rId38" Type="http://schemas.openxmlformats.org/officeDocument/2006/relationships/image" Target="media/image17.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7.png"/><Relationship Id="rId29" Type="http://schemas.openxmlformats.org/officeDocument/2006/relationships/hyperlink" Target="http://prometheus-server:9090" TargetMode="Externa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application-backend-server:8081/" TargetMode="External"/><Relationship Id="rId32" Type="http://schemas.openxmlformats.org/officeDocument/2006/relationships/hyperlink" Target="http://172.18.0.4:8080" TargetMode="Externa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web-frontend-server.cloud.local" TargetMode="External"/><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web-frontend-server:80" TargetMode="External"/><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eDrive\M&#225;y%20t&#237;nh\52300200_TranGiaHu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Ngu09</b:Tag>
    <b:SourceType>Book</b:SourceType>
    <b:Guid>{B1DC4FFE-1283-4DD7-A7DB-15B23AFEA955}</b:Guid>
    <b:Author>
      <b:Author>
        <b:Corporate>Nguyễn Đức Nghĩa - Nguyễn Tô Thành</b:Corporate>
      </b:Author>
    </b:Author>
    <b:Title>GIÁO TRÌNH TOÁN RỜI RẠC</b:Title>
    <b:Year>8-2009</b:Year>
    <b:Publisher>NXB Đại học quốc gia Hà Nội</b:Publisher>
    <b:LCID>vi-VN</b:LCID>
    <b:RefOrder>1</b:RefOrder>
  </b:Source>
  <b:Source>
    <b:Tag>ĐỗĐ04</b:Tag>
    <b:SourceType>Book</b:SourceType>
    <b:Guid>{1F4D5F27-1138-44B3-A2C7-275E5E0A8541}</b:Guid>
    <b:Title>Toán rời rạc</b:Title>
    <b:Year>2004</b:Year>
    <b:LCID>vi-VN</b:LCID>
    <b:Author>
      <b:Author>
        <b:Corporate>Đỗ Đức Giáo</b:Corporate>
      </b:Author>
    </b:Author>
    <b:Publisher>NXB Đại học quốc gia Hà Nội</b:Publisher>
    <b:RefOrder>2</b:RefOrder>
  </b:Source>
</b:Sources>
</file>

<file path=customXml/itemProps1.xml><?xml version="1.0" encoding="utf-8"?>
<ds:datastoreItem xmlns:ds="http://schemas.openxmlformats.org/officeDocument/2006/customXml" ds:itemID="{B4370163-F480-41DA-972A-7E17D127F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52300200_TranGiaHung.dotx</Template>
  <TotalTime>1819</TotalTime>
  <Pages>57</Pages>
  <Words>7829</Words>
  <Characters>44629</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Tuấn Kiệt Nguyễn</cp:lastModifiedBy>
  <cp:revision>119</cp:revision>
  <cp:lastPrinted>2021-05-03T07:17:00Z</cp:lastPrinted>
  <dcterms:created xsi:type="dcterms:W3CDTF">2025-09-24T16:40:00Z</dcterms:created>
  <dcterms:modified xsi:type="dcterms:W3CDTF">2025-11-22T07:00:00Z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MSIP_Label_defa4170-0d19-0005-0004-bc88714345d2_Enabled">
    <vt:lpwstr>true</vt:lpwstr>
  </property>
  <property fmtid="{D5CDD505-2E9C-101B-9397-08002B2CF9AE}" pid="5" name="MSIP_Label_defa4170-0d19-0005-0004-bc88714345d2_SetDate">
    <vt:lpwstr>2025-04-27T16:34:54Z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4df2e890-744f-4bcc-8a35-c9b59fb557d1</vt:lpwstr>
  </property>
  <property fmtid="{D5CDD505-2E9C-101B-9397-08002B2CF9AE}" pid="9" name="MSIP_Label_defa4170-0d19-0005-0004-bc88714345d2_ActionId">
    <vt:lpwstr>76e08fab-6714-4b96-aa6c-cac7fbc51b47</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